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4664"/>
        <w:tblW w:w="5000" w:type="pct"/>
        <w:tblLook w:val="04A0" w:firstRow="1" w:lastRow="0" w:firstColumn="1" w:lastColumn="0" w:noHBand="0" w:noVBand="1"/>
      </w:tblPr>
      <w:tblGrid>
        <w:gridCol w:w="8646"/>
      </w:tblGrid>
      <w:tr w:rsidR="00220786" w:rsidRPr="00653305" w14:paraId="134761EA" w14:textId="77777777" w:rsidTr="00234AEB">
        <w:tc>
          <w:tcPr>
            <w:tcW w:w="5000" w:type="pct"/>
          </w:tcPr>
          <w:p w14:paraId="5D86B129" w14:textId="77777777" w:rsidR="00220786" w:rsidRDefault="00220786" w:rsidP="00234AEB">
            <w:pPr>
              <w:pStyle w:val="Grillemoyenne2"/>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
              <w:jc w:val="center"/>
              <w:rPr>
                <w:rFonts w:ascii="Cambria" w:hAnsi="Cambria"/>
                <w:sz w:val="80"/>
                <w:szCs w:val="80"/>
                <w:lang w:val="fr-CA"/>
              </w:rPr>
            </w:pPr>
            <w:r>
              <w:rPr>
                <w:rFonts w:ascii="Cambria" w:hAnsi="Cambria"/>
                <w:sz w:val="80"/>
                <w:szCs w:val="80"/>
                <w:lang w:val="fr-CA"/>
              </w:rPr>
              <w:t xml:space="preserve">Projet Web : </w:t>
            </w:r>
            <w:proofErr w:type="spellStart"/>
            <w:r w:rsidRPr="00D55C98">
              <w:rPr>
                <w:rFonts w:ascii="Cambria" w:hAnsi="Cambria"/>
                <w:color w:val="FF0000"/>
                <w:sz w:val="80"/>
                <w:szCs w:val="80"/>
                <w:lang w:val="fr-CA"/>
              </w:rPr>
              <w:t>IT</w:t>
            </w:r>
            <w:r>
              <w:rPr>
                <w:rFonts w:ascii="Cambria" w:hAnsi="Cambria"/>
                <w:sz w:val="80"/>
                <w:szCs w:val="80"/>
                <w:lang w:val="fr-CA"/>
              </w:rPr>
              <w:t>StarterCourse</w:t>
            </w:r>
            <w:proofErr w:type="spellEnd"/>
          </w:p>
          <w:p w14:paraId="4A673F1F" w14:textId="77777777" w:rsidR="00D55C98" w:rsidRPr="002710DA" w:rsidRDefault="00D55C98" w:rsidP="00234AEB">
            <w:pPr>
              <w:pStyle w:val="Grillemoyenne2"/>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eastAsia="fr-FR"/>
              </w:rPr>
            </w:pPr>
            <w:proofErr w:type="spellStart"/>
            <w:r>
              <w:rPr>
                <w:rFonts w:eastAsia="Times New Roman" w:cs="Calibri"/>
                <w:b/>
                <w:bCs/>
                <w:color w:val="000000"/>
                <w:sz w:val="40"/>
                <w:szCs w:val="40"/>
                <w:lang w:eastAsia="fr-FR"/>
              </w:rPr>
              <w:t>Halbourg</w:t>
            </w:r>
            <w:proofErr w:type="spellEnd"/>
            <w:r>
              <w:rPr>
                <w:rFonts w:eastAsia="Times New Roman" w:cs="Calibri"/>
                <w:b/>
                <w:bCs/>
                <w:color w:val="000000"/>
                <w:sz w:val="40"/>
                <w:szCs w:val="40"/>
                <w:lang w:eastAsia="fr-FR"/>
              </w:rPr>
              <w:t xml:space="preserve"> Benjamin, </w:t>
            </w:r>
            <w:proofErr w:type="spellStart"/>
            <w:r>
              <w:rPr>
                <w:rFonts w:eastAsia="Times New Roman" w:cs="Calibri"/>
                <w:b/>
                <w:bCs/>
                <w:color w:val="000000"/>
                <w:sz w:val="40"/>
                <w:szCs w:val="40"/>
                <w:lang w:eastAsia="fr-FR"/>
              </w:rPr>
              <w:t>Drevet</w:t>
            </w:r>
            <w:proofErr w:type="spellEnd"/>
            <w:r>
              <w:rPr>
                <w:rFonts w:eastAsia="Times New Roman" w:cs="Calibri"/>
                <w:b/>
                <w:bCs/>
                <w:color w:val="000000"/>
                <w:sz w:val="40"/>
                <w:szCs w:val="40"/>
                <w:lang w:eastAsia="fr-FR"/>
              </w:rPr>
              <w:t xml:space="preserve"> Charles, Le Nouail 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646"/>
      </w:tblGrid>
      <w:tr w:rsidR="00220786" w:rsidRPr="00653305" w14:paraId="7AC500F1" w14:textId="77777777">
        <w:tc>
          <w:tcPr>
            <w:tcW w:w="5000" w:type="pct"/>
          </w:tcPr>
          <w:p w14:paraId="1B3C7E46" w14:textId="77777777" w:rsidR="00220786" w:rsidRPr="00653305" w:rsidRDefault="00220786">
            <w:pPr>
              <w:pStyle w:val="Grillemoyenne2"/>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r w:rsidR="00DD6A36" w:rsidRPr="00E96A49">
        <w:lastRenderedPageBreak/>
        <w:t>Répartition des taches :</w:t>
      </w:r>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77777777" w:rsidR="00DD6A36" w:rsidRPr="00E96A49" w:rsidRDefault="00DD6A36" w:rsidP="00237690">
      <w:pPr>
        <w:pStyle w:val="Par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p>
    <w:p w14:paraId="211F6181" w14:textId="77777777" w:rsidR="00DD6A36" w:rsidRPr="00E96A49" w:rsidRDefault="00DD6A36" w:rsidP="00237690">
      <w:pPr>
        <w:pStyle w:val="Par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 xml:space="preserve">HALBOURG Benjamin : Diagrammes de séquences, diagramme de classe UML. </w:t>
      </w:r>
    </w:p>
    <w:p w14:paraId="4BEC5825" w14:textId="77777777" w:rsidR="00DD6A36" w:rsidRPr="00E96A49" w:rsidRDefault="00DD6A36" w:rsidP="00237690">
      <w:pPr>
        <w:pStyle w:val="Par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p>
    <w:p w14:paraId="44FE6BD1" w14:textId="77777777" w:rsidR="00DD6A36" w:rsidRPr="00E96A49" w:rsidRDefault="00DD6A36" w:rsidP="00090F40">
      <w:pPr>
        <w:pStyle w:val="Titre1"/>
        <w:rPr>
          <w:sz w:val="24"/>
          <w:szCs w:val="24"/>
        </w:rPr>
      </w:pPr>
      <w:r w:rsidRPr="00E96A49">
        <w:rPr>
          <w:sz w:val="24"/>
          <w:szCs w:val="24"/>
        </w:rPr>
        <w:t xml:space="preserve">Lien </w:t>
      </w:r>
      <w:proofErr w:type="spellStart"/>
      <w:r w:rsidR="00090F40" w:rsidRPr="00E96A49">
        <w:rPr>
          <w:sz w:val="24"/>
          <w:szCs w:val="24"/>
        </w:rPr>
        <w:t>GitHub</w:t>
      </w:r>
      <w:proofErr w:type="spellEnd"/>
      <w:r w:rsidR="00090F40" w:rsidRPr="00E96A49">
        <w:rPr>
          <w:sz w:val="24"/>
          <w:szCs w:val="24"/>
        </w:rPr>
        <w:t xml:space="preserve"> :</w:t>
      </w:r>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0" w:name="_Toc272400436"/>
      <w:bookmarkStart w:id="1" w:name="_Toc508310270"/>
      <w:bookmarkStart w:id="2" w:name="_Toc508311726"/>
      <w:r>
        <w:br w:type="page"/>
      </w:r>
      <w:r w:rsidR="00220786">
        <w:lastRenderedPageBreak/>
        <w:t>Suivi des changements</w:t>
      </w:r>
      <w:bookmarkEnd w:id="0"/>
      <w:bookmarkEnd w:id="1"/>
      <w:bookmarkEnd w:id="2"/>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w:t>
            </w:r>
            <w:proofErr w:type="spellStart"/>
            <w:r w:rsidRPr="00653305">
              <w:rPr>
                <w:bCs/>
                <w:color w:val="000000"/>
              </w:rPr>
              <w:t>jj</w:t>
            </w:r>
            <w:proofErr w:type="spellEnd"/>
            <w:r w:rsidRPr="00653305">
              <w:rPr>
                <w:bCs/>
                <w:color w:val="000000"/>
              </w:rPr>
              <w:t>-mm-</w:t>
            </w:r>
            <w:proofErr w:type="spellStart"/>
            <w:r w:rsidRPr="00653305">
              <w:rPr>
                <w:bCs/>
                <w:color w:val="000000"/>
              </w:rPr>
              <w:t>aaaa</w:t>
            </w:r>
            <w:proofErr w:type="spellEnd"/>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proofErr w:type="spellStart"/>
            <w:r w:rsidRPr="00653305">
              <w:rPr>
                <w:b/>
                <w:bCs/>
                <w:color w:val="000000"/>
              </w:rPr>
              <w:t>Originateur</w:t>
            </w:r>
            <w:proofErr w:type="spellEnd"/>
            <w:r w:rsidRPr="00653305">
              <w:rPr>
                <w:b/>
                <w:bCs/>
                <w:color w:val="000000"/>
              </w:rPr>
              <w:t xml:space="preserve">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proofErr w:type="spellStart"/>
            <w:r>
              <w:rPr>
                <w:color w:val="000000"/>
              </w:rPr>
              <w:t>personna</w:t>
            </w:r>
            <w:proofErr w:type="spellEnd"/>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 xml:space="preserve">Prototypes </w:t>
            </w:r>
            <w:proofErr w:type="spellStart"/>
            <w:r>
              <w:rPr>
                <w:color w:val="000000"/>
              </w:rPr>
              <w:t>JustInMind</w:t>
            </w:r>
            <w:proofErr w:type="spellEnd"/>
            <w:r>
              <w:rPr>
                <w:color w:val="000000"/>
              </w:rPr>
              <w:t xml:space="preserve">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77777777"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77777777" w:rsidR="00F77385" w:rsidRDefault="00F77385" w:rsidP="00653305">
            <w:pPr>
              <w:spacing w:after="0" w:line="240" w:lineRule="auto"/>
              <w:rPr>
                <w:color w:val="000000"/>
              </w:rPr>
            </w:pPr>
            <w:r>
              <w:rPr>
                <w:color w:val="000000"/>
              </w:rPr>
              <w:t>26/03/18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77777777" w:rsidR="00F77385" w:rsidRDefault="00F77385" w:rsidP="00653305">
            <w:pPr>
              <w:spacing w:after="0" w:line="240" w:lineRule="auto"/>
              <w:rPr>
                <w:color w:val="000000"/>
              </w:rPr>
            </w:pP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9"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0"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TableauGrille3"/>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42947FC6" w14:textId="77777777" w:rsidR="00886066" w:rsidRPr="003C0287" w:rsidRDefault="00B210D7">
      <w:pPr>
        <w:pStyle w:val="TM1"/>
        <w:tabs>
          <w:tab w:val="right" w:leader="dot" w:pos="8636"/>
        </w:tabs>
        <w:rPr>
          <w:rFonts w:eastAsia="Times New Roman"/>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08311726" w:history="1">
        <w:r w:rsidR="00886066" w:rsidRPr="005B41C4">
          <w:rPr>
            <w:rStyle w:val="Lienhypertexte"/>
            <w:noProof/>
          </w:rPr>
          <w:t>Suivi des changements</w:t>
        </w:r>
        <w:r w:rsidR="00886066">
          <w:rPr>
            <w:noProof/>
            <w:webHidden/>
          </w:rPr>
          <w:tab/>
        </w:r>
        <w:r w:rsidR="00886066">
          <w:rPr>
            <w:noProof/>
            <w:webHidden/>
          </w:rPr>
          <w:fldChar w:fldCharType="begin"/>
        </w:r>
        <w:r w:rsidR="00886066">
          <w:rPr>
            <w:noProof/>
            <w:webHidden/>
          </w:rPr>
          <w:instrText xml:space="preserve"> </w:instrText>
        </w:r>
        <w:r w:rsidR="00AD5C4F">
          <w:rPr>
            <w:noProof/>
            <w:webHidden/>
          </w:rPr>
          <w:instrText>PAGEREF</w:instrText>
        </w:r>
        <w:r w:rsidR="00886066">
          <w:rPr>
            <w:noProof/>
            <w:webHidden/>
          </w:rPr>
          <w:instrText xml:space="preserve"> _Toc508311726 \h </w:instrText>
        </w:r>
        <w:r w:rsidR="00886066">
          <w:rPr>
            <w:noProof/>
            <w:webHidden/>
          </w:rPr>
        </w:r>
        <w:r w:rsidR="00886066">
          <w:rPr>
            <w:noProof/>
            <w:webHidden/>
          </w:rPr>
          <w:fldChar w:fldCharType="separate"/>
        </w:r>
        <w:r w:rsidR="00DD6A36">
          <w:rPr>
            <w:noProof/>
            <w:webHidden/>
          </w:rPr>
          <w:t>3</w:t>
        </w:r>
        <w:r w:rsidR="00886066">
          <w:rPr>
            <w:noProof/>
            <w:webHidden/>
          </w:rPr>
          <w:fldChar w:fldCharType="end"/>
        </w:r>
      </w:hyperlink>
    </w:p>
    <w:p w14:paraId="55F6B0DC" w14:textId="77777777" w:rsidR="00886066" w:rsidRPr="003C0287" w:rsidRDefault="00886066">
      <w:pPr>
        <w:pStyle w:val="TM1"/>
        <w:tabs>
          <w:tab w:val="right" w:leader="dot" w:pos="8636"/>
        </w:tabs>
        <w:rPr>
          <w:rFonts w:eastAsia="Times New Roman"/>
          <w:b w:val="0"/>
          <w:noProof/>
          <w:lang w:val="fr-FR" w:eastAsia="fr-FR"/>
        </w:rPr>
      </w:pPr>
      <w:hyperlink w:anchor="_Toc508311727" w:history="1">
        <w:r w:rsidRPr="005B41C4">
          <w:rPr>
            <w:rStyle w:val="Lienhypertexte"/>
            <w:noProof/>
          </w:rPr>
          <w:t>1. Introduction</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_Toc508311727 \h </w:instrText>
        </w:r>
        <w:r>
          <w:rPr>
            <w:noProof/>
            <w:webHidden/>
          </w:rPr>
        </w:r>
        <w:r>
          <w:rPr>
            <w:noProof/>
            <w:webHidden/>
          </w:rPr>
          <w:fldChar w:fldCharType="separate"/>
        </w:r>
        <w:r w:rsidR="00DD6A36">
          <w:rPr>
            <w:noProof/>
            <w:webHidden/>
          </w:rPr>
          <w:t>5</w:t>
        </w:r>
        <w:r>
          <w:rPr>
            <w:noProof/>
            <w:webHidden/>
          </w:rPr>
          <w:fldChar w:fldCharType="end"/>
        </w:r>
      </w:hyperlink>
    </w:p>
    <w:p w14:paraId="73EBD145"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28" w:history="1">
        <w:r w:rsidRPr="005B41C4">
          <w:rPr>
            <w:rStyle w:val="Lienhypertexte"/>
            <w:noProof/>
          </w:rPr>
          <w:t>1.1 Description du projet</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_Toc508311728 \h </w:instrText>
        </w:r>
        <w:r>
          <w:rPr>
            <w:noProof/>
            <w:webHidden/>
          </w:rPr>
        </w:r>
        <w:r>
          <w:rPr>
            <w:noProof/>
            <w:webHidden/>
          </w:rPr>
          <w:fldChar w:fldCharType="separate"/>
        </w:r>
        <w:r w:rsidR="00DD6A36">
          <w:rPr>
            <w:noProof/>
            <w:webHidden/>
          </w:rPr>
          <w:t>5</w:t>
        </w:r>
        <w:r>
          <w:rPr>
            <w:noProof/>
            <w:webHidden/>
          </w:rPr>
          <w:fldChar w:fldCharType="end"/>
        </w:r>
      </w:hyperlink>
    </w:p>
    <w:p w14:paraId="38C82CBE"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29" w:history="1">
        <w:r w:rsidRPr="005B41C4">
          <w:rPr>
            <w:rStyle w:val="Lienhypertexte"/>
            <w:noProof/>
          </w:rPr>
          <w:t>1.2 Buts de ce plan</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_Toc508311729 \h </w:instrText>
        </w:r>
        <w:r>
          <w:rPr>
            <w:noProof/>
            <w:webHidden/>
          </w:rPr>
        </w:r>
        <w:r>
          <w:rPr>
            <w:noProof/>
            <w:webHidden/>
          </w:rPr>
          <w:fldChar w:fldCharType="separate"/>
        </w:r>
        <w:r w:rsidR="00DD6A36">
          <w:rPr>
            <w:noProof/>
            <w:webHidden/>
          </w:rPr>
          <w:t>5</w:t>
        </w:r>
        <w:r>
          <w:rPr>
            <w:noProof/>
            <w:webHidden/>
          </w:rPr>
          <w:fldChar w:fldCharType="end"/>
        </w:r>
      </w:hyperlink>
    </w:p>
    <w:p w14:paraId="7269456B"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30" w:history="1">
        <w:r w:rsidRPr="005B41C4">
          <w:rPr>
            <w:rStyle w:val="Lienhypertexte"/>
            <w:noProof/>
          </w:rPr>
          <w:t>1.3 Définitions, abréviations et acronymes utilisés dans ce document</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_Toc508311730 \h </w:instrText>
        </w:r>
        <w:r>
          <w:rPr>
            <w:noProof/>
            <w:webHidden/>
          </w:rPr>
        </w:r>
        <w:r>
          <w:rPr>
            <w:noProof/>
            <w:webHidden/>
          </w:rPr>
          <w:fldChar w:fldCharType="separate"/>
        </w:r>
        <w:r w:rsidR="00DD6A36">
          <w:rPr>
            <w:noProof/>
            <w:webHidden/>
          </w:rPr>
          <w:t>5</w:t>
        </w:r>
        <w:r>
          <w:rPr>
            <w:noProof/>
            <w:webHidden/>
          </w:rPr>
          <w:fldChar w:fldCharType="end"/>
        </w:r>
      </w:hyperlink>
    </w:p>
    <w:p w14:paraId="4B991640"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31" w:history="1">
        <w:r w:rsidRPr="005B41C4">
          <w:rPr>
            <w:rStyle w:val="Lienhypertexte"/>
            <w:noProof/>
          </w:rPr>
          <w:t>1.5 Références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_Toc508311731 \h </w:instrText>
        </w:r>
        <w:r>
          <w:rPr>
            <w:noProof/>
            <w:webHidden/>
          </w:rPr>
        </w:r>
        <w:r>
          <w:rPr>
            <w:noProof/>
            <w:webHidden/>
          </w:rPr>
          <w:fldChar w:fldCharType="separate"/>
        </w:r>
        <w:r w:rsidR="00DD6A36">
          <w:rPr>
            <w:noProof/>
            <w:webHidden/>
          </w:rPr>
          <w:t>5</w:t>
        </w:r>
        <w:r>
          <w:rPr>
            <w:noProof/>
            <w:webHidden/>
          </w:rPr>
          <w:fldChar w:fldCharType="end"/>
        </w:r>
      </w:hyperlink>
    </w:p>
    <w:p w14:paraId="4AF7832B" w14:textId="77777777" w:rsidR="00886066" w:rsidRPr="003C0287" w:rsidRDefault="00886066">
      <w:pPr>
        <w:pStyle w:val="TM1"/>
        <w:tabs>
          <w:tab w:val="right" w:leader="dot" w:pos="8636"/>
        </w:tabs>
        <w:rPr>
          <w:rFonts w:eastAsia="Times New Roman"/>
          <w:b w:val="0"/>
          <w:noProof/>
          <w:lang w:val="fr-FR" w:eastAsia="fr-FR"/>
        </w:rPr>
      </w:pPr>
      <w:hyperlink w:anchor="_Toc508311733" w:history="1">
        <w:r w:rsidRPr="005B41C4">
          <w:rPr>
            <w:rStyle w:val="Lienhypertexte"/>
            <w:noProof/>
          </w:rPr>
          <w:t>2. Exigences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_Toc508311733 \h </w:instrText>
        </w:r>
        <w:r>
          <w:rPr>
            <w:noProof/>
            <w:webHidden/>
          </w:rPr>
        </w:r>
        <w:r>
          <w:rPr>
            <w:noProof/>
            <w:webHidden/>
          </w:rPr>
          <w:fldChar w:fldCharType="separate"/>
        </w:r>
        <w:r w:rsidR="00DD6A36">
          <w:rPr>
            <w:noProof/>
            <w:webHidden/>
          </w:rPr>
          <w:t>7</w:t>
        </w:r>
        <w:r>
          <w:rPr>
            <w:noProof/>
            <w:webHidden/>
          </w:rPr>
          <w:fldChar w:fldCharType="end"/>
        </w:r>
      </w:hyperlink>
    </w:p>
    <w:p w14:paraId="146FF45F"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34" w:history="1">
        <w:r w:rsidRPr="005B41C4">
          <w:rPr>
            <w:rStyle w:val="Lienhypertexte"/>
            <w:noProof/>
          </w:rPr>
          <w:t>2.1 Exigences fonctionnelles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_Toc508311734 \h </w:instrText>
        </w:r>
        <w:r>
          <w:rPr>
            <w:noProof/>
            <w:webHidden/>
          </w:rPr>
        </w:r>
        <w:r>
          <w:rPr>
            <w:noProof/>
            <w:webHidden/>
          </w:rPr>
          <w:fldChar w:fldCharType="separate"/>
        </w:r>
        <w:r w:rsidR="00DD6A36">
          <w:rPr>
            <w:noProof/>
            <w:webHidden/>
          </w:rPr>
          <w:t>7</w:t>
        </w:r>
        <w:r>
          <w:rPr>
            <w:noProof/>
            <w:webHidden/>
          </w:rPr>
          <w:fldChar w:fldCharType="end"/>
        </w:r>
      </w:hyperlink>
    </w:p>
    <w:p w14:paraId="25FE9BA2" w14:textId="77777777" w:rsidR="00886066" w:rsidRPr="003C0287" w:rsidRDefault="00886066">
      <w:pPr>
        <w:pStyle w:val="TM2"/>
        <w:tabs>
          <w:tab w:val="right" w:leader="dot" w:pos="8636"/>
        </w:tabs>
        <w:rPr>
          <w:rFonts w:eastAsia="Times New Roman"/>
          <w:b w:val="0"/>
          <w:noProof/>
          <w:sz w:val="24"/>
          <w:szCs w:val="24"/>
          <w:lang w:val="fr-FR" w:eastAsia="fr-FR"/>
        </w:rPr>
      </w:pPr>
      <w:hyperlink w:anchor="_Toc508311749" w:history="1">
        <w:r w:rsidRPr="005B41C4">
          <w:rPr>
            <w:rStyle w:val="Lienhypertexte"/>
            <w:noProof/>
          </w:rPr>
          <w:t>2.2 Exigences non-fonctionnelles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_Toc508311749 \h </w:instrText>
        </w:r>
        <w:r>
          <w:rPr>
            <w:noProof/>
            <w:webHidden/>
          </w:rPr>
        </w:r>
        <w:r>
          <w:rPr>
            <w:noProof/>
            <w:webHidden/>
          </w:rPr>
          <w:fldChar w:fldCharType="separate"/>
        </w:r>
        <w:r w:rsidR="00DD6A36">
          <w:rPr>
            <w:noProof/>
            <w:webHidden/>
          </w:rPr>
          <w:t>7</w:t>
        </w:r>
        <w:r>
          <w:rPr>
            <w:noProof/>
            <w:webHidden/>
          </w:rPr>
          <w:fldChar w:fldCharType="end"/>
        </w:r>
      </w:hyperlink>
    </w:p>
    <w:p w14:paraId="33A55564" w14:textId="77777777" w:rsidR="00886066" w:rsidRPr="003C0287" w:rsidRDefault="00886066">
      <w:pPr>
        <w:pStyle w:val="TM1"/>
        <w:tabs>
          <w:tab w:val="right" w:leader="dot" w:pos="8636"/>
        </w:tabs>
        <w:rPr>
          <w:rFonts w:eastAsia="Times New Roman"/>
          <w:b w:val="0"/>
          <w:noProof/>
          <w:lang w:val="fr-FR" w:eastAsia="fr-FR"/>
        </w:rPr>
      </w:pPr>
      <w:hyperlink w:anchor="_Toc508311758" w:history="1">
        <w:r w:rsidRPr="005B41C4">
          <w:rPr>
            <w:rStyle w:val="Lienhypertexte"/>
            <w:noProof/>
          </w:rPr>
          <w:t>3. Contraintes de conception</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_Toc508311758 \h </w:instrText>
        </w:r>
        <w:r>
          <w:rPr>
            <w:noProof/>
            <w:webHidden/>
          </w:rPr>
        </w:r>
        <w:r>
          <w:rPr>
            <w:noProof/>
            <w:webHidden/>
          </w:rPr>
          <w:fldChar w:fldCharType="separate"/>
        </w:r>
        <w:r w:rsidR="00DD6A36">
          <w:rPr>
            <w:noProof/>
            <w:webHidden/>
          </w:rPr>
          <w:t>9</w:t>
        </w:r>
        <w:r>
          <w:rPr>
            <w:noProof/>
            <w:webHidden/>
          </w:rPr>
          <w:fldChar w:fldCharType="end"/>
        </w:r>
      </w:hyperlink>
    </w:p>
    <w:p w14:paraId="68C9B85D" w14:textId="77777777" w:rsidR="00886066" w:rsidRPr="003C0287" w:rsidRDefault="00886066">
      <w:pPr>
        <w:pStyle w:val="TM1"/>
        <w:tabs>
          <w:tab w:val="right" w:leader="dot" w:pos="8636"/>
        </w:tabs>
        <w:rPr>
          <w:rFonts w:eastAsia="Times New Roman"/>
          <w:b w:val="0"/>
          <w:noProof/>
          <w:lang w:val="fr-FR" w:eastAsia="fr-FR"/>
        </w:rPr>
      </w:pPr>
      <w:hyperlink w:anchor="_Toc508311765" w:history="1">
        <w:r w:rsidRPr="005B41C4">
          <w:rPr>
            <w:rStyle w:val="Lienhypertexte"/>
            <w:noProof/>
          </w:rPr>
          <w:t>4. Diagramme des cas d’utilisation</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_Toc508311765 \h </w:instrText>
        </w:r>
        <w:r>
          <w:rPr>
            <w:noProof/>
            <w:webHidden/>
          </w:rPr>
        </w:r>
        <w:r>
          <w:rPr>
            <w:noProof/>
            <w:webHidden/>
          </w:rPr>
          <w:fldChar w:fldCharType="separate"/>
        </w:r>
        <w:r w:rsidR="00DD6A36">
          <w:rPr>
            <w:noProof/>
            <w:webHidden/>
          </w:rPr>
          <w:t>10</w:t>
        </w:r>
        <w:r>
          <w:rPr>
            <w:noProof/>
            <w:webHidden/>
          </w:rPr>
          <w:fldChar w:fldCharType="end"/>
        </w:r>
      </w:hyperlink>
    </w:p>
    <w:p w14:paraId="1DB2BC3A" w14:textId="77777777" w:rsidR="00886066" w:rsidRPr="003C0287" w:rsidRDefault="00886066">
      <w:pPr>
        <w:pStyle w:val="TM1"/>
        <w:tabs>
          <w:tab w:val="right" w:leader="dot" w:pos="8636"/>
        </w:tabs>
        <w:rPr>
          <w:rFonts w:eastAsia="Times New Roman"/>
          <w:b w:val="0"/>
          <w:noProof/>
          <w:lang w:val="fr-FR" w:eastAsia="fr-FR"/>
        </w:rPr>
      </w:pPr>
      <w:hyperlink w:anchor="_Toc508311791" w:history="1">
        <w:r w:rsidRPr="005B41C4">
          <w:rPr>
            <w:rStyle w:val="Lienhypertexte"/>
            <w:noProof/>
          </w:rPr>
          <w:t>5. Diagrammes de séquences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_Toc508311791 \h </w:instrText>
        </w:r>
        <w:r>
          <w:rPr>
            <w:noProof/>
            <w:webHidden/>
          </w:rPr>
        </w:r>
        <w:r>
          <w:rPr>
            <w:noProof/>
            <w:webHidden/>
          </w:rPr>
          <w:fldChar w:fldCharType="separate"/>
        </w:r>
        <w:r w:rsidR="00DD6A36">
          <w:rPr>
            <w:noProof/>
            <w:webHidden/>
          </w:rPr>
          <w:t>13</w:t>
        </w:r>
        <w:r>
          <w:rPr>
            <w:noProof/>
            <w:webHidden/>
          </w:rPr>
          <w:fldChar w:fldCharType="end"/>
        </w:r>
      </w:hyperlink>
    </w:p>
    <w:p w14:paraId="6CEBBAE2" w14:textId="77777777" w:rsidR="00886066" w:rsidRPr="003C0287" w:rsidRDefault="00886066">
      <w:pPr>
        <w:pStyle w:val="TM1"/>
        <w:tabs>
          <w:tab w:val="right" w:leader="dot" w:pos="8636"/>
        </w:tabs>
        <w:rPr>
          <w:rFonts w:eastAsia="Times New Roman"/>
          <w:b w:val="0"/>
          <w:noProof/>
          <w:lang w:val="fr-FR" w:eastAsia="fr-FR"/>
        </w:rPr>
      </w:pPr>
      <w:hyperlink w:anchor="_Toc508311792" w:history="1">
        <w:r w:rsidRPr="005B41C4">
          <w:rPr>
            <w:rStyle w:val="Lienhypertexte"/>
            <w:noProof/>
          </w:rPr>
          <w:t>6. Spécifications des cas d’utilisation</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_Toc508311792 \h </w:instrText>
        </w:r>
        <w:r>
          <w:rPr>
            <w:noProof/>
            <w:webHidden/>
          </w:rPr>
        </w:r>
        <w:r>
          <w:rPr>
            <w:noProof/>
            <w:webHidden/>
          </w:rPr>
          <w:fldChar w:fldCharType="separate"/>
        </w:r>
        <w:r w:rsidR="00DD6A36">
          <w:rPr>
            <w:noProof/>
            <w:webHidden/>
          </w:rPr>
          <w:t>14</w:t>
        </w:r>
        <w:r>
          <w:rPr>
            <w:noProof/>
            <w:webHidden/>
          </w:rPr>
          <w:fldChar w:fldCharType="end"/>
        </w:r>
      </w:hyperlink>
    </w:p>
    <w:p w14:paraId="2A6D6AB0" w14:textId="77777777" w:rsidR="00886066" w:rsidRPr="003C0287" w:rsidRDefault="00886066">
      <w:pPr>
        <w:pStyle w:val="TM1"/>
        <w:tabs>
          <w:tab w:val="right" w:leader="dot" w:pos="8636"/>
        </w:tabs>
        <w:rPr>
          <w:rFonts w:eastAsia="Times New Roman"/>
          <w:b w:val="0"/>
          <w:noProof/>
          <w:lang w:val="fr-FR" w:eastAsia="fr-FR"/>
        </w:rPr>
      </w:pPr>
      <w:hyperlink w:anchor="_Toc508311793" w:history="1">
        <w:r w:rsidRPr="005B41C4">
          <w:rPr>
            <w:rStyle w:val="Lienhypertexte"/>
            <w:noProof/>
          </w:rPr>
          <w:t>7. Diagramme de classe UML</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_Toc508311793 \h </w:instrText>
        </w:r>
        <w:r>
          <w:rPr>
            <w:noProof/>
            <w:webHidden/>
          </w:rPr>
        </w:r>
        <w:r>
          <w:rPr>
            <w:noProof/>
            <w:webHidden/>
          </w:rPr>
          <w:fldChar w:fldCharType="separate"/>
        </w:r>
        <w:r w:rsidR="00DD6A36">
          <w:rPr>
            <w:noProof/>
            <w:webHidden/>
          </w:rPr>
          <w:t>41</w:t>
        </w:r>
        <w:r>
          <w:rPr>
            <w:noProof/>
            <w:webHidden/>
          </w:rPr>
          <w:fldChar w:fldCharType="end"/>
        </w:r>
      </w:hyperlink>
    </w:p>
    <w:p w14:paraId="42A29BB5" w14:textId="77777777" w:rsidR="00886066" w:rsidRPr="003C0287" w:rsidRDefault="00886066">
      <w:pPr>
        <w:pStyle w:val="TM1"/>
        <w:tabs>
          <w:tab w:val="right" w:leader="dot" w:pos="8636"/>
        </w:tabs>
        <w:rPr>
          <w:rFonts w:eastAsia="Times New Roman"/>
          <w:b w:val="0"/>
          <w:noProof/>
          <w:lang w:val="fr-FR" w:eastAsia="fr-FR"/>
        </w:rPr>
      </w:pPr>
      <w:hyperlink w:anchor="_Toc508311794" w:history="1">
        <w:r w:rsidRPr="005B41C4">
          <w:rPr>
            <w:rStyle w:val="Lienhypertexte"/>
            <w:noProof/>
          </w:rPr>
          <w:t>8. Maquettes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_Toc508311794 \h </w:instrText>
        </w:r>
        <w:r>
          <w:rPr>
            <w:noProof/>
            <w:webHidden/>
          </w:rPr>
        </w:r>
        <w:r>
          <w:rPr>
            <w:noProof/>
            <w:webHidden/>
          </w:rPr>
          <w:fldChar w:fldCharType="separate"/>
        </w:r>
        <w:r w:rsidR="00DD6A36">
          <w:rPr>
            <w:noProof/>
            <w:webHidden/>
          </w:rPr>
          <w:t>42</w:t>
        </w:r>
        <w:r>
          <w:rPr>
            <w:noProof/>
            <w:webHidden/>
          </w:rPr>
          <w:fldChar w:fldCharType="end"/>
        </w:r>
      </w:hyperlink>
    </w:p>
    <w:p w14:paraId="733C4A50" w14:textId="77777777" w:rsidR="00886066" w:rsidRPr="003C0287" w:rsidRDefault="00886066">
      <w:pPr>
        <w:pStyle w:val="TM1"/>
        <w:tabs>
          <w:tab w:val="right" w:leader="dot" w:pos="8636"/>
        </w:tabs>
        <w:rPr>
          <w:rFonts w:eastAsia="Times New Roman"/>
          <w:b w:val="0"/>
          <w:noProof/>
          <w:lang w:val="fr-FR" w:eastAsia="fr-FR"/>
        </w:rPr>
      </w:pPr>
      <w:hyperlink w:anchor="_Toc508311795" w:history="1">
        <w:r w:rsidRPr="005B41C4">
          <w:rPr>
            <w:rStyle w:val="Lienhypertexte"/>
            <w:noProof/>
          </w:rPr>
          <w:t>9. Interfaces</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_Toc508311795 \h </w:instrText>
        </w:r>
        <w:r>
          <w:rPr>
            <w:noProof/>
            <w:webHidden/>
          </w:rPr>
        </w:r>
        <w:r>
          <w:rPr>
            <w:noProof/>
            <w:webHidden/>
          </w:rPr>
          <w:fldChar w:fldCharType="separate"/>
        </w:r>
        <w:r w:rsidR="00DD6A36">
          <w:rPr>
            <w:noProof/>
            <w:webHidden/>
          </w:rPr>
          <w:t>43</w:t>
        </w:r>
        <w:r>
          <w:rPr>
            <w:noProof/>
            <w:webHidden/>
          </w:rPr>
          <w:fldChar w:fldCharType="end"/>
        </w:r>
      </w:hyperlink>
    </w:p>
    <w:p w14:paraId="6AFBDDEA" w14:textId="77777777" w:rsidR="00DD6A36" w:rsidRPr="00DD6A36" w:rsidRDefault="00886066" w:rsidP="00DD6A36">
      <w:pPr>
        <w:pStyle w:val="TM2"/>
        <w:tabs>
          <w:tab w:val="right" w:leader="dot" w:pos="8636"/>
        </w:tabs>
        <w:rPr>
          <w:noProof/>
          <w:color w:val="5F5F5F"/>
          <w:u w:val="single"/>
        </w:rPr>
      </w:pPr>
      <w:hyperlink w:anchor="_Toc508311796" w:history="1">
        <w:r w:rsidRPr="005B41C4">
          <w:rPr>
            <w:rStyle w:val="Lienhypertexte"/>
            <w:noProof/>
          </w:rPr>
          <w:t>9.1 Interfaces utilisateur</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_Toc508311796 \h </w:instrText>
        </w:r>
        <w:r>
          <w:rPr>
            <w:noProof/>
            <w:webHidden/>
          </w:rPr>
        </w:r>
        <w:r>
          <w:rPr>
            <w:noProof/>
            <w:webHidden/>
          </w:rPr>
          <w:fldChar w:fldCharType="separate"/>
        </w:r>
        <w:r w:rsidR="00DD6A36">
          <w:rPr>
            <w:noProof/>
            <w:webHidden/>
          </w:rPr>
          <w:t>43</w:t>
        </w:r>
        <w:r>
          <w:rPr>
            <w:noProof/>
            <w:webHidden/>
          </w:rPr>
          <w:fldChar w:fldCharType="end"/>
        </w:r>
      </w:hyperlink>
    </w:p>
    <w:p w14:paraId="5B7D47C7" w14:textId="77777777" w:rsidR="00886066" w:rsidRPr="003C0287" w:rsidRDefault="00886066">
      <w:pPr>
        <w:pStyle w:val="TM1"/>
        <w:tabs>
          <w:tab w:val="right" w:leader="dot" w:pos="8636"/>
        </w:tabs>
        <w:rPr>
          <w:rFonts w:eastAsia="Times New Roman"/>
          <w:b w:val="0"/>
          <w:noProof/>
          <w:lang w:val="fr-FR" w:eastAsia="fr-FR"/>
        </w:rPr>
      </w:pPr>
      <w:hyperlink w:anchor="_Toc508311797" w:history="1">
        <w:r w:rsidRPr="005B41C4">
          <w:rPr>
            <w:rStyle w:val="Lienhypertexte"/>
            <w:noProof/>
          </w:rPr>
          <w:t>10. Scénario utilisateur</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_Toc508311797 \h </w:instrText>
        </w:r>
        <w:r>
          <w:rPr>
            <w:noProof/>
            <w:webHidden/>
          </w:rPr>
        </w:r>
        <w:r>
          <w:rPr>
            <w:noProof/>
            <w:webHidden/>
          </w:rPr>
          <w:fldChar w:fldCharType="separate"/>
        </w:r>
        <w:r w:rsidR="00DD6A36">
          <w:rPr>
            <w:noProof/>
            <w:webHidden/>
          </w:rPr>
          <w:t>44</w:t>
        </w:r>
        <w:r>
          <w:rPr>
            <w:noProof/>
            <w:webHidden/>
          </w:rPr>
          <w:fldChar w:fldCharType="end"/>
        </w:r>
      </w:hyperlink>
    </w:p>
    <w:p w14:paraId="70377B2D" w14:textId="77777777" w:rsidR="00886066" w:rsidRPr="003C0287" w:rsidRDefault="00886066">
      <w:pPr>
        <w:pStyle w:val="TM1"/>
        <w:tabs>
          <w:tab w:val="right" w:leader="dot" w:pos="8636"/>
        </w:tabs>
        <w:rPr>
          <w:rFonts w:eastAsia="Times New Roman"/>
          <w:b w:val="0"/>
          <w:noProof/>
          <w:lang w:val="fr-FR" w:eastAsia="fr-FR"/>
        </w:rPr>
      </w:pPr>
      <w:hyperlink w:anchor="_Toc508311801" w:history="1">
        <w:r w:rsidRPr="005B41C4">
          <w:rPr>
            <w:rStyle w:val="Lienhypertexte"/>
            <w:noProof/>
            <w:lang w:eastAsia="fr-FR"/>
          </w:rPr>
          <w:t>11.</w:t>
        </w:r>
        <w:r w:rsidRPr="005B41C4">
          <w:rPr>
            <w:rStyle w:val="Lienhypertexte"/>
            <w:noProof/>
          </w:rPr>
          <w:t xml:space="preserve">  Personna</w:t>
        </w:r>
        <w:r>
          <w:rPr>
            <w:noProof/>
            <w:webHidden/>
          </w:rPr>
          <w:tab/>
        </w:r>
        <w:r>
          <w:rPr>
            <w:noProof/>
            <w:webHidden/>
          </w:rPr>
          <w:fldChar w:fldCharType="begin"/>
        </w:r>
        <w:r>
          <w:rPr>
            <w:noProof/>
            <w:webHidden/>
          </w:rPr>
          <w:instrText xml:space="preserve"> </w:instrText>
        </w:r>
        <w:r w:rsidR="00AD5C4F">
          <w:rPr>
            <w:noProof/>
            <w:webHidden/>
          </w:rPr>
          <w:instrText>PAGEREF</w:instrText>
        </w:r>
        <w:r>
          <w:rPr>
            <w:noProof/>
            <w:webHidden/>
          </w:rPr>
          <w:instrText xml:space="preserve"> _Toc508311801 \h </w:instrText>
        </w:r>
        <w:r>
          <w:rPr>
            <w:noProof/>
            <w:webHidden/>
          </w:rPr>
        </w:r>
        <w:r>
          <w:rPr>
            <w:noProof/>
            <w:webHidden/>
          </w:rPr>
          <w:fldChar w:fldCharType="separate"/>
        </w:r>
        <w:r w:rsidR="00DD6A36">
          <w:rPr>
            <w:noProof/>
            <w:webHidden/>
          </w:rPr>
          <w:t>45</w:t>
        </w:r>
        <w:r>
          <w:rPr>
            <w:noProof/>
            <w:webHidden/>
          </w:rPr>
          <w:fldChar w:fldCharType="end"/>
        </w:r>
      </w:hyperlink>
    </w:p>
    <w:p w14:paraId="1B7D5E0B" w14:textId="77777777" w:rsidR="00B210D7" w:rsidRDefault="00B210D7">
      <w:r>
        <w:rPr>
          <w:b/>
          <w:bCs/>
          <w:noProof/>
        </w:rPr>
        <w:fldChar w:fldCharType="end"/>
      </w:r>
    </w:p>
    <w:p w14:paraId="338D86AB" w14:textId="77777777" w:rsidR="00B210D7" w:rsidRPr="00B210D7" w:rsidRDefault="00B210D7" w:rsidP="00B210D7">
      <w:pPr>
        <w:pStyle w:val="TableauGrille3"/>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3" w:name="_Toc272400437"/>
      <w:bookmarkStart w:id="4" w:name="_Toc508310271"/>
      <w:bookmarkStart w:id="5" w:name="_Toc508311727"/>
      <w:r>
        <w:lastRenderedPageBreak/>
        <w:t>1. Introduction</w:t>
      </w:r>
      <w:bookmarkEnd w:id="3"/>
      <w:bookmarkEnd w:id="4"/>
      <w:bookmarkEnd w:id="5"/>
    </w:p>
    <w:p w14:paraId="2513D2E9" w14:textId="77777777" w:rsidR="005C0AED" w:rsidRDefault="00FF4EB1" w:rsidP="005C0AED">
      <w:pPr>
        <w:pStyle w:val="Titre2"/>
      </w:pPr>
      <w:bookmarkStart w:id="6" w:name="_Toc272400438"/>
      <w:bookmarkStart w:id="7" w:name="_Toc508310272"/>
      <w:bookmarkStart w:id="8" w:name="_Toc508310423"/>
      <w:bookmarkStart w:id="9" w:name="_Toc508311728"/>
      <w:r>
        <w:t xml:space="preserve">1.1 </w:t>
      </w:r>
      <w:r w:rsidR="00824BB0">
        <w:t>Description</w:t>
      </w:r>
      <w:r>
        <w:t xml:space="preserve"> du projet</w:t>
      </w:r>
      <w:bookmarkEnd w:id="6"/>
      <w:bookmarkEnd w:id="7"/>
      <w:bookmarkEnd w:id="8"/>
      <w:bookmarkEnd w:id="9"/>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0"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1" w:name="_Toc508310273"/>
      <w:bookmarkStart w:id="12" w:name="_Toc508310424"/>
      <w:bookmarkStart w:id="13" w:name="_Toc508311729"/>
      <w:r>
        <w:t>1.2</w:t>
      </w:r>
      <w:r w:rsidR="007A5B25">
        <w:t xml:space="preserve"> But</w:t>
      </w:r>
      <w:r w:rsidR="00E97A73">
        <w:t>s</w:t>
      </w:r>
      <w:r w:rsidR="007A5B25">
        <w:t xml:space="preserve"> de ce plan</w:t>
      </w:r>
      <w:bookmarkEnd w:id="10"/>
      <w:bookmarkEnd w:id="11"/>
      <w:bookmarkEnd w:id="12"/>
      <w:bookmarkEnd w:id="13"/>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4"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5" w:name="_Toc272400442"/>
      <w:bookmarkStart w:id="16" w:name="_Toc508310275"/>
      <w:bookmarkStart w:id="17" w:name="_Toc508310426"/>
      <w:bookmarkStart w:id="18" w:name="_Toc508311731"/>
      <w:bookmarkEnd w:id="14"/>
      <w:r>
        <w:t>1.</w:t>
      </w:r>
      <w:r w:rsidR="001E4CB9">
        <w:t>5</w:t>
      </w:r>
      <w:r>
        <w:t xml:space="preserve"> Références</w:t>
      </w:r>
      <w:bookmarkEnd w:id="15"/>
      <w:bookmarkEnd w:id="16"/>
      <w:bookmarkEnd w:id="17"/>
      <w:bookmarkEnd w:id="18"/>
    </w:p>
    <w:p w14:paraId="079F1D63" w14:textId="77777777" w:rsidR="00671A30" w:rsidRPr="00671A30" w:rsidRDefault="00B438DA" w:rsidP="00DE61A9">
      <w:pPr>
        <w:pStyle w:val="Titre2"/>
        <w:rPr>
          <w:rStyle w:val="Emphase"/>
        </w:rPr>
      </w:pPr>
      <w:bookmarkStart w:id="19" w:name="_Toc508311732"/>
      <w:r w:rsidRPr="00B438DA">
        <w:rPr>
          <w:u w:val="single"/>
        </w:rPr>
        <w:t>UML</w:t>
      </w:r>
      <w:r>
        <w:t> :</w:t>
      </w:r>
      <w:bookmarkEnd w:id="19"/>
      <w:r w:rsidR="002A45F8">
        <w:rPr>
          <w:rStyle w:val="Emphase"/>
        </w:rPr>
        <w:br/>
      </w:r>
    </w:p>
    <w:p w14:paraId="7E371848" w14:textId="77777777" w:rsidR="00671A30" w:rsidRPr="00671A30" w:rsidRDefault="00671A30" w:rsidP="00671A30">
      <w:pPr>
        <w:rPr>
          <w:rStyle w:val="Emphase"/>
        </w:rPr>
      </w:pPr>
      <w:r w:rsidRPr="00671A30">
        <w:rPr>
          <w:rStyle w:val="Emphase"/>
        </w:rPr>
        <w:t xml:space="preserve">Ref-1 : </w:t>
      </w:r>
      <w:hyperlink r:id="rId11" w:history="1">
        <w:r w:rsidR="00B438DA" w:rsidRPr="009451F2">
          <w:rPr>
            <w:rStyle w:val="Lienhypertexte"/>
          </w:rPr>
          <w:t>http://lipn.univ-paris13.fr/~gerard/uml-s2/uml-cours05.html</w:t>
        </w:r>
      </w:hyperlink>
      <w:r w:rsidR="00B438DA">
        <w:rPr>
          <w:rStyle w:val="Emphase"/>
        </w:rPr>
        <w:t>, Diagramme de séquence</w:t>
      </w:r>
    </w:p>
    <w:p w14:paraId="22AB80A3" w14:textId="77777777" w:rsidR="00886066" w:rsidRDefault="00671A30" w:rsidP="00671A30">
      <w:pPr>
        <w:rPr>
          <w:rStyle w:val="Emphase"/>
        </w:rPr>
      </w:pPr>
      <w:r w:rsidRPr="00671A30">
        <w:rPr>
          <w:rStyle w:val="Emphase"/>
        </w:rPr>
        <w:t xml:space="preserve">Ref-2 : </w:t>
      </w:r>
      <w:hyperlink r:id="rId12" w:history="1">
        <w:r w:rsidR="00B438DA" w:rsidRPr="009451F2">
          <w:rPr>
            <w:rStyle w:val="Lienhypertexte"/>
          </w:rPr>
          <w:t>https://www.google.fr/search?q=diagramme+de+classe&amp;ie=utf-8&amp;oe=utf-8&amp;client=firefox-b-ab&amp;gfe_rd=cr&amp;dcr=0&amp;ei=EaehWsK1F4ru8wfCoLXABA</w:t>
        </w:r>
      </w:hyperlink>
      <w:r w:rsidR="00B438DA">
        <w:rPr>
          <w:rStyle w:val="Emphase"/>
        </w:rPr>
        <w:t>, Diagramme de classe</w:t>
      </w:r>
    </w:p>
    <w:p w14:paraId="2872B812" w14:textId="77777777" w:rsidR="00886066" w:rsidRDefault="002C7FB7" w:rsidP="00886066">
      <w:pPr>
        <w:pStyle w:val="Titre2"/>
        <w:rPr>
          <w:i/>
          <w:iCs/>
          <w:u w:val="single"/>
        </w:rPr>
      </w:pPr>
      <w:r>
        <w:rPr>
          <w:iCs/>
          <w:u w:val="single"/>
        </w:rPr>
        <w:t>Person</w:t>
      </w:r>
      <w:r w:rsidR="00886066" w:rsidRPr="00886066">
        <w:rPr>
          <w:iCs/>
          <w:u w:val="single"/>
        </w:rPr>
        <w:t>a</w:t>
      </w:r>
      <w:r w:rsidR="00886066" w:rsidRPr="00886066">
        <w:rPr>
          <w:i/>
          <w:iCs/>
          <w:u w:val="single"/>
        </w:rPr>
        <w:t> :</w:t>
      </w:r>
    </w:p>
    <w:p w14:paraId="540C4F9F" w14:textId="77777777" w:rsidR="00886066" w:rsidRPr="00886066" w:rsidRDefault="00886066" w:rsidP="00886066"/>
    <w:p w14:paraId="775772BB" w14:textId="77777777" w:rsidR="00886066" w:rsidRPr="002C7FB7" w:rsidRDefault="00886066" w:rsidP="002C7FB7">
      <w:pPr>
        <w:spacing w:after="0" w:line="240" w:lineRule="auto"/>
        <w:rPr>
          <w:rFonts w:eastAsia="Times New Roman"/>
        </w:rPr>
      </w:pPr>
      <w:r>
        <w:rPr>
          <w:rStyle w:val="Emphase"/>
        </w:rPr>
        <w:t xml:space="preserve">Ref-3 : </w:t>
      </w:r>
      <w:hyperlink r:id="rId13" w:history="1">
        <w:r>
          <w:rPr>
            <w:rStyle w:val="Lienhypertexte"/>
            <w:rFonts w:eastAsia="Times New Roman"/>
          </w:rPr>
          <w:t>https://www.easybear.fr/blog/comment-creer-persona</w:t>
        </w:r>
      </w:hyperlink>
    </w:p>
    <w:p w14:paraId="70D96651" w14:textId="77777777" w:rsidR="00886066" w:rsidRPr="00886066" w:rsidRDefault="00886066" w:rsidP="00886066">
      <w:pPr>
        <w:pStyle w:val="Titre2"/>
        <w:rPr>
          <w:iCs/>
          <w:u w:val="single"/>
        </w:rPr>
      </w:pPr>
      <w:r w:rsidRPr="00886066">
        <w:rPr>
          <w:iCs/>
          <w:u w:val="single"/>
        </w:rPr>
        <w:t xml:space="preserve">Scenario : </w:t>
      </w:r>
    </w:p>
    <w:p w14:paraId="5F373154" w14:textId="77777777" w:rsidR="00886066" w:rsidRDefault="00886066" w:rsidP="00886066">
      <w:pPr>
        <w:spacing w:after="0" w:line="240" w:lineRule="auto"/>
        <w:rPr>
          <w:rFonts w:eastAsia="Times New Roman"/>
        </w:rPr>
      </w:pPr>
    </w:p>
    <w:p w14:paraId="636C3FC0" w14:textId="77777777" w:rsidR="00886066" w:rsidRDefault="00886066" w:rsidP="00886066">
      <w:pPr>
        <w:spacing w:after="0" w:line="240" w:lineRule="auto"/>
        <w:rPr>
          <w:rFonts w:eastAsia="Times New Roman"/>
          <w:sz w:val="24"/>
          <w:szCs w:val="24"/>
          <w:lang w:val="fr-FR" w:eastAsia="fr-FR"/>
        </w:rPr>
      </w:pPr>
      <w:r w:rsidRPr="00886066">
        <w:rPr>
          <w:rFonts w:eastAsia="Times New Roman"/>
          <w:i/>
        </w:rPr>
        <w:t>Ref-4 </w:t>
      </w:r>
      <w:r>
        <w:rPr>
          <w:rFonts w:eastAsia="Times New Roman"/>
        </w:rPr>
        <w:t xml:space="preserve">: </w:t>
      </w:r>
      <w:hyperlink r:id="rId14" w:history="1">
        <w:r>
          <w:rPr>
            <w:rStyle w:val="Lienhypertexte"/>
            <w:rFonts w:eastAsia="Times New Roman"/>
          </w:rPr>
          <w:t>https://www.testapic.com/informations-pratiques/actualites/design-conception/ameliorer-votre-experience-utilisateur-grace-aux-scenarios-utilisateurs/</w:t>
        </w:r>
      </w:hyperlink>
    </w:p>
    <w:p w14:paraId="4AD69997" w14:textId="77777777" w:rsidR="00886066" w:rsidRDefault="00886066" w:rsidP="00886066">
      <w:pPr>
        <w:spacing w:after="0" w:line="240" w:lineRule="auto"/>
        <w:rPr>
          <w:rFonts w:eastAsia="Times New Roman"/>
          <w:sz w:val="24"/>
          <w:szCs w:val="24"/>
          <w:lang w:val="fr-FR" w:eastAsia="fr-FR"/>
        </w:rPr>
      </w:pPr>
    </w:p>
    <w:p w14:paraId="25CF24D4" w14:textId="77777777" w:rsidR="00886066" w:rsidRDefault="00886066" w:rsidP="00671A30">
      <w:pPr>
        <w:rPr>
          <w:rStyle w:val="Emphase"/>
        </w:rPr>
      </w:pPr>
    </w:p>
    <w:p w14:paraId="16C48CDE" w14:textId="77777777" w:rsidR="00886066" w:rsidRDefault="00886066" w:rsidP="00671A30">
      <w:pPr>
        <w:rPr>
          <w:rStyle w:val="Emphase"/>
        </w:rPr>
      </w:pPr>
    </w:p>
    <w:p w14:paraId="0D5CEECD" w14:textId="77777777" w:rsidR="00886066" w:rsidRDefault="00886066" w:rsidP="00671A30">
      <w:pPr>
        <w:rPr>
          <w:rStyle w:val="Emphase"/>
        </w:rPr>
      </w:pPr>
    </w:p>
    <w:p w14:paraId="4141F342" w14:textId="77777777" w:rsidR="0065274F" w:rsidRDefault="0065274F" w:rsidP="00671A30">
      <w:r>
        <w:br w:type="page"/>
      </w:r>
    </w:p>
    <w:p w14:paraId="1A1DFB14" w14:textId="77777777" w:rsidR="00147909" w:rsidRDefault="00147909" w:rsidP="00147909">
      <w:pPr>
        <w:pStyle w:val="Titre1"/>
      </w:pPr>
      <w:bookmarkStart w:id="20" w:name="_Toc272400443"/>
      <w:bookmarkStart w:id="21" w:name="_Toc508310276"/>
      <w:bookmarkStart w:id="22" w:name="_Toc508311733"/>
      <w:r>
        <w:lastRenderedPageBreak/>
        <w:t>2. Exigences</w:t>
      </w:r>
      <w:bookmarkEnd w:id="20"/>
      <w:bookmarkEnd w:id="21"/>
      <w:bookmarkEnd w:id="22"/>
    </w:p>
    <w:p w14:paraId="0B35E86A" w14:textId="77777777" w:rsidR="00147909" w:rsidRDefault="00147909" w:rsidP="00147909">
      <w:pPr>
        <w:pStyle w:val="Titre2"/>
      </w:pPr>
      <w:bookmarkStart w:id="23" w:name="_Toc272400444"/>
      <w:bookmarkStart w:id="24" w:name="_Toc508310277"/>
      <w:bookmarkStart w:id="25" w:name="_Toc508311734"/>
      <w:r>
        <w:t>2.1 Exigences fonctionnelles</w:t>
      </w:r>
      <w:bookmarkEnd w:id="23"/>
      <w:bookmarkEnd w:id="24"/>
      <w:bookmarkEnd w:id="25"/>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26" w:name="_Toc508310278"/>
      <w:bookmarkStart w:id="27" w:name="_Toc508310429"/>
      <w:bookmarkStart w:id="28" w:name="_Toc508311735"/>
      <w:r w:rsidRPr="0053184C">
        <w:rPr>
          <w:b w:val="0"/>
          <w:sz w:val="24"/>
          <w:szCs w:val="24"/>
        </w:rPr>
        <w:t>EF-1 : Le site doit permettre de s’inscrire.</w:t>
      </w:r>
      <w:bookmarkEnd w:id="26"/>
      <w:bookmarkEnd w:id="27"/>
      <w:bookmarkEnd w:id="28"/>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29" w:name="_Toc508310279"/>
      <w:bookmarkStart w:id="30" w:name="_Toc508310430"/>
      <w:bookmarkStart w:id="31" w:name="_Toc508311736"/>
      <w:r w:rsidRPr="00DE61A9">
        <w:rPr>
          <w:b w:val="0"/>
          <w:sz w:val="24"/>
          <w:szCs w:val="24"/>
        </w:rPr>
        <w:t>EF-1-a : L’inscription peut être gratuite ou payante. Dans le cas d’une inscription payante le client peut payer via une interface sécurisée.</w:t>
      </w:r>
      <w:bookmarkEnd w:id="29"/>
      <w:bookmarkEnd w:id="30"/>
      <w:bookmarkEnd w:id="31"/>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2" w:name="_Toc508310280"/>
      <w:bookmarkStart w:id="33" w:name="_Toc508310431"/>
      <w:bookmarkStart w:id="34" w:name="_Toc508311737"/>
      <w:r w:rsidRPr="00DE61A9">
        <w:rPr>
          <w:b w:val="0"/>
          <w:sz w:val="24"/>
          <w:szCs w:val="24"/>
        </w:rPr>
        <w:t>EF-2 : Le site doit permettre de se connecter.</w:t>
      </w:r>
      <w:bookmarkEnd w:id="32"/>
      <w:bookmarkEnd w:id="33"/>
      <w:bookmarkEnd w:id="34"/>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5" w:name="_Toc508310281"/>
      <w:bookmarkStart w:id="36" w:name="_Toc508310432"/>
      <w:bookmarkStart w:id="37" w:name="_Toc508311738"/>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35"/>
      <w:bookmarkEnd w:id="36"/>
      <w:bookmarkEnd w:id="37"/>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8" w:name="_Toc508310282"/>
      <w:bookmarkStart w:id="39" w:name="_Toc508310433"/>
      <w:bookmarkStart w:id="40" w:name="_Toc508311739"/>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38"/>
      <w:bookmarkEnd w:id="39"/>
      <w:bookmarkEnd w:id="40"/>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1" w:name="_Toc508310283"/>
      <w:bookmarkStart w:id="42" w:name="_Toc508310434"/>
      <w:bookmarkStart w:id="43" w:name="_Toc508311740"/>
      <w:r w:rsidRPr="00DE61A9">
        <w:rPr>
          <w:b w:val="0"/>
          <w:sz w:val="24"/>
          <w:szCs w:val="24"/>
        </w:rPr>
        <w:t>EF-5 : Le site doit afficher les moyens de contact avec les administrateurs (mail, courrier, réseaux sociaux…)</w:t>
      </w:r>
      <w:bookmarkEnd w:id="41"/>
      <w:bookmarkEnd w:id="42"/>
      <w:bookmarkEnd w:id="43"/>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4" w:name="_Toc508310284"/>
      <w:bookmarkStart w:id="45" w:name="_Toc508310435"/>
      <w:bookmarkStart w:id="46" w:name="_Toc508311741"/>
      <w:r w:rsidRPr="00DE61A9">
        <w:rPr>
          <w:b w:val="0"/>
          <w:sz w:val="24"/>
          <w:szCs w:val="24"/>
        </w:rPr>
        <w:t>EF-6 : Le site doit afficher une courte présentation des administrateurs.</w:t>
      </w:r>
      <w:bookmarkEnd w:id="44"/>
      <w:bookmarkEnd w:id="45"/>
      <w:bookmarkEnd w:id="46"/>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7" w:name="_Toc508310285"/>
      <w:bookmarkStart w:id="48" w:name="_Toc508310436"/>
      <w:bookmarkStart w:id="49" w:name="_Toc508311742"/>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47"/>
      <w:bookmarkEnd w:id="48"/>
      <w:bookmarkEnd w:id="49"/>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0" w:name="_Toc508310286"/>
      <w:bookmarkStart w:id="51" w:name="_Toc508310437"/>
      <w:bookmarkStart w:id="52" w:name="_Toc508311743"/>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50"/>
      <w:bookmarkEnd w:id="51"/>
      <w:bookmarkEnd w:id="52"/>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3" w:name="_Toc508310287"/>
      <w:bookmarkStart w:id="54" w:name="_Toc508310438"/>
      <w:bookmarkStart w:id="55" w:name="_Toc508311744"/>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53"/>
      <w:bookmarkEnd w:id="54"/>
      <w:bookmarkEnd w:id="55"/>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6" w:name="_Toc508310288"/>
      <w:bookmarkStart w:id="57" w:name="_Toc508310439"/>
      <w:bookmarkStart w:id="58" w:name="_Toc508311745"/>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56"/>
      <w:bookmarkEnd w:id="57"/>
      <w:bookmarkEnd w:id="58"/>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59" w:name="_Toc508310289"/>
      <w:bookmarkStart w:id="60" w:name="_Toc508310440"/>
      <w:bookmarkStart w:id="61" w:name="_Toc508311746"/>
      <w:r w:rsidRPr="0053184C">
        <w:rPr>
          <w:b w:val="0"/>
          <w:sz w:val="24"/>
          <w:szCs w:val="24"/>
        </w:rPr>
        <w:t>EF-11 : Le système doit afficher la liste des cours disponibles au client.</w:t>
      </w:r>
      <w:bookmarkEnd w:id="59"/>
      <w:bookmarkEnd w:id="60"/>
      <w:bookmarkEnd w:id="61"/>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2" w:name="_Toc508310290"/>
      <w:bookmarkStart w:id="63" w:name="_Toc508310441"/>
      <w:bookmarkStart w:id="64" w:name="_Toc508311747"/>
      <w:r w:rsidRPr="0053184C">
        <w:rPr>
          <w:b w:val="0"/>
          <w:sz w:val="24"/>
          <w:szCs w:val="24"/>
        </w:rPr>
        <w:t>EF-12 : Les données doivent être conservées pendant X années.</w:t>
      </w:r>
      <w:bookmarkEnd w:id="62"/>
      <w:bookmarkEnd w:id="63"/>
      <w:bookmarkEnd w:id="64"/>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5" w:name="_Toc508310291"/>
      <w:bookmarkStart w:id="66" w:name="_Toc508310442"/>
      <w:bookmarkStart w:id="67" w:name="_Toc508311748"/>
      <w:r w:rsidRPr="0053184C">
        <w:rPr>
          <w:b w:val="0"/>
          <w:sz w:val="24"/>
          <w:szCs w:val="24"/>
        </w:rPr>
        <w:t>EF-13 : Le site doit permettre de se déconnecter</w:t>
      </w:r>
      <w:bookmarkEnd w:id="65"/>
      <w:bookmarkEnd w:id="66"/>
      <w:bookmarkEnd w:id="67"/>
    </w:p>
    <w:p w14:paraId="775471BE" w14:textId="77777777" w:rsidR="00DE61A9" w:rsidRDefault="00DE61A9" w:rsidP="00DE61A9"/>
    <w:p w14:paraId="7D9C6C99" w14:textId="77777777" w:rsidR="000E79DA" w:rsidRPr="00DE61A9" w:rsidRDefault="000E79DA" w:rsidP="00DE61A9"/>
    <w:p w14:paraId="74FF1D0B" w14:textId="77777777" w:rsidR="00147909" w:rsidRDefault="00147909" w:rsidP="00147909">
      <w:pPr>
        <w:pStyle w:val="Titre2"/>
        <w:rPr>
          <w:sz w:val="28"/>
          <w:szCs w:val="28"/>
        </w:rPr>
      </w:pPr>
      <w:bookmarkStart w:id="68" w:name="_Toc272400445"/>
      <w:bookmarkStart w:id="69" w:name="_Toc508310292"/>
      <w:bookmarkStart w:id="70" w:name="_Toc508311749"/>
      <w:r>
        <w:t>2.2 Exigences non-fonctionnelles</w:t>
      </w:r>
      <w:bookmarkEnd w:id="68"/>
      <w:bookmarkEnd w:id="69"/>
      <w:bookmarkEnd w:id="70"/>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71" w:name="_Toc508310293"/>
      <w:bookmarkStart w:id="72" w:name="_Toc508310444"/>
      <w:bookmarkStart w:id="73" w:name="_Toc508311750"/>
      <w:r w:rsidRPr="0053184C">
        <w:rPr>
          <w:b w:val="0"/>
          <w:sz w:val="24"/>
          <w:szCs w:val="24"/>
        </w:rPr>
        <w:lastRenderedPageBreak/>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71"/>
      <w:bookmarkEnd w:id="72"/>
      <w:bookmarkEnd w:id="73"/>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4" w:name="_Toc508310294"/>
      <w:bookmarkStart w:id="75" w:name="_Toc508310445"/>
      <w:bookmarkStart w:id="76" w:name="_Toc508311751"/>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74"/>
      <w:bookmarkEnd w:id="75"/>
      <w:bookmarkEnd w:id="76"/>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77" w:name="_Toc508310295"/>
      <w:bookmarkStart w:id="78" w:name="_Toc508310446"/>
      <w:bookmarkStart w:id="79" w:name="_Toc508311752"/>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77"/>
      <w:bookmarkEnd w:id="78"/>
      <w:bookmarkEnd w:id="79"/>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80" w:name="_Toc508310296"/>
      <w:bookmarkStart w:id="81" w:name="_Toc508310447"/>
      <w:bookmarkStart w:id="82" w:name="_Toc508311753"/>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80"/>
      <w:bookmarkEnd w:id="81"/>
      <w:bookmarkEnd w:id="82"/>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3" w:name="_Toc508310297"/>
      <w:bookmarkStart w:id="84" w:name="_Toc508310448"/>
      <w:bookmarkStart w:id="85" w:name="_Toc508311754"/>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83"/>
      <w:bookmarkEnd w:id="84"/>
      <w:bookmarkEnd w:id="85"/>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86" w:name="_Toc508310298"/>
      <w:bookmarkStart w:id="87" w:name="_Toc508310449"/>
      <w:bookmarkStart w:id="88" w:name="_Toc508311755"/>
      <w:r w:rsidRPr="00DE61A9">
        <w:rPr>
          <w:b w:val="0"/>
          <w:sz w:val="24"/>
          <w:szCs w:val="24"/>
        </w:rPr>
        <w:t>ENF-6 : Un utilisateur doit rapidement pouvoir accéder à un cours.</w:t>
      </w:r>
      <w:bookmarkEnd w:id="86"/>
      <w:bookmarkEnd w:id="87"/>
      <w:bookmarkEnd w:id="88"/>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89" w:name="_Toc508310299"/>
      <w:bookmarkStart w:id="90" w:name="_Toc508310450"/>
      <w:bookmarkStart w:id="91" w:name="_Toc508311756"/>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89"/>
      <w:bookmarkEnd w:id="90"/>
      <w:bookmarkEnd w:id="91"/>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92" w:name="_Toc272400446"/>
      <w:bookmarkStart w:id="93" w:name="_Toc508310301"/>
      <w:bookmarkStart w:id="94" w:name="_Toc508311758"/>
      <w:r>
        <w:lastRenderedPageBreak/>
        <w:t>3</w:t>
      </w:r>
      <w:r w:rsidR="0065274F">
        <w:t xml:space="preserve">. </w:t>
      </w:r>
      <w:r>
        <w:t>C</w:t>
      </w:r>
      <w:r w:rsidR="00B30F72">
        <w:t>ontraintes</w:t>
      </w:r>
      <w:r w:rsidR="000C35B9">
        <w:t xml:space="preserve"> de conception</w:t>
      </w:r>
      <w:bookmarkEnd w:id="92"/>
      <w:bookmarkEnd w:id="93"/>
      <w:bookmarkEnd w:id="94"/>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5" w:name="_Toc508310302"/>
      <w:bookmarkStart w:id="96" w:name="_Toc508310453"/>
      <w:bookmarkStart w:id="97" w:name="_Toc508311759"/>
      <w:r w:rsidRPr="0053184C">
        <w:rPr>
          <w:b w:val="0"/>
          <w:sz w:val="24"/>
          <w:szCs w:val="24"/>
        </w:rPr>
        <w:t xml:space="preserve">CON-1 : Avoir </w:t>
      </w:r>
      <w:proofErr w:type="gramStart"/>
      <w:r w:rsidRPr="0053184C">
        <w:rPr>
          <w:b w:val="0"/>
          <w:sz w:val="24"/>
          <w:szCs w:val="24"/>
        </w:rPr>
        <w:t xml:space="preserve">un </w:t>
      </w:r>
      <w:r w:rsidRPr="000E79DA">
        <w:rPr>
          <w:b w:val="0"/>
          <w:sz w:val="24"/>
          <w:szCs w:val="24"/>
          <w:u w:val="single"/>
        </w:rPr>
        <w:t>site responsive</w:t>
      </w:r>
      <w:bookmarkEnd w:id="95"/>
      <w:bookmarkEnd w:id="96"/>
      <w:bookmarkEnd w:id="97"/>
      <w:proofErr w:type="gramEnd"/>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8" w:name="_Toc508310303"/>
      <w:bookmarkStart w:id="99" w:name="_Toc508310454"/>
      <w:bookmarkStart w:id="100" w:name="_Toc508311760"/>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98"/>
      <w:bookmarkEnd w:id="99"/>
      <w:bookmarkEnd w:id="100"/>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1" w:name="_Toc508310304"/>
      <w:bookmarkStart w:id="102" w:name="_Toc508310455"/>
      <w:bookmarkStart w:id="103" w:name="_Toc508311761"/>
      <w:r w:rsidRPr="0053184C">
        <w:rPr>
          <w:b w:val="0"/>
          <w:sz w:val="24"/>
          <w:szCs w:val="24"/>
        </w:rPr>
        <w:t xml:space="preserve">CON-3 : Utilisation du </w:t>
      </w:r>
      <w:proofErr w:type="spellStart"/>
      <w:r w:rsidRPr="000E79DA">
        <w:rPr>
          <w:b w:val="0"/>
          <w:sz w:val="24"/>
          <w:szCs w:val="24"/>
          <w:u w:val="single"/>
        </w:rPr>
        <w:t>framework</w:t>
      </w:r>
      <w:proofErr w:type="spellEnd"/>
      <w:r w:rsidRPr="0053184C">
        <w:rPr>
          <w:b w:val="0"/>
          <w:sz w:val="24"/>
          <w:szCs w:val="24"/>
        </w:rPr>
        <w:t xml:space="preserve"> </w:t>
      </w:r>
      <w:proofErr w:type="spellStart"/>
      <w:r w:rsidRPr="0053184C">
        <w:rPr>
          <w:b w:val="0"/>
          <w:sz w:val="24"/>
          <w:szCs w:val="24"/>
        </w:rPr>
        <w:t>Bootstrap</w:t>
      </w:r>
      <w:bookmarkEnd w:id="101"/>
      <w:bookmarkEnd w:id="102"/>
      <w:bookmarkEnd w:id="103"/>
      <w:proofErr w:type="spellEnd"/>
      <w:r w:rsidRPr="0053184C">
        <w:rPr>
          <w:b w:val="0"/>
          <w:sz w:val="24"/>
          <w:szCs w:val="24"/>
        </w:rPr>
        <w:t xml:space="preserve"> </w:t>
      </w:r>
      <w:r w:rsidR="000F1E8C">
        <w:rPr>
          <w:rStyle w:val="Appelnotedebasdep"/>
          <w:b w:val="0"/>
          <w:sz w:val="24"/>
          <w:szCs w:val="24"/>
        </w:rPr>
        <w:footnoteReference w:id="9"/>
      </w:r>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4" w:name="_Toc508310305"/>
      <w:bookmarkStart w:id="105" w:name="_Toc508310456"/>
      <w:bookmarkStart w:id="106" w:name="_Toc508311762"/>
      <w:r w:rsidRPr="0053184C">
        <w:rPr>
          <w:b w:val="0"/>
          <w:sz w:val="24"/>
          <w:szCs w:val="24"/>
        </w:rPr>
        <w:t xml:space="preserve">CON-4 : Utilisation du </w:t>
      </w:r>
      <w:proofErr w:type="spellStart"/>
      <w:r w:rsidRPr="0053184C">
        <w:rPr>
          <w:b w:val="0"/>
          <w:sz w:val="24"/>
          <w:szCs w:val="24"/>
        </w:rPr>
        <w:t>framework</w:t>
      </w:r>
      <w:proofErr w:type="spellEnd"/>
      <w:r w:rsidRPr="0053184C">
        <w:rPr>
          <w:b w:val="0"/>
          <w:sz w:val="24"/>
          <w:szCs w:val="24"/>
        </w:rPr>
        <w:t xml:space="preserve"> </w:t>
      </w:r>
      <w:proofErr w:type="spellStart"/>
      <w:r w:rsidRPr="0053184C">
        <w:rPr>
          <w:b w:val="0"/>
          <w:sz w:val="24"/>
          <w:szCs w:val="24"/>
        </w:rPr>
        <w:t>AngularJS</w:t>
      </w:r>
      <w:bookmarkEnd w:id="104"/>
      <w:bookmarkEnd w:id="105"/>
      <w:bookmarkEnd w:id="106"/>
      <w:proofErr w:type="spellEnd"/>
      <w:r w:rsidRPr="0053184C">
        <w:rPr>
          <w:b w:val="0"/>
          <w:sz w:val="24"/>
          <w:szCs w:val="24"/>
        </w:rPr>
        <w:t xml:space="preserve"> </w:t>
      </w:r>
      <w:r w:rsidR="000F1E8C">
        <w:rPr>
          <w:rStyle w:val="Appelnotedebasdep"/>
          <w:b w:val="0"/>
          <w:sz w:val="24"/>
          <w:szCs w:val="24"/>
        </w:rPr>
        <w:footnoteReference w:id="10"/>
      </w:r>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7" w:name="_Toc508310306"/>
      <w:bookmarkStart w:id="108" w:name="_Toc508310457"/>
      <w:bookmarkStart w:id="109" w:name="_Toc508311763"/>
      <w:r w:rsidRPr="0053184C">
        <w:rPr>
          <w:b w:val="0"/>
          <w:sz w:val="24"/>
          <w:szCs w:val="24"/>
        </w:rPr>
        <w:t xml:space="preserve">CON-5 : Utilisation du </w:t>
      </w:r>
      <w:proofErr w:type="spellStart"/>
      <w:r w:rsidRPr="0053184C">
        <w:rPr>
          <w:b w:val="0"/>
          <w:sz w:val="24"/>
          <w:szCs w:val="24"/>
        </w:rPr>
        <w:t>framework</w:t>
      </w:r>
      <w:proofErr w:type="spellEnd"/>
      <w:r w:rsidRPr="0053184C">
        <w:rPr>
          <w:b w:val="0"/>
          <w:sz w:val="24"/>
          <w:szCs w:val="24"/>
        </w:rPr>
        <w:t xml:space="preserve"> </w:t>
      </w:r>
      <w:proofErr w:type="spellStart"/>
      <w:r w:rsidRPr="0053184C">
        <w:rPr>
          <w:b w:val="0"/>
          <w:sz w:val="24"/>
          <w:szCs w:val="24"/>
        </w:rPr>
        <w:t>Symphony</w:t>
      </w:r>
      <w:bookmarkEnd w:id="107"/>
      <w:bookmarkEnd w:id="108"/>
      <w:bookmarkEnd w:id="109"/>
      <w:proofErr w:type="spellEnd"/>
      <w:r w:rsidR="000F1E8C">
        <w:rPr>
          <w:rStyle w:val="Appelnotedebasdep"/>
          <w:b w:val="0"/>
          <w:sz w:val="24"/>
          <w:szCs w:val="24"/>
        </w:rPr>
        <w:footnoteReference w:id="11"/>
      </w:r>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10" w:name="_Toc508310307"/>
      <w:bookmarkStart w:id="111" w:name="_Toc508310458"/>
      <w:bookmarkStart w:id="112" w:name="_Toc508311764"/>
      <w:r w:rsidRPr="0053184C">
        <w:rPr>
          <w:b w:val="0"/>
          <w:sz w:val="24"/>
          <w:szCs w:val="24"/>
        </w:rPr>
        <w:t xml:space="preserve">CON-6 : Prise en main du logiciel de prototypage </w:t>
      </w:r>
      <w:proofErr w:type="spellStart"/>
      <w:r w:rsidRPr="0053184C">
        <w:rPr>
          <w:b w:val="0"/>
          <w:sz w:val="24"/>
          <w:szCs w:val="24"/>
        </w:rPr>
        <w:t>JustInMind</w:t>
      </w:r>
      <w:bookmarkEnd w:id="110"/>
      <w:bookmarkEnd w:id="111"/>
      <w:bookmarkEnd w:id="112"/>
      <w:proofErr w:type="spellEnd"/>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13" w:name="_Toc508310309"/>
      <w:bookmarkStart w:id="114" w:name="_Toc508310460"/>
      <w:bookmarkStart w:id="115" w:name="_Toc508311766"/>
      <w:r>
        <w:rPr>
          <w:rFonts w:eastAsia="Cambria" w:cs="Cambria"/>
        </w:rPr>
        <w:lastRenderedPageBreak/>
        <w:t>4. Diagramme des cas d’utilisation</w:t>
      </w:r>
    </w:p>
    <w:p w14:paraId="5283530A" w14:textId="77777777" w:rsidR="00DD6A36" w:rsidRDefault="000C3105" w:rsidP="00DD6A36">
      <w:pPr>
        <w:pStyle w:val="Titre1"/>
        <w:rPr>
          <w:rFonts w:eastAsia="Cambria" w:cs="Cambria"/>
        </w:rPr>
      </w:pPr>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r w:rsidRPr="000F1E8C">
        <w:rPr>
          <w:b w:val="0"/>
          <w:sz w:val="24"/>
          <w:szCs w:val="24"/>
        </w:rPr>
        <w:t xml:space="preserve"> </w:t>
      </w:r>
    </w:p>
    <w:p w14:paraId="242A28B3" w14:textId="77777777" w:rsidR="00B113BF" w:rsidRDefault="000C3105" w:rsidP="00B113BF">
      <w:pPr>
        <w:pStyle w:val="Titre1"/>
        <w:rPr>
          <w:b w:val="0"/>
          <w:sz w:val="24"/>
          <w:szCs w:val="24"/>
        </w:rPr>
      </w:pPr>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16" w:name="_Toc508310310"/>
      <w:bookmarkStart w:id="117" w:name="_Toc508310461"/>
      <w:bookmarkStart w:id="118" w:name="_Toc508311767"/>
      <w:bookmarkEnd w:id="113"/>
      <w:bookmarkEnd w:id="114"/>
      <w:bookmarkEnd w:id="115"/>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19" w:name="_Toc508310311"/>
      <w:bookmarkStart w:id="120" w:name="_Toc508310462"/>
      <w:bookmarkStart w:id="121" w:name="_Toc508311768"/>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r w:rsidRPr="0053184C">
        <w:rPr>
          <w:b w:val="0"/>
          <w:sz w:val="24"/>
          <w:szCs w:val="24"/>
        </w:rPr>
        <w:t>CU-02 : S’inscrire gratuitement</w:t>
      </w:r>
      <w:bookmarkEnd w:id="119"/>
      <w:bookmarkEnd w:id="120"/>
      <w:bookmarkEnd w:id="121"/>
    </w:p>
    <w:p w14:paraId="37C9C571" w14:textId="77777777" w:rsidR="00B113BF" w:rsidRPr="0053184C" w:rsidRDefault="00B113BF" w:rsidP="00B113BF">
      <w:pPr>
        <w:pStyle w:val="Titre1"/>
        <w:rPr>
          <w:b w:val="0"/>
          <w:sz w:val="24"/>
          <w:szCs w:val="24"/>
        </w:rPr>
      </w:pPr>
      <w:bookmarkStart w:id="122" w:name="_Toc508310312"/>
      <w:bookmarkStart w:id="123" w:name="_Toc508310463"/>
      <w:bookmarkStart w:id="124" w:name="_Toc508311769"/>
      <w:r w:rsidRPr="0053184C">
        <w:rPr>
          <w:b w:val="0"/>
          <w:sz w:val="24"/>
          <w:szCs w:val="24"/>
        </w:rPr>
        <w:t>CU-03 : S’inscrire en Premium</w:t>
      </w:r>
      <w:bookmarkEnd w:id="122"/>
      <w:bookmarkEnd w:id="123"/>
      <w:bookmarkEnd w:id="124"/>
    </w:p>
    <w:p w14:paraId="52A86295" w14:textId="77777777" w:rsidR="00B113BF" w:rsidRPr="0053184C" w:rsidRDefault="00B113BF" w:rsidP="00B113BF">
      <w:pPr>
        <w:pStyle w:val="Titre1"/>
        <w:rPr>
          <w:b w:val="0"/>
          <w:sz w:val="24"/>
          <w:szCs w:val="24"/>
        </w:rPr>
      </w:pPr>
      <w:bookmarkStart w:id="125" w:name="_Toc508310313"/>
      <w:bookmarkStart w:id="126" w:name="_Toc508310464"/>
      <w:bookmarkStart w:id="127" w:name="_Toc508311770"/>
      <w:r w:rsidRPr="0053184C">
        <w:rPr>
          <w:b w:val="0"/>
          <w:sz w:val="24"/>
          <w:szCs w:val="24"/>
        </w:rPr>
        <w:t>CU-04 : Se déconnecter</w:t>
      </w:r>
      <w:bookmarkEnd w:id="125"/>
      <w:bookmarkEnd w:id="126"/>
      <w:bookmarkEnd w:id="127"/>
    </w:p>
    <w:p w14:paraId="20DAD0E3" w14:textId="77777777" w:rsidR="00B113BF" w:rsidRPr="0053184C" w:rsidRDefault="00B113BF" w:rsidP="00B113BF">
      <w:pPr>
        <w:pStyle w:val="Titre1"/>
        <w:rPr>
          <w:b w:val="0"/>
          <w:sz w:val="24"/>
          <w:szCs w:val="24"/>
        </w:rPr>
      </w:pPr>
      <w:bookmarkStart w:id="128" w:name="_Toc508310314"/>
      <w:bookmarkStart w:id="129" w:name="_Toc508310465"/>
      <w:bookmarkStart w:id="130" w:name="_Toc508311771"/>
      <w:r w:rsidRPr="0053184C">
        <w:rPr>
          <w:b w:val="0"/>
          <w:sz w:val="24"/>
          <w:szCs w:val="24"/>
        </w:rPr>
        <w:t>CU-05 : Modifier ses informations</w:t>
      </w:r>
      <w:bookmarkEnd w:id="128"/>
      <w:bookmarkEnd w:id="129"/>
      <w:bookmarkEnd w:id="130"/>
    </w:p>
    <w:p w14:paraId="058C5761" w14:textId="77777777" w:rsidR="00B113BF" w:rsidRPr="0053184C" w:rsidRDefault="00B113BF" w:rsidP="00B113BF">
      <w:pPr>
        <w:pStyle w:val="Titre1"/>
        <w:rPr>
          <w:b w:val="0"/>
          <w:sz w:val="24"/>
          <w:szCs w:val="24"/>
        </w:rPr>
      </w:pPr>
      <w:bookmarkStart w:id="131" w:name="_Toc508310315"/>
      <w:bookmarkStart w:id="132" w:name="_Toc508310466"/>
      <w:bookmarkStart w:id="133" w:name="_Toc508311772"/>
      <w:r w:rsidRPr="0053184C">
        <w:rPr>
          <w:b w:val="0"/>
          <w:sz w:val="24"/>
          <w:szCs w:val="24"/>
        </w:rPr>
        <w:t>CU-06 : Se connecter</w:t>
      </w:r>
      <w:bookmarkEnd w:id="131"/>
      <w:bookmarkEnd w:id="132"/>
      <w:bookmarkEnd w:id="133"/>
    </w:p>
    <w:p w14:paraId="7400DF94" w14:textId="77777777" w:rsidR="00B113BF" w:rsidRPr="0053184C" w:rsidRDefault="00B113BF" w:rsidP="00B113BF">
      <w:pPr>
        <w:pStyle w:val="Titre1"/>
        <w:rPr>
          <w:b w:val="0"/>
          <w:sz w:val="24"/>
          <w:szCs w:val="24"/>
        </w:rPr>
      </w:pPr>
      <w:bookmarkStart w:id="134" w:name="_Toc508310316"/>
      <w:bookmarkStart w:id="135" w:name="_Toc508310467"/>
      <w:bookmarkStart w:id="136" w:name="_Toc508311773"/>
      <w:r w:rsidRPr="0053184C">
        <w:rPr>
          <w:b w:val="0"/>
          <w:sz w:val="24"/>
          <w:szCs w:val="24"/>
        </w:rPr>
        <w:t>CU-07 : Se connecter avec un compte gratuit</w:t>
      </w:r>
      <w:bookmarkEnd w:id="134"/>
      <w:bookmarkEnd w:id="135"/>
      <w:bookmarkEnd w:id="136"/>
    </w:p>
    <w:p w14:paraId="608E2B92" w14:textId="77777777" w:rsidR="00B113BF" w:rsidRPr="0053184C" w:rsidRDefault="00B113BF" w:rsidP="00B113BF">
      <w:pPr>
        <w:pStyle w:val="Titre1"/>
        <w:rPr>
          <w:b w:val="0"/>
          <w:sz w:val="24"/>
          <w:szCs w:val="24"/>
        </w:rPr>
      </w:pPr>
      <w:bookmarkStart w:id="137" w:name="_Toc508310317"/>
      <w:bookmarkStart w:id="138" w:name="_Toc508310468"/>
      <w:bookmarkStart w:id="139" w:name="_Toc508311774"/>
      <w:r w:rsidRPr="0053184C">
        <w:rPr>
          <w:b w:val="0"/>
          <w:sz w:val="24"/>
          <w:szCs w:val="24"/>
        </w:rPr>
        <w:t>CU-08 : Se connecter avec un compte Premium</w:t>
      </w:r>
      <w:bookmarkEnd w:id="137"/>
      <w:bookmarkEnd w:id="138"/>
      <w:bookmarkEnd w:id="139"/>
    </w:p>
    <w:p w14:paraId="492A7527" w14:textId="77777777" w:rsidR="00B113BF" w:rsidRPr="0053184C" w:rsidRDefault="00B113BF" w:rsidP="00B113BF">
      <w:pPr>
        <w:pStyle w:val="Titre1"/>
        <w:rPr>
          <w:b w:val="0"/>
          <w:sz w:val="24"/>
          <w:szCs w:val="24"/>
        </w:rPr>
      </w:pPr>
      <w:bookmarkStart w:id="140" w:name="_Toc508310318"/>
      <w:bookmarkStart w:id="141" w:name="_Toc508310469"/>
      <w:bookmarkStart w:id="142" w:name="_Toc508311775"/>
      <w:r w:rsidRPr="0053184C">
        <w:rPr>
          <w:b w:val="0"/>
          <w:sz w:val="24"/>
          <w:szCs w:val="24"/>
        </w:rPr>
        <w:t>CU-09 : Laisser un commentaire à la fin d’un cours</w:t>
      </w:r>
      <w:bookmarkEnd w:id="140"/>
      <w:bookmarkEnd w:id="141"/>
      <w:bookmarkEnd w:id="142"/>
    </w:p>
    <w:p w14:paraId="7CDD2F55" w14:textId="77777777" w:rsidR="00B113BF" w:rsidRPr="0053184C" w:rsidRDefault="00B113BF" w:rsidP="00B113BF">
      <w:pPr>
        <w:pStyle w:val="Titre1"/>
        <w:rPr>
          <w:b w:val="0"/>
          <w:sz w:val="24"/>
          <w:szCs w:val="24"/>
        </w:rPr>
      </w:pPr>
      <w:bookmarkStart w:id="143" w:name="_Toc508310319"/>
      <w:bookmarkStart w:id="144" w:name="_Toc508310470"/>
      <w:bookmarkStart w:id="145" w:name="_Toc508311776"/>
      <w:r w:rsidRPr="0053184C">
        <w:rPr>
          <w:b w:val="0"/>
          <w:sz w:val="24"/>
          <w:szCs w:val="24"/>
        </w:rPr>
        <w:t>CU-10 : Accéder à une information</w:t>
      </w:r>
      <w:bookmarkEnd w:id="143"/>
      <w:bookmarkEnd w:id="144"/>
      <w:bookmarkEnd w:id="145"/>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46" w:name="_Toc508310320"/>
      <w:bookmarkStart w:id="147" w:name="_Toc508310471"/>
      <w:bookmarkStart w:id="148" w:name="_Toc508311777"/>
      <w:r w:rsidRPr="0053184C">
        <w:rPr>
          <w:b w:val="0"/>
          <w:sz w:val="24"/>
          <w:szCs w:val="24"/>
        </w:rPr>
        <w:t>CU-11 : Accéder aux contacts</w:t>
      </w:r>
      <w:bookmarkEnd w:id="146"/>
      <w:bookmarkEnd w:id="147"/>
      <w:bookmarkEnd w:id="148"/>
    </w:p>
    <w:p w14:paraId="2B2DCEE1" w14:textId="77777777" w:rsidR="00B113BF" w:rsidRPr="0053184C" w:rsidRDefault="00B113BF" w:rsidP="00B113BF">
      <w:pPr>
        <w:pStyle w:val="Titre1"/>
        <w:rPr>
          <w:b w:val="0"/>
          <w:sz w:val="24"/>
          <w:szCs w:val="24"/>
        </w:rPr>
      </w:pPr>
      <w:bookmarkStart w:id="149" w:name="_Toc508310321"/>
      <w:bookmarkStart w:id="150" w:name="_Toc508310472"/>
      <w:bookmarkStart w:id="151" w:name="_Toc508311778"/>
      <w:r w:rsidRPr="0053184C">
        <w:rPr>
          <w:b w:val="0"/>
          <w:sz w:val="24"/>
          <w:szCs w:val="24"/>
        </w:rPr>
        <w:t>CU-12 : Accéder aux CGU</w:t>
      </w:r>
      <w:bookmarkEnd w:id="149"/>
      <w:bookmarkEnd w:id="150"/>
      <w:bookmarkEnd w:id="151"/>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152" w:name="_Toc508310322"/>
      <w:bookmarkStart w:id="153" w:name="_Toc508310473"/>
      <w:bookmarkStart w:id="154" w:name="_Toc508311779"/>
      <w:r w:rsidRPr="0053184C">
        <w:rPr>
          <w:b w:val="0"/>
          <w:sz w:val="24"/>
          <w:szCs w:val="24"/>
        </w:rPr>
        <w:t>CU-13 : Accéder à la liste des cours</w:t>
      </w:r>
      <w:bookmarkEnd w:id="152"/>
      <w:bookmarkEnd w:id="153"/>
      <w:bookmarkEnd w:id="154"/>
    </w:p>
    <w:p w14:paraId="4B2DF224" w14:textId="77777777" w:rsidR="00B113BF" w:rsidRPr="0053184C" w:rsidRDefault="00B113BF" w:rsidP="00B113BF">
      <w:pPr>
        <w:pStyle w:val="Titre1"/>
        <w:rPr>
          <w:b w:val="0"/>
          <w:sz w:val="24"/>
          <w:szCs w:val="24"/>
        </w:rPr>
      </w:pPr>
      <w:bookmarkStart w:id="155" w:name="_Toc508310323"/>
      <w:bookmarkStart w:id="156" w:name="_Toc508310474"/>
      <w:bookmarkStart w:id="157" w:name="_Toc508311780"/>
      <w:r w:rsidRPr="0053184C">
        <w:rPr>
          <w:b w:val="0"/>
          <w:sz w:val="24"/>
          <w:szCs w:val="24"/>
        </w:rPr>
        <w:t>CU-14 : Accéder à un cours</w:t>
      </w:r>
      <w:bookmarkEnd w:id="155"/>
      <w:bookmarkEnd w:id="156"/>
      <w:bookmarkEnd w:id="157"/>
    </w:p>
    <w:p w14:paraId="3CAF27A5" w14:textId="77777777" w:rsidR="00B113BF" w:rsidRPr="0053184C" w:rsidRDefault="00B113BF" w:rsidP="00B113BF">
      <w:pPr>
        <w:pStyle w:val="Titre1"/>
        <w:rPr>
          <w:b w:val="0"/>
          <w:sz w:val="24"/>
          <w:szCs w:val="24"/>
        </w:rPr>
      </w:pPr>
      <w:bookmarkStart w:id="158" w:name="_Toc508310324"/>
      <w:bookmarkStart w:id="159" w:name="_Toc508310475"/>
      <w:bookmarkStart w:id="160" w:name="_Toc508311781"/>
      <w:r w:rsidRPr="0053184C">
        <w:rPr>
          <w:b w:val="0"/>
          <w:sz w:val="24"/>
          <w:szCs w:val="24"/>
        </w:rPr>
        <w:t>CU-15 : Accéder à la présentation des administrateurs</w:t>
      </w:r>
      <w:bookmarkEnd w:id="158"/>
      <w:bookmarkEnd w:id="159"/>
      <w:bookmarkEnd w:id="160"/>
    </w:p>
    <w:p w14:paraId="2690B33E" w14:textId="77777777" w:rsidR="00B113BF" w:rsidRPr="0053184C" w:rsidRDefault="00B113BF" w:rsidP="00B113BF">
      <w:pPr>
        <w:pStyle w:val="Titre1"/>
        <w:rPr>
          <w:b w:val="0"/>
          <w:sz w:val="24"/>
          <w:szCs w:val="24"/>
        </w:rPr>
      </w:pPr>
      <w:bookmarkStart w:id="161" w:name="_Toc508310325"/>
      <w:bookmarkStart w:id="162" w:name="_Toc508310476"/>
      <w:bookmarkStart w:id="163" w:name="_Toc508311782"/>
      <w:r w:rsidRPr="0053184C">
        <w:rPr>
          <w:b w:val="0"/>
          <w:sz w:val="24"/>
          <w:szCs w:val="24"/>
        </w:rPr>
        <w:lastRenderedPageBreak/>
        <w:t>CU-16 : Demander un cours</w:t>
      </w:r>
      <w:bookmarkEnd w:id="161"/>
      <w:bookmarkEnd w:id="162"/>
      <w:bookmarkEnd w:id="163"/>
    </w:p>
    <w:p w14:paraId="1839243F" w14:textId="77777777" w:rsidR="00B113BF" w:rsidRPr="0053184C" w:rsidRDefault="00B113BF" w:rsidP="00B113BF">
      <w:pPr>
        <w:pStyle w:val="Titre1"/>
        <w:rPr>
          <w:b w:val="0"/>
          <w:sz w:val="24"/>
          <w:szCs w:val="24"/>
        </w:rPr>
      </w:pPr>
      <w:bookmarkStart w:id="164" w:name="_Toc508310326"/>
      <w:bookmarkStart w:id="165" w:name="_Toc508310477"/>
      <w:bookmarkStart w:id="166" w:name="_Toc508311783"/>
      <w:r w:rsidRPr="0053184C">
        <w:rPr>
          <w:b w:val="0"/>
          <w:sz w:val="24"/>
          <w:szCs w:val="24"/>
        </w:rPr>
        <w:t>CU-17 : Demander un cours à domicile</w:t>
      </w:r>
      <w:bookmarkEnd w:id="164"/>
      <w:bookmarkEnd w:id="165"/>
      <w:bookmarkEnd w:id="166"/>
    </w:p>
    <w:p w14:paraId="63304CBE" w14:textId="77777777" w:rsidR="00B113BF" w:rsidRPr="0053184C" w:rsidRDefault="00B113BF" w:rsidP="00B113BF">
      <w:pPr>
        <w:pStyle w:val="Titre1"/>
        <w:rPr>
          <w:b w:val="0"/>
          <w:sz w:val="24"/>
          <w:szCs w:val="24"/>
        </w:rPr>
      </w:pPr>
      <w:bookmarkStart w:id="167" w:name="_Toc508310327"/>
      <w:bookmarkStart w:id="168" w:name="_Toc508310478"/>
      <w:bookmarkStart w:id="169" w:name="_Toc508311784"/>
      <w:r w:rsidRPr="0053184C">
        <w:rPr>
          <w:b w:val="0"/>
          <w:sz w:val="24"/>
          <w:szCs w:val="24"/>
        </w:rPr>
        <w:t>CU-18 : Demander un cours personnalisé</w:t>
      </w:r>
      <w:bookmarkEnd w:id="167"/>
      <w:bookmarkEnd w:id="168"/>
      <w:bookmarkEnd w:id="169"/>
    </w:p>
    <w:p w14:paraId="4EFCF648" w14:textId="77777777" w:rsidR="00B113BF" w:rsidRPr="0053184C" w:rsidRDefault="00B113BF" w:rsidP="00B113BF">
      <w:pPr>
        <w:pStyle w:val="Titre1"/>
        <w:rPr>
          <w:b w:val="0"/>
          <w:sz w:val="24"/>
          <w:szCs w:val="24"/>
        </w:rPr>
      </w:pPr>
      <w:bookmarkStart w:id="170" w:name="_Toc508310328"/>
      <w:bookmarkStart w:id="171" w:name="_Toc508310479"/>
      <w:bookmarkStart w:id="172" w:name="_Toc508311785"/>
      <w:r w:rsidRPr="0053184C">
        <w:rPr>
          <w:b w:val="0"/>
          <w:sz w:val="24"/>
          <w:szCs w:val="24"/>
        </w:rPr>
        <w:t>CU-19 : Contacter un administrateur</w:t>
      </w:r>
      <w:bookmarkEnd w:id="170"/>
      <w:bookmarkEnd w:id="171"/>
      <w:bookmarkEnd w:id="172"/>
    </w:p>
    <w:p w14:paraId="5980F927" w14:textId="77777777" w:rsidR="00B113BF" w:rsidRPr="0053184C" w:rsidRDefault="00B113BF" w:rsidP="00B113BF">
      <w:pPr>
        <w:pStyle w:val="Titre1"/>
        <w:rPr>
          <w:b w:val="0"/>
          <w:sz w:val="24"/>
          <w:szCs w:val="24"/>
        </w:rPr>
      </w:pPr>
      <w:bookmarkStart w:id="173" w:name="_Toc508310329"/>
      <w:bookmarkStart w:id="174" w:name="_Toc508310480"/>
      <w:bookmarkStart w:id="175" w:name="_Toc508311786"/>
      <w:r w:rsidRPr="0053184C">
        <w:rPr>
          <w:b w:val="0"/>
          <w:sz w:val="24"/>
          <w:szCs w:val="24"/>
        </w:rPr>
        <w:t>CU-20 : Se connecter via une session administrateur</w:t>
      </w:r>
      <w:bookmarkEnd w:id="173"/>
      <w:bookmarkEnd w:id="174"/>
      <w:bookmarkEnd w:id="175"/>
    </w:p>
    <w:p w14:paraId="43E33492" w14:textId="77777777" w:rsidR="00B113BF" w:rsidRPr="0053184C" w:rsidRDefault="00B113BF" w:rsidP="00B113BF">
      <w:pPr>
        <w:pStyle w:val="Titre1"/>
        <w:rPr>
          <w:b w:val="0"/>
          <w:sz w:val="24"/>
          <w:szCs w:val="24"/>
        </w:rPr>
      </w:pPr>
      <w:bookmarkStart w:id="176" w:name="_Toc508310330"/>
      <w:bookmarkStart w:id="177" w:name="_Toc508310481"/>
      <w:bookmarkStart w:id="178" w:name="_Toc508311787"/>
      <w:r w:rsidRPr="0053184C">
        <w:rPr>
          <w:b w:val="0"/>
          <w:sz w:val="24"/>
          <w:szCs w:val="24"/>
        </w:rPr>
        <w:t>CU-21 : Ajouter un cours</w:t>
      </w:r>
      <w:bookmarkEnd w:id="176"/>
      <w:bookmarkEnd w:id="177"/>
      <w:bookmarkEnd w:id="178"/>
    </w:p>
    <w:p w14:paraId="7E6491FD" w14:textId="77777777" w:rsidR="00B113BF" w:rsidRPr="0053184C" w:rsidRDefault="00B113BF" w:rsidP="00B113BF">
      <w:pPr>
        <w:pStyle w:val="Titre1"/>
        <w:rPr>
          <w:b w:val="0"/>
          <w:sz w:val="24"/>
          <w:szCs w:val="24"/>
        </w:rPr>
      </w:pPr>
      <w:bookmarkStart w:id="179" w:name="_Toc508310331"/>
      <w:bookmarkStart w:id="180" w:name="_Toc508310482"/>
      <w:bookmarkStart w:id="181" w:name="_Toc508311788"/>
      <w:r w:rsidRPr="0053184C">
        <w:rPr>
          <w:b w:val="0"/>
          <w:sz w:val="24"/>
          <w:szCs w:val="24"/>
        </w:rPr>
        <w:t>CU-22 : Modifier un cours</w:t>
      </w:r>
      <w:bookmarkEnd w:id="179"/>
      <w:bookmarkEnd w:id="180"/>
      <w:bookmarkEnd w:id="181"/>
    </w:p>
    <w:p w14:paraId="734185A7" w14:textId="77777777" w:rsidR="00B113BF" w:rsidRPr="0053184C" w:rsidRDefault="00B113BF" w:rsidP="00B113BF">
      <w:pPr>
        <w:pStyle w:val="Titre1"/>
        <w:rPr>
          <w:b w:val="0"/>
          <w:sz w:val="24"/>
          <w:szCs w:val="24"/>
        </w:rPr>
      </w:pPr>
      <w:bookmarkStart w:id="182" w:name="_Toc508310332"/>
      <w:bookmarkStart w:id="183" w:name="_Toc508310483"/>
      <w:bookmarkStart w:id="184" w:name="_Toc508311789"/>
      <w:r w:rsidRPr="0053184C">
        <w:rPr>
          <w:b w:val="0"/>
          <w:sz w:val="24"/>
          <w:szCs w:val="24"/>
        </w:rPr>
        <w:t>CU-23 : Répondre aux demandes de cours Premium</w:t>
      </w:r>
      <w:bookmarkEnd w:id="182"/>
      <w:bookmarkEnd w:id="183"/>
      <w:bookmarkEnd w:id="184"/>
    </w:p>
    <w:p w14:paraId="33B1437E" w14:textId="77777777" w:rsidR="00B113BF" w:rsidRPr="0053184C" w:rsidRDefault="00B113BF" w:rsidP="00B113BF">
      <w:pPr>
        <w:pStyle w:val="Titre1"/>
        <w:rPr>
          <w:b w:val="0"/>
          <w:sz w:val="24"/>
          <w:szCs w:val="24"/>
        </w:rPr>
      </w:pPr>
      <w:bookmarkStart w:id="185" w:name="_Toc508310333"/>
      <w:bookmarkStart w:id="186" w:name="_Toc508310484"/>
      <w:bookmarkStart w:id="187" w:name="_Toc508311790"/>
      <w:r w:rsidRPr="0053184C">
        <w:rPr>
          <w:b w:val="0"/>
          <w:sz w:val="24"/>
          <w:szCs w:val="24"/>
        </w:rPr>
        <w:t>CU-24 : Répondre aux commentaires des cours</w:t>
      </w:r>
      <w:bookmarkEnd w:id="185"/>
      <w:bookmarkEnd w:id="186"/>
      <w:bookmarkEnd w:id="187"/>
    </w:p>
    <w:p w14:paraId="3276FAF0" w14:textId="77777777" w:rsidR="00DD6A36" w:rsidRDefault="00DD6A36" w:rsidP="00DD6A36">
      <w:pPr>
        <w:pStyle w:val="CorpsA"/>
        <w:rPr>
          <w:sz w:val="24"/>
          <w:szCs w:val="24"/>
          <w:u w:val="single"/>
        </w:rPr>
      </w:pPr>
    </w:p>
    <w:bookmarkEnd w:id="116"/>
    <w:bookmarkEnd w:id="117"/>
    <w:bookmarkEnd w:id="118"/>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188" w:name="_Toc272400448"/>
      <w:r>
        <w:br w:type="page"/>
      </w:r>
      <w:bookmarkStart w:id="189" w:name="_Toc508310334"/>
      <w:bookmarkStart w:id="190" w:name="_Toc508311791"/>
      <w:r w:rsidR="00327AF7">
        <w:lastRenderedPageBreak/>
        <w:t>5</w:t>
      </w:r>
      <w:r w:rsidR="008040A9">
        <w:t>. Diagrammes de séquences</w:t>
      </w:r>
      <w:bookmarkEnd w:id="188"/>
      <w:bookmarkEnd w:id="189"/>
      <w:bookmarkEnd w:id="190"/>
    </w:p>
    <w:p w14:paraId="679DD345" w14:textId="77777777" w:rsidR="00DE61A9" w:rsidRDefault="00DE61A9" w:rsidP="00DE61A9"/>
    <w:p w14:paraId="2CBEE5FE" w14:textId="77777777" w:rsidR="00DE61A9" w:rsidRPr="00DE61A9" w:rsidRDefault="00DE61A9" w:rsidP="00DE61A9">
      <w:pPr>
        <w:rPr>
          <w:i/>
          <w:sz w:val="32"/>
          <w:szCs w:val="32"/>
        </w:rPr>
      </w:pPr>
      <w:proofErr w:type="gramStart"/>
      <w:r w:rsidRPr="00DE61A9">
        <w:rPr>
          <w:i/>
          <w:sz w:val="32"/>
          <w:szCs w:val="32"/>
        </w:rPr>
        <w:t>voir</w:t>
      </w:r>
      <w:proofErr w:type="gramEnd"/>
      <w:r w:rsidRPr="00DE61A9">
        <w:rPr>
          <w:i/>
          <w:sz w:val="32"/>
          <w:szCs w:val="32"/>
        </w:rPr>
        <w:t xml:space="preserve"> PDF </w:t>
      </w:r>
      <w:r>
        <w:rPr>
          <w:i/>
          <w:sz w:val="32"/>
          <w:szCs w:val="32"/>
        </w:rPr>
        <w:t>« </w:t>
      </w:r>
      <w:proofErr w:type="spellStart"/>
      <w:r>
        <w:rPr>
          <w:i/>
          <w:sz w:val="32"/>
          <w:szCs w:val="32"/>
        </w:rPr>
        <w:t>diagramme_sequence</w:t>
      </w:r>
      <w:proofErr w:type="spellEnd"/>
      <w:r>
        <w:rPr>
          <w:i/>
          <w:sz w:val="32"/>
          <w:szCs w:val="32"/>
        </w:rPr>
        <w:t> »</w:t>
      </w:r>
    </w:p>
    <w:p w14:paraId="328A18A4" w14:textId="77777777" w:rsidR="00DE61A9" w:rsidRDefault="00DE61A9">
      <w:pPr>
        <w:rPr>
          <w:rStyle w:val="Emphase"/>
        </w:rPr>
      </w:pPr>
    </w:p>
    <w:p w14:paraId="76E01D79" w14:textId="77777777" w:rsidR="008040A9" w:rsidRDefault="008040A9">
      <w:r>
        <w:br w:type="page"/>
      </w:r>
    </w:p>
    <w:p w14:paraId="0ED79941" w14:textId="77777777" w:rsidR="008040A9" w:rsidRDefault="00327AF7" w:rsidP="008040A9">
      <w:pPr>
        <w:pStyle w:val="Titre1"/>
      </w:pPr>
      <w:bookmarkStart w:id="191" w:name="_Toc272400449"/>
      <w:bookmarkStart w:id="192" w:name="_Toc508310335"/>
      <w:bookmarkStart w:id="193" w:name="_Toc508311792"/>
      <w:r>
        <w:lastRenderedPageBreak/>
        <w:t>6</w:t>
      </w:r>
      <w:r w:rsidR="008040A9">
        <w:t xml:space="preserve">. </w:t>
      </w:r>
      <w:r w:rsidR="000C35B9">
        <w:t>Spécifications des c</w:t>
      </w:r>
      <w:r w:rsidR="008040A9">
        <w:t>as d’utilisation</w:t>
      </w:r>
      <w:bookmarkEnd w:id="191"/>
      <w:bookmarkEnd w:id="192"/>
      <w:bookmarkEnd w:id="193"/>
    </w:p>
    <w:p w14:paraId="001F147B" w14:textId="77777777" w:rsidR="008040A9" w:rsidRDefault="008040A9" w:rsidP="008040A9">
      <w:pPr>
        <w:rPr>
          <w:rStyle w:val="Emphase"/>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w:t>
            </w:r>
            <w:proofErr w:type="gramStart"/>
            <w:r w:rsidRPr="00237690">
              <w:rPr>
                <w:rFonts w:ascii="Cambria" w:eastAsia="Cambria" w:hAnsi="Cambria" w:cs="Cambria"/>
                <w:sz w:val="24"/>
                <w:szCs w:val="24"/>
              </w:rPr>
              <w:t>respectivement</w:t>
            </w:r>
            <w:proofErr w:type="gramEnd"/>
            <w:r w:rsidRPr="00237690">
              <w:rPr>
                <w:rFonts w:ascii="Cambria" w:eastAsia="Cambria" w:hAnsi="Cambria" w:cs="Cambria"/>
                <w:sz w:val="24"/>
                <w:szCs w:val="24"/>
              </w:rPr>
              <w:t xml:space="preserve">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237690">
        <w:tblPrEx>
          <w:shd w:val="clear" w:color="auto" w:fill="CED7E7"/>
        </w:tblPrEx>
        <w:trPr>
          <w:trHeight w:val="2110"/>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33D0E46" w14:textId="77777777" w:rsidTr="00237690">
        <w:tblPrEx>
          <w:shd w:val="clear" w:color="auto" w:fill="CED7E7"/>
        </w:tblPrEx>
        <w:trPr>
          <w:trHeight w:val="24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ou informe d’une erreur si le code est faux ou l’adresse mail non enregistrée.</w:t>
            </w:r>
          </w:p>
        </w:tc>
      </w:tr>
      <w:tr w:rsidR="00B113BF" w14:paraId="1985647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p w14:paraId="25D98ABE" w14:textId="77777777" w:rsidR="00B113BF" w:rsidRDefault="00B113BF" w:rsidP="00B113BF">
      <w:pPr>
        <w:pStyle w:val="CorpsA"/>
        <w:spacing w:line="240" w:lineRule="auto"/>
        <w:rPr>
          <w:rFonts w:ascii="Cambria" w:eastAsia="Cambria" w:hAnsi="Cambria" w:cs="Cambria"/>
          <w:sz w:val="24"/>
          <w:szCs w:val="24"/>
        </w:rPr>
      </w:pPr>
    </w:p>
    <w:p w14:paraId="25AC620F" w14:textId="77777777" w:rsidR="00B113BF" w:rsidRDefault="00B113BF" w:rsidP="00B113BF">
      <w:pPr>
        <w:pStyle w:val="CorpsA"/>
      </w:pPr>
      <w:r>
        <w:rPr>
          <w:rFonts w:ascii="Cambria" w:eastAsia="Cambria" w:hAnsi="Cambria" w:cs="Cambria"/>
          <w:sz w:val="24"/>
          <w:szCs w:val="24"/>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237690">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Pré-conditions</w:t>
            </w:r>
            <w:proofErr w:type="spellEnd"/>
            <w:r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demande à accéder </w:t>
            </w:r>
            <w:proofErr w:type="gramStart"/>
            <w:r w:rsidRPr="00237690">
              <w:rPr>
                <w:rFonts w:ascii="Cambria" w:eastAsia="Cambria" w:hAnsi="Cambria" w:cs="Cambria"/>
                <w:sz w:val="24"/>
                <w:szCs w:val="24"/>
              </w:rPr>
              <w:t>aux  CGU</w:t>
            </w:r>
            <w:proofErr w:type="gramEnd"/>
            <w:r w:rsidRPr="00237690">
              <w:rPr>
                <w:rFonts w:ascii="Cambria" w:eastAsia="Cambria" w:hAnsi="Cambria" w:cs="Cambria"/>
                <w:sz w:val="24"/>
                <w:szCs w:val="24"/>
              </w:rPr>
              <w:t>,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p w14:paraId="36792116"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w:t>
            </w:r>
            <w:proofErr w:type="spellStart"/>
            <w:r w:rsidRPr="00237690">
              <w:rPr>
                <w:rFonts w:ascii="Cambria" w:eastAsia="Cambria" w:hAnsi="Cambria" w:cs="Cambria"/>
                <w:sz w:val="24"/>
                <w:szCs w:val="24"/>
              </w:rPr>
              <w:t>extend</w:t>
            </w:r>
            <w:proofErr w:type="spellEnd"/>
            <w:r w:rsidRPr="00237690">
              <w:rPr>
                <w:rFonts w:ascii="Cambria" w:eastAsia="Cambria" w:hAnsi="Cambria" w:cs="Cambria"/>
                <w:sz w:val="24"/>
                <w:szCs w:val="24"/>
              </w:rPr>
              <w:t>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rPr>
              <w:t>Pré-condition</w:t>
            </w:r>
            <w:proofErr w:type="spellEnd"/>
            <w:r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communique au système qu’il </w:t>
            </w:r>
            <w:proofErr w:type="gramStart"/>
            <w:r w:rsidRPr="00237690">
              <w:rPr>
                <w:rFonts w:ascii="Cambria" w:eastAsia="Cambria" w:hAnsi="Cambria" w:cs="Cambria"/>
                <w:sz w:val="24"/>
                <w:szCs w:val="24"/>
              </w:rPr>
              <w:t>souhaite  demander</w:t>
            </w:r>
            <w:proofErr w:type="gramEnd"/>
            <w:r w:rsidRPr="00237690">
              <w:rPr>
                <w:rFonts w:ascii="Cambria" w:eastAsia="Cambria" w:hAnsi="Cambria" w:cs="Cambria"/>
                <w:sz w:val="24"/>
                <w:szCs w:val="24"/>
              </w:rPr>
              <w:t xml:space="preserve">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237690">
        <w:tblPrEx>
          <w:shd w:val="clear" w:color="auto" w:fill="CED7E7"/>
        </w:tblPrEx>
        <w:trPr>
          <w:trHeight w:val="2090"/>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w:t>
            </w:r>
            <w:proofErr w:type="spellStart"/>
            <w:r w:rsidRPr="00237690">
              <w:rPr>
                <w:rFonts w:ascii="Cambria" w:eastAsia="Cambria" w:hAnsi="Cambria" w:cs="Cambria"/>
                <w:b/>
                <w:bCs/>
                <w:sz w:val="24"/>
                <w:szCs w:val="24"/>
              </w:rPr>
              <w:t>évèn</w:t>
            </w:r>
            <w:r w:rsidRPr="00237690">
              <w:rPr>
                <w:rFonts w:ascii="Cambria" w:eastAsia="Cambria" w:hAnsi="Cambria" w:cs="Cambria"/>
                <w:b/>
                <w:bCs/>
                <w:sz w:val="24"/>
                <w:szCs w:val="24"/>
                <w:lang w:val="en-US"/>
              </w:rPr>
              <w:t>ements</w:t>
            </w:r>
            <w:proofErr w:type="spellEnd"/>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w:t>
            </w:r>
            <w:proofErr w:type="spellStart"/>
            <w:r w:rsidRPr="00237690">
              <w:rPr>
                <w:rFonts w:ascii="Cambria" w:eastAsia="Cambria" w:hAnsi="Cambria" w:cs="Cambria"/>
                <w:b/>
                <w:bCs/>
                <w:sz w:val="24"/>
                <w:szCs w:val="24"/>
              </w:rPr>
              <w:t>évèn</w:t>
            </w:r>
            <w:r w:rsidRPr="00237690">
              <w:rPr>
                <w:rFonts w:ascii="Cambria" w:eastAsia="Cambria" w:hAnsi="Cambria" w:cs="Cambria"/>
                <w:b/>
                <w:bCs/>
                <w:sz w:val="24"/>
                <w:szCs w:val="24"/>
                <w:lang w:val="en-US"/>
              </w:rPr>
              <w:t>ements</w:t>
            </w:r>
            <w:proofErr w:type="spellEnd"/>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Pré-conditions</w:t>
            </w:r>
            <w:proofErr w:type="spellEnd"/>
            <w:r w:rsidRPr="00237690">
              <w:rPr>
                <w:rFonts w:ascii="Cambria" w:eastAsia="Cambria" w:hAnsi="Cambria" w:cs="Cambria"/>
                <w:sz w:val="24"/>
                <w:szCs w:val="24"/>
              </w:rPr>
              <w:t xml:space="preserve">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194"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195" w:name="_Toc508310336"/>
      <w:bookmarkStart w:id="196" w:name="_Toc508311793"/>
      <w:r>
        <w:t>7</w:t>
      </w:r>
      <w:r w:rsidR="008040A9">
        <w:t>. Diagramme de classe</w:t>
      </w:r>
      <w:r w:rsidR="007953B4">
        <w:t xml:space="preserve"> UML</w:t>
      </w:r>
      <w:bookmarkEnd w:id="194"/>
      <w:bookmarkEnd w:id="195"/>
      <w:bookmarkEnd w:id="196"/>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19">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bookmarkStart w:id="197" w:name="_GoBack"/>
      <w:bookmarkEnd w:id="197"/>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198" w:name="_Toc508310338"/>
      <w:bookmarkStart w:id="199" w:name="_Toc508311794"/>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r>
        <w:t>8. Maquettes</w:t>
      </w:r>
      <w:bookmarkEnd w:id="198"/>
      <w:bookmarkEnd w:id="199"/>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200" w:name="_Toc272400452"/>
      <w:r>
        <w:br w:type="page"/>
      </w:r>
      <w:bookmarkStart w:id="201" w:name="_Toc508310339"/>
      <w:bookmarkStart w:id="202" w:name="_Toc508311795"/>
      <w:r w:rsidR="00EB15E5">
        <w:lastRenderedPageBreak/>
        <w:t>9</w:t>
      </w:r>
      <w:r w:rsidR="0067740C">
        <w:t>. Interfaces</w:t>
      </w:r>
      <w:bookmarkEnd w:id="200"/>
      <w:bookmarkEnd w:id="201"/>
      <w:bookmarkEnd w:id="202"/>
    </w:p>
    <w:p w14:paraId="6FEAC3C6" w14:textId="77777777" w:rsidR="0067740C" w:rsidRDefault="00EB15E5" w:rsidP="0067740C">
      <w:pPr>
        <w:pStyle w:val="Titre2"/>
      </w:pPr>
      <w:bookmarkStart w:id="203" w:name="_Toc272400453"/>
      <w:bookmarkStart w:id="204" w:name="_Toc508310340"/>
      <w:bookmarkStart w:id="205" w:name="_Toc508311796"/>
      <w:r>
        <w:t>9</w:t>
      </w:r>
      <w:r w:rsidR="0067740C" w:rsidRPr="0067740C">
        <w:t xml:space="preserve">.1 </w:t>
      </w:r>
      <w:bookmarkStart w:id="206" w:name="_Toc184998004"/>
      <w:r w:rsidR="0067740C" w:rsidRPr="0067740C">
        <w:t xml:space="preserve">Interfaces </w:t>
      </w:r>
      <w:r w:rsidR="00C34BED">
        <w:t>u</w:t>
      </w:r>
      <w:r w:rsidR="0067740C" w:rsidRPr="0067740C">
        <w:t>tilisateur</w:t>
      </w:r>
      <w:bookmarkEnd w:id="203"/>
      <w:bookmarkEnd w:id="204"/>
      <w:bookmarkEnd w:id="205"/>
      <w:bookmarkEnd w:id="206"/>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w:t>
      </w:r>
      <w:proofErr w:type="spellStart"/>
      <w:proofErr w:type="gramStart"/>
      <w:r w:rsidRPr="0053184C">
        <w:rPr>
          <w:rFonts w:ascii="Cambria" w:hAnsi="Cambria"/>
          <w:sz w:val="24"/>
          <w:szCs w:val="24"/>
        </w:rPr>
        <w:t>justInMind</w:t>
      </w:r>
      <w:proofErr w:type="spellEnd"/>
      <w:r w:rsidRPr="0053184C">
        <w:rPr>
          <w:rFonts w:ascii="Cambria" w:hAnsi="Cambria"/>
          <w:sz w:val="24"/>
          <w:szCs w:val="24"/>
        </w:rPr>
        <w:t>)  (</w:t>
      </w:r>
      <w:proofErr w:type="gramEnd"/>
      <w:r w:rsidRPr="0053184C">
        <w:rPr>
          <w:rFonts w:ascii="Cambria" w:hAnsi="Cambria"/>
          <w:sz w:val="24"/>
          <w:szCs w:val="24"/>
        </w:rPr>
        <w:t>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r w:rsidRPr="0067740C">
        <w:t xml:space="preserve">Interfaces </w:t>
      </w:r>
      <w:r>
        <w:t>logicielles</w:t>
      </w:r>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r w:rsidRPr="0067740C">
        <w:t xml:space="preserve">Interfaces </w:t>
      </w:r>
      <w:r>
        <w:t>de communications</w:t>
      </w:r>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Pr="00DD6A36" w:rsidRDefault="00DD6A36" w:rsidP="00DD6A36">
      <w:pPr>
        <w:pStyle w:val="Titre2"/>
        <w:rPr>
          <w:sz w:val="28"/>
          <w:szCs w:val="28"/>
        </w:rPr>
      </w:pPr>
      <w:r w:rsidRPr="00DD6A36">
        <w:rPr>
          <w:sz w:val="28"/>
          <w:szCs w:val="28"/>
        </w:rPr>
        <w:lastRenderedPageBreak/>
        <w:t>10. Interactions entre les pages</w:t>
      </w:r>
    </w:p>
    <w:p w14:paraId="0D0A49BB" w14:textId="77777777" w:rsidR="00DD6A36" w:rsidRPr="00886066" w:rsidRDefault="00DD6A36" w:rsidP="00B210D7">
      <w:pPr>
        <w:spacing w:line="240" w:lineRule="auto"/>
        <w:rPr>
          <w:rFonts w:ascii="Cambria" w:hAnsi="Cambria"/>
          <w:i/>
          <w:sz w:val="24"/>
          <w:szCs w:val="24"/>
        </w:rPr>
      </w:pPr>
    </w:p>
    <w:p w14:paraId="5EBB442D" w14:textId="77777777" w:rsidR="00886066" w:rsidRPr="00377392" w:rsidRDefault="000C3105" w:rsidP="00886066">
      <w:pPr>
        <w:pStyle w:val="Titre1"/>
      </w:pPr>
      <w:r>
        <w:rPr>
          <w:noProof/>
          <w:lang w:val="fr-FR" w:eastAsia="fr-FR"/>
        </w:rPr>
        <w:drawing>
          <wp:anchor distT="152400" distB="152400" distL="152400" distR="152400" simplePos="0" relativeHeight="251659776" behindDoc="0" locked="0" layoutInCell="1" allowOverlap="1" wp14:anchorId="7AF90381" wp14:editId="3E086C5E">
            <wp:simplePos x="0" y="0"/>
            <wp:positionH relativeFrom="margin">
              <wp:posOffset>-132080</wp:posOffset>
            </wp:positionH>
            <wp:positionV relativeFrom="margin">
              <wp:posOffset>1329690</wp:posOffset>
            </wp:positionV>
            <wp:extent cx="5756910" cy="4070985"/>
            <wp:effectExtent l="0" t="0" r="0" b="0"/>
            <wp:wrapSquare wrapText="bothSides"/>
            <wp:docPr id="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6066">
        <w:br w:type="page"/>
      </w:r>
      <w:bookmarkStart w:id="207" w:name="_Toc508311797"/>
      <w:r w:rsidR="00886066" w:rsidRPr="00377392">
        <w:lastRenderedPageBreak/>
        <w:t>1</w:t>
      </w:r>
      <w:r w:rsidR="00DD6A36">
        <w:t>1</w:t>
      </w:r>
      <w:r w:rsidR="00886066" w:rsidRPr="00377392">
        <w:t>. Scénario utilisateur</w:t>
      </w:r>
      <w:bookmarkEnd w:id="207"/>
    </w:p>
    <w:p w14:paraId="513369DC" w14:textId="77777777" w:rsidR="00886066" w:rsidRPr="00377392" w:rsidRDefault="00886066" w:rsidP="00886066">
      <w:pPr>
        <w:pStyle w:val="Titre2"/>
        <w:rPr>
          <w:b w:val="0"/>
          <w:sz w:val="24"/>
          <w:szCs w:val="24"/>
          <w:lang w:eastAsia="fr-FR"/>
        </w:rPr>
      </w:pPr>
      <w:bookmarkStart w:id="208" w:name="_Toc508311798"/>
      <w:r w:rsidRPr="00377392">
        <w:rPr>
          <w:sz w:val="24"/>
          <w:szCs w:val="24"/>
          <w:lang w:eastAsia="fr-FR"/>
        </w:rPr>
        <w:t>Qui est l'utilisateur pour qui je conçois le site ? Qu'est-ce que l'utilisateur veut sur mon site</w:t>
      </w:r>
      <w:r>
        <w:rPr>
          <w:sz w:val="24"/>
          <w:szCs w:val="24"/>
        </w:rPr>
        <w:t xml:space="preserve"> </w:t>
      </w:r>
      <w:r w:rsidRPr="00377392">
        <w:rPr>
          <w:sz w:val="24"/>
          <w:szCs w:val="24"/>
          <w:lang w:eastAsia="fr-FR"/>
        </w:rPr>
        <w:t>?</w:t>
      </w:r>
      <w:r w:rsidRPr="00377392">
        <w:rPr>
          <w:b w:val="0"/>
          <w:sz w:val="24"/>
          <w:szCs w:val="24"/>
          <w:lang w:eastAsia="fr-FR"/>
        </w:rPr>
        <w:t xml:space="preserve"> Une personne ayant très peu d’expérience avec le numérique veut accéder à notre site pour avoir un cours informatique sur un sujet précis. Ce sujet est comment créer un compte sur YouTube et comment pouvoir écouter de la musique chez elle ensuite sur une enceinte. Il souhaite accéder rapidement au cours qu’il veut en arrivant sur le site. Il espère également trouver de l’aide s’il a un problème par rapport au cours donné. Cette personne est également capable de donner un peu d’argent si les cours sont vraiment bien </w:t>
      </w:r>
      <w:proofErr w:type="gramStart"/>
      <w:r w:rsidRPr="00377392">
        <w:rPr>
          <w:b w:val="0"/>
          <w:sz w:val="24"/>
          <w:szCs w:val="24"/>
          <w:lang w:eastAsia="fr-FR"/>
        </w:rPr>
        <w:t>fait</w:t>
      </w:r>
      <w:proofErr w:type="gramEnd"/>
      <w:r w:rsidRPr="00377392">
        <w:rPr>
          <w:b w:val="0"/>
          <w:sz w:val="24"/>
          <w:szCs w:val="24"/>
          <w:lang w:eastAsia="fr-FR"/>
        </w:rPr>
        <w:t>.</w:t>
      </w:r>
      <w:bookmarkEnd w:id="208"/>
    </w:p>
    <w:p w14:paraId="3C70EBE6" w14:textId="77777777" w:rsidR="00886066" w:rsidRPr="00377392" w:rsidRDefault="00886066" w:rsidP="00886066">
      <w:pPr>
        <w:pStyle w:val="Titre2"/>
        <w:rPr>
          <w:b w:val="0"/>
          <w:sz w:val="24"/>
          <w:szCs w:val="24"/>
          <w:lang w:eastAsia="fr-FR"/>
        </w:rPr>
      </w:pPr>
      <w:bookmarkStart w:id="209" w:name="_Toc508311799"/>
      <w:r w:rsidRPr="00377392">
        <w:rPr>
          <w:sz w:val="24"/>
          <w:szCs w:val="24"/>
          <w:lang w:eastAsia="fr-FR"/>
        </w:rPr>
        <w:t>Comment l'utilisateur va-t-il atteindre ses objectifs</w:t>
      </w:r>
      <w:r>
        <w:rPr>
          <w:sz w:val="24"/>
          <w:szCs w:val="24"/>
        </w:rPr>
        <w:t xml:space="preserve"> </w:t>
      </w:r>
      <w:r w:rsidRPr="00377392">
        <w:rPr>
          <w:sz w:val="24"/>
          <w:szCs w:val="24"/>
          <w:lang w:eastAsia="fr-FR"/>
        </w:rPr>
        <w:t>?</w:t>
      </w:r>
      <w:r w:rsidRPr="00377392">
        <w:rPr>
          <w:b w:val="0"/>
          <w:sz w:val="24"/>
          <w:szCs w:val="24"/>
          <w:lang w:eastAsia="fr-FR"/>
        </w:rPr>
        <w:t xml:space="preserve"> Très peu familière avec le numérique, cette personne s’attend à ce que le site soit simple d’utilisation et espère trouver rapidement la réponse à son problème sans passer des heures sur Internet.</w:t>
      </w:r>
      <w:bookmarkEnd w:id="209"/>
    </w:p>
    <w:p w14:paraId="53169B43" w14:textId="77777777" w:rsidR="00886066" w:rsidRDefault="00886066" w:rsidP="00886066">
      <w:pPr>
        <w:pStyle w:val="Titre2"/>
        <w:rPr>
          <w:b w:val="0"/>
          <w:sz w:val="24"/>
          <w:szCs w:val="24"/>
          <w:lang w:eastAsia="fr-FR"/>
        </w:rPr>
      </w:pPr>
      <w:bookmarkStart w:id="210" w:name="_Toc508311800"/>
      <w:r w:rsidRPr="00377392">
        <w:rPr>
          <w:sz w:val="24"/>
          <w:szCs w:val="24"/>
          <w:lang w:eastAsia="fr-FR"/>
        </w:rPr>
        <w:t>Pourquoi cet utilisateur arrive-t-il sur mon site et pas ailleurs ?</w:t>
      </w:r>
      <w:r w:rsidRPr="00377392">
        <w:rPr>
          <w:b w:val="0"/>
          <w:sz w:val="24"/>
          <w:szCs w:val="24"/>
          <w:lang w:eastAsia="fr-FR"/>
        </w:rPr>
        <w:t xml:space="preserve"> Cette personne arrive sur notre site car une sa grand-mère lui a conseillé le site. En effet cette dernière à trouver le site relativement facile et adapter à </w:t>
      </w:r>
      <w:r w:rsidRPr="00377392">
        <w:rPr>
          <w:b w:val="0"/>
          <w:sz w:val="24"/>
          <w:szCs w:val="24"/>
        </w:rPr>
        <w:t>ses besoins</w:t>
      </w:r>
      <w:r w:rsidRPr="00377392">
        <w:rPr>
          <w:b w:val="0"/>
          <w:sz w:val="24"/>
          <w:szCs w:val="24"/>
          <w:lang w:eastAsia="fr-FR"/>
        </w:rPr>
        <w:t xml:space="preserve"> lorsqu’elle a eu besoin d’un cours sur « comment créer une adresse mail personnelle ? ». De plus, pour l’instant cette personne ne veut pas encore </w:t>
      </w:r>
      <w:r w:rsidRPr="00377392">
        <w:rPr>
          <w:b w:val="0"/>
          <w:sz w:val="24"/>
          <w:szCs w:val="24"/>
        </w:rPr>
        <w:t>engager</w:t>
      </w:r>
      <w:r w:rsidRPr="00377392">
        <w:rPr>
          <w:b w:val="0"/>
          <w:sz w:val="24"/>
          <w:szCs w:val="24"/>
          <w:lang w:eastAsia="fr-FR"/>
        </w:rPr>
        <w:t xml:space="preserve"> de l’argent pour un cours particulier c’est pourquoi elle trouve plus simple de chercher dans un premier temps sa réponse sur Internet.</w:t>
      </w:r>
      <w:bookmarkEnd w:id="210"/>
    </w:p>
    <w:p w14:paraId="254F48D6" w14:textId="77777777" w:rsidR="00886066" w:rsidRDefault="00886066" w:rsidP="00886066"/>
    <w:p w14:paraId="6DA9F801" w14:textId="77777777" w:rsidR="00886066" w:rsidRPr="00377392" w:rsidRDefault="00886066" w:rsidP="00886066">
      <w:pPr>
        <w:pStyle w:val="Titre1"/>
      </w:pPr>
      <w:r>
        <w:rPr>
          <w:lang w:eastAsia="fr-FR"/>
        </w:rPr>
        <w:br w:type="page"/>
      </w:r>
      <w:bookmarkStart w:id="211" w:name="_Toc508311801"/>
      <w:r w:rsidRPr="00377392">
        <w:rPr>
          <w:lang w:eastAsia="fr-FR"/>
        </w:rPr>
        <w:lastRenderedPageBreak/>
        <w:t>1</w:t>
      </w:r>
      <w:r w:rsidR="00DD6A36">
        <w:rPr>
          <w:lang w:eastAsia="fr-FR"/>
        </w:rPr>
        <w:t>2</w:t>
      </w:r>
      <w:r w:rsidRPr="00377392">
        <w:rPr>
          <w:lang w:eastAsia="fr-FR"/>
        </w:rPr>
        <w:t>.</w:t>
      </w:r>
      <w:r w:rsidR="00DD6A36">
        <w:t xml:space="preserve">  Person</w:t>
      </w:r>
      <w:r w:rsidRPr="00377392">
        <w:t>a</w:t>
      </w:r>
      <w:bookmarkEnd w:id="211"/>
    </w:p>
    <w:p w14:paraId="2C9C3C65" w14:textId="77777777" w:rsidR="00886066" w:rsidRPr="00377392" w:rsidRDefault="00886066" w:rsidP="00886066">
      <w:pPr>
        <w:pStyle w:val="Normalweb"/>
        <w:rPr>
          <w:rFonts w:ascii="Cambria" w:hAnsi="Cambria"/>
          <w:bCs/>
          <w:color w:val="000000"/>
        </w:rPr>
      </w:pPr>
      <w:r w:rsidRPr="00377392">
        <w:rPr>
          <w:rFonts w:ascii="Cambria" w:hAnsi="Cambria"/>
          <w:bCs/>
          <w:color w:val="000000"/>
        </w:rPr>
        <w:t xml:space="preserve">Aime apprendre de nouvelles choses, aime vivre, vit avec son temps(numérique), fait parti d'associations (avec </w:t>
      </w:r>
      <w:proofErr w:type="spellStart"/>
      <w:r w:rsidRPr="00377392">
        <w:rPr>
          <w:rFonts w:ascii="Cambria" w:hAnsi="Cambria"/>
          <w:bCs/>
          <w:color w:val="000000"/>
        </w:rPr>
        <w:t>lequelles</w:t>
      </w:r>
      <w:proofErr w:type="spellEnd"/>
      <w:r w:rsidRPr="00377392">
        <w:rPr>
          <w:rFonts w:ascii="Cambria" w:hAnsi="Cambria"/>
          <w:bCs/>
          <w:color w:val="000000"/>
        </w:rPr>
        <w:t xml:space="preserve"> elle a besoin de communiquer numériquement) s'intéresse à la politique et à l'actualité (besoin d'information numérique)</w:t>
      </w:r>
    </w:p>
    <w:p w14:paraId="00C5B641" w14:textId="77777777" w:rsidR="00886066" w:rsidRPr="00377392" w:rsidRDefault="00886066" w:rsidP="00886066">
      <w:pPr>
        <w:pStyle w:val="Normalweb"/>
        <w:rPr>
          <w:rFonts w:ascii="Cambria" w:hAnsi="Cambria"/>
          <w:bCs/>
          <w:color w:val="000000"/>
        </w:rPr>
      </w:pPr>
      <w:r w:rsidRPr="00377392">
        <w:rPr>
          <w:rFonts w:ascii="Cambria" w:hAnsi="Cambria"/>
          <w:b/>
          <w:bCs/>
          <w:color w:val="000000"/>
        </w:rPr>
        <w:t>Physique :</w:t>
      </w:r>
      <w:r w:rsidRPr="00377392">
        <w:rPr>
          <w:rFonts w:ascii="Cambria" w:hAnsi="Cambria"/>
          <w:bCs/>
          <w:color w:val="000000"/>
        </w:rPr>
        <w:t xml:space="preserve"> Personne </w:t>
      </w:r>
      <w:proofErr w:type="spellStart"/>
      <w:r w:rsidRPr="00377392">
        <w:rPr>
          <w:rFonts w:ascii="Cambria" w:hAnsi="Cambria"/>
          <w:bCs/>
          <w:color w:val="000000"/>
        </w:rPr>
        <w:t>agée</w:t>
      </w:r>
      <w:proofErr w:type="spellEnd"/>
      <w:r w:rsidRPr="00377392">
        <w:rPr>
          <w:rFonts w:ascii="Cambria" w:hAnsi="Cambria"/>
          <w:bCs/>
          <w:color w:val="000000"/>
        </w:rPr>
        <w:t xml:space="preserve"> (60ans et plus), femme ou homme, a des petits enfants (avec eux ils sont déjà sensibilisés à l'informatique),</w:t>
      </w:r>
    </w:p>
    <w:p w14:paraId="3BED7AA2" w14:textId="77777777" w:rsidR="00886066" w:rsidRPr="00377392" w:rsidRDefault="00886066" w:rsidP="00886066">
      <w:pPr>
        <w:pStyle w:val="Titre2"/>
        <w:rPr>
          <w:sz w:val="24"/>
          <w:szCs w:val="24"/>
        </w:rPr>
      </w:pPr>
      <w:bookmarkStart w:id="212" w:name="_Toc508311802"/>
      <w:r w:rsidRPr="00377392">
        <w:rPr>
          <w:sz w:val="24"/>
          <w:szCs w:val="24"/>
        </w:rPr>
        <w:t>Son histoire :</w:t>
      </w:r>
      <w:bookmarkEnd w:id="212"/>
    </w:p>
    <w:p w14:paraId="20867A56"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Prénom</w:t>
      </w:r>
      <w:r w:rsidRPr="00377392">
        <w:rPr>
          <w:rFonts w:ascii="Cambria" w:hAnsi="Cambria"/>
          <w:bCs/>
          <w:color w:val="000000"/>
        </w:rPr>
        <w:t xml:space="preserve"> : Michelle, Née en France, région ?? grandit dans la ville ses parents </w:t>
      </w:r>
      <w:proofErr w:type="gramStart"/>
      <w:r w:rsidRPr="00377392">
        <w:rPr>
          <w:rFonts w:ascii="Cambria" w:hAnsi="Cambria"/>
          <w:bCs/>
          <w:color w:val="000000"/>
        </w:rPr>
        <w:t>étaient:</w:t>
      </w:r>
      <w:proofErr w:type="gramEnd"/>
      <w:r w:rsidRPr="00377392">
        <w:rPr>
          <w:rFonts w:ascii="Cambria" w:hAnsi="Cambria"/>
          <w:bCs/>
          <w:color w:val="000000"/>
        </w:rPr>
        <w:t xml:space="preserve"> ?? scolarisée jusqu'à l'âge de 16 ans chez les sœur. Frère et sœur : 2 frères, 3 sœurs, elle est l'aîné </w:t>
      </w:r>
    </w:p>
    <w:p w14:paraId="6210003E"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Education</w:t>
      </w:r>
      <w:r w:rsidRPr="00377392">
        <w:rPr>
          <w:rFonts w:ascii="Cambria" w:hAnsi="Cambria"/>
          <w:bCs/>
          <w:color w:val="000000"/>
        </w:rPr>
        <w:t xml:space="preserve"> : adorait les maths elle a soif de nouvelles connaissances beaucoup d'amis études jusqu'â 16 ans ???? Parcours </w:t>
      </w:r>
      <w:proofErr w:type="gramStart"/>
      <w:r w:rsidRPr="00377392">
        <w:rPr>
          <w:rFonts w:ascii="Cambria" w:hAnsi="Cambria"/>
          <w:bCs/>
          <w:color w:val="000000"/>
        </w:rPr>
        <w:t>pro:</w:t>
      </w:r>
      <w:proofErr w:type="gramEnd"/>
      <w:r w:rsidRPr="00377392">
        <w:rPr>
          <w:rFonts w:ascii="Cambria" w:hAnsi="Cambria"/>
          <w:bCs/>
          <w:color w:val="000000"/>
        </w:rPr>
        <w:t xml:space="preserve"> premier travail à 16 ans profession endroit où il y avait très peu de matériels numériques actuellement à la retraite </w:t>
      </w:r>
    </w:p>
    <w:p w14:paraId="1AE643E9"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personnelle</w:t>
      </w:r>
      <w:r w:rsidRPr="00377392">
        <w:rPr>
          <w:rFonts w:ascii="Cambria" w:hAnsi="Cambria"/>
          <w:bCs/>
          <w:color w:val="000000"/>
        </w:rPr>
        <w:t xml:space="preserve"> : elle vit en bordure de la ville dans une maison avec son mari. bien dans sa peau, bien dans sa vie, proche de sa famille </w:t>
      </w:r>
      <w:r w:rsidR="00B113BF" w:rsidRPr="00377392">
        <w:rPr>
          <w:rFonts w:ascii="Cambria" w:hAnsi="Cambria"/>
          <w:bCs/>
          <w:color w:val="000000"/>
        </w:rPr>
        <w:t>(besoin</w:t>
      </w:r>
      <w:r w:rsidRPr="00377392">
        <w:rPr>
          <w:rFonts w:ascii="Cambria" w:hAnsi="Cambria"/>
          <w:bCs/>
          <w:color w:val="000000"/>
        </w:rPr>
        <w:t xml:space="preserve"> de communiqué par Skype, etc. peut être </w:t>
      </w:r>
      <w:proofErr w:type="gramStart"/>
      <w:r w:rsidRPr="00377392">
        <w:rPr>
          <w:rFonts w:ascii="Cambria" w:hAnsi="Cambria"/>
          <w:bCs/>
          <w:color w:val="000000"/>
        </w:rPr>
        <w:t>? )</w:t>
      </w:r>
      <w:proofErr w:type="gramEnd"/>
      <w:r w:rsidRPr="00377392">
        <w:rPr>
          <w:rFonts w:ascii="Cambria" w:hAnsi="Cambria"/>
          <w:bCs/>
          <w:color w:val="000000"/>
        </w:rPr>
        <w:t xml:space="preserve"> pas d'animaux </w:t>
      </w:r>
    </w:p>
    <w:p w14:paraId="0EC7FF04"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Situation financière</w:t>
      </w:r>
      <w:r w:rsidRPr="00377392">
        <w:rPr>
          <w:rFonts w:ascii="Cambria" w:hAnsi="Cambria"/>
          <w:bCs/>
          <w:color w:val="000000"/>
        </w:rPr>
        <w:t xml:space="preserve"> : se porte bien financièrement (achat d'ordinateur) </w:t>
      </w:r>
    </w:p>
    <w:p w14:paraId="298EE6DD" w14:textId="77777777" w:rsidR="00886066" w:rsidRPr="00377392" w:rsidRDefault="00886066" w:rsidP="00886066">
      <w:pPr>
        <w:pStyle w:val="Normalweb"/>
        <w:rPr>
          <w:rFonts w:ascii="Cambria" w:hAnsi="Cambria"/>
          <w:bCs/>
          <w:color w:val="000000"/>
        </w:rPr>
      </w:pPr>
      <w:r w:rsidRPr="00377392">
        <w:rPr>
          <w:rFonts w:ascii="Cambria" w:hAnsi="Cambria"/>
          <w:bCs/>
          <w:color w:val="000000"/>
          <w:u w:val="single"/>
        </w:rPr>
        <w:t>Informations commerciales</w:t>
      </w:r>
      <w:r w:rsidRPr="00377392">
        <w:rPr>
          <w:rFonts w:ascii="Cambria" w:hAnsi="Cambria"/>
          <w:bCs/>
          <w:color w:val="000000"/>
        </w:rPr>
        <w:t xml:space="preserve"> : souhaite se former au niveau numérique sur la création d'un site Skype et de son utilisation pour communiquer avec sa famille et ses amis souhaite savoir envoyer des pièces jointes dans un mail préfère toute de même communiquer à l'ancienne (téléphone) pas totalement en confiance avec la sécurité au niveau internet (paiement + données perso)</w:t>
      </w:r>
    </w:p>
    <w:p w14:paraId="6A3B7EC7" w14:textId="77777777" w:rsidR="00886066" w:rsidRPr="00886066" w:rsidRDefault="00886066" w:rsidP="00886066"/>
    <w:p w14:paraId="077B97F9" w14:textId="77777777" w:rsidR="00886066" w:rsidRDefault="00886066" w:rsidP="00886066"/>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3"/>
      <w:footerReference w:type="default" r:id="rId24"/>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1F205" w14:textId="77777777" w:rsidR="00AD5C4F" w:rsidRDefault="00AD5C4F" w:rsidP="00BF12FC">
      <w:pPr>
        <w:spacing w:after="0" w:line="240" w:lineRule="auto"/>
      </w:pPr>
      <w:r>
        <w:separator/>
      </w:r>
    </w:p>
  </w:endnote>
  <w:endnote w:type="continuationSeparator" w:id="0">
    <w:p w14:paraId="55F25CB0" w14:textId="77777777" w:rsidR="00AD5C4F" w:rsidRDefault="00AD5C4F"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0C3105">
      <w:rPr>
        <w:noProof/>
        <w:sz w:val="18"/>
      </w:rPr>
      <w:t>46</w:t>
    </w:r>
    <w:r w:rsidR="00917029" w:rsidRPr="00A7705C">
      <w:rPr>
        <w:noProof/>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E0082" w14:textId="77777777" w:rsidR="00AD5C4F" w:rsidRDefault="00AD5C4F" w:rsidP="00BF12FC">
      <w:pPr>
        <w:spacing w:after="0" w:line="240" w:lineRule="auto"/>
      </w:pPr>
      <w:r>
        <w:separator/>
      </w:r>
    </w:p>
  </w:footnote>
  <w:footnote w:type="continuationSeparator" w:id="0">
    <w:p w14:paraId="0F4BBA24" w14:textId="77777777" w:rsidR="00AD5C4F" w:rsidRDefault="00AD5C4F"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Framework HTML/CSS</w:t>
      </w:r>
    </w:p>
  </w:footnote>
  <w:footnote w:id="10">
    <w:p w14:paraId="52B72778" w14:textId="77777777"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 xml:space="preserve">Framework </w:t>
      </w:r>
      <w:proofErr w:type="spellStart"/>
      <w:r w:rsidRPr="000F1E8C">
        <w:rPr>
          <w:rFonts w:ascii="Times New Roman" w:hAnsi="Times New Roman"/>
          <w:i/>
          <w:lang w:val="fr-FR"/>
        </w:rPr>
        <w:t>Javascript</w:t>
      </w:r>
      <w:proofErr w:type="spellEnd"/>
    </w:p>
  </w:footnote>
  <w:footnote w:id="11">
    <w:p w14:paraId="577219C2" w14:textId="77777777" w:rsidR="000F1E8C" w:rsidRPr="000F1E8C" w:rsidRDefault="000F1E8C" w:rsidP="000F1E8C">
      <w:pPr>
        <w:pStyle w:val="Notedebasdepage"/>
        <w:spacing w:after="0" w:line="240" w:lineRule="auto"/>
        <w:rPr>
          <w:lang w:val="fr-FR"/>
        </w:rPr>
      </w:pPr>
      <w:r>
        <w:rPr>
          <w:rStyle w:val="Appelnotedebasdep"/>
        </w:rPr>
        <w:footnoteRef/>
      </w:r>
      <w:r>
        <w:t xml:space="preserve"> </w:t>
      </w:r>
      <w:r w:rsidRPr="000F1E8C">
        <w:rPr>
          <w:rFonts w:ascii="Times New Roman" w:hAnsi="Times New Roman"/>
          <w:i/>
          <w:lang w:val="fr-FR"/>
        </w:rPr>
        <w:t>Framework 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 xml:space="preserve">Projet Web : </w:t>
    </w:r>
    <w:proofErr w:type="spellStart"/>
    <w:r>
      <w:rPr>
        <w:sz w:val="18"/>
      </w:rPr>
      <w:t>ITStarterCourse</w:t>
    </w:r>
    <w:proofErr w:type="spellEnd"/>
    <w:r w:rsidR="00653305" w:rsidRPr="009422EB">
      <w:rPr>
        <w:sz w:val="18"/>
      </w:rPr>
      <w:tab/>
    </w:r>
    <w:r>
      <w:rPr>
        <w:sz w:val="18"/>
      </w:rPr>
      <w:t>9-03-2018</w:t>
    </w:r>
    <w:r w:rsidR="00653305">
      <w:rPr>
        <w:sz w:val="18"/>
        <w:lang w:val="fr-FR"/>
      </w:rPr>
      <w:tab/>
    </w:r>
    <w:r>
      <w:rPr>
        <w:sz w:val="18"/>
        <w:lang w:val="fr-FR"/>
      </w:rPr>
      <w:t xml:space="preserve">                     HALBOURG Benjamin, DREVET Charles, LE NOUAIL Clemence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096BAC6">
      <w:start w:val="1"/>
      <w:numFmt w:val="lowerLetter"/>
      <w:lvlText w:val="%2."/>
      <w:lvlJc w:val="left"/>
      <w:pPr>
        <w:ind w:left="122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C93C7FA8">
      <w:start w:val="1"/>
      <w:numFmt w:val="lowerRoman"/>
      <w:lvlText w:val="%3."/>
      <w:lvlJc w:val="left"/>
      <w:pPr>
        <w:ind w:left="1942"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B18AAA2">
      <w:start w:val="1"/>
      <w:numFmt w:val="decimal"/>
      <w:lvlText w:val="%4."/>
      <w:lvlJc w:val="left"/>
      <w:pPr>
        <w:ind w:left="266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360E288">
      <w:start w:val="1"/>
      <w:numFmt w:val="lowerLetter"/>
      <w:lvlText w:val="%5."/>
      <w:lvlJc w:val="left"/>
      <w:pPr>
        <w:ind w:left="338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E28F984">
      <w:start w:val="1"/>
      <w:numFmt w:val="lowerRoman"/>
      <w:lvlText w:val="%6."/>
      <w:lvlJc w:val="left"/>
      <w:pPr>
        <w:ind w:left="4102"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AFC9DD6">
      <w:start w:val="1"/>
      <w:numFmt w:val="decimal"/>
      <w:lvlText w:val="%7."/>
      <w:lvlJc w:val="left"/>
      <w:pPr>
        <w:ind w:left="482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42C6B46">
      <w:start w:val="1"/>
      <w:numFmt w:val="lowerLetter"/>
      <w:lvlText w:val="%8."/>
      <w:lvlJc w:val="left"/>
      <w:pPr>
        <w:ind w:left="5542"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73214D2">
      <w:start w:val="1"/>
      <w:numFmt w:val="lowerRoman"/>
      <w:lvlText w:val="%9."/>
      <w:lvlJc w:val="left"/>
      <w:pPr>
        <w:ind w:left="6262"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B8A4592">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CC4DC3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7BEF658">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CCA355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2B8B5AC">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F54300E">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EE8CE1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1CEAEB6">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284418E">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186F56E">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034960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CB0FDC2">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E26112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6BC6DF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3AAF922">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81A3910">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ABCDE56">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FD2466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79823B2">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B168256">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7F82CB0">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544EEC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536EB5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E443DE0">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14FD5E20"/>
    <w:multiLevelType w:val="hybridMultilevel"/>
    <w:tmpl w:val="02802A08"/>
    <w:numStyleLink w:val="Style1import"/>
  </w:abstractNum>
  <w:abstractNum w:abstractNumId="5">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338BE84">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1EC7A06">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C52F328">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F6E00A6">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A220F0E">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BFCAE2C">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128BD62">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536388A">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6">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8967F28">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8A6E1B2E">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D8A6314">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E1E30C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F6E129E">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466691E">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8CCDB1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5F6CC70">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ind w:left="144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w:lvlJc w:val="left"/>
      <w:pPr>
        <w:ind w:left="1240" w:hanging="1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ind w:left="2520" w:hanging="108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ind w:left="3240" w:hanging="144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suff w:val="nothing"/>
      <w:lvlText w:val="%1.%2.%3.%4.%5.%6."/>
      <w:lvlJc w:val="left"/>
      <w:pPr>
        <w:ind w:left="2320" w:hanging="1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ind w:left="4320" w:hanging="180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pPr>
        <w:ind w:left="3040" w:hanging="1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pPr>
        <w:ind w:left="3400" w:hanging="1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F008490">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F6C9248">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D8839B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20E3FBE">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FEA942A">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894A7D2">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5F00CB8">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4667E9E">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B5AB660">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6CE5C68">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3960840">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CA2AA8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006DE46">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3D8D43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B4C53A8">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94C97C4">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2">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576444C">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6F86009E">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15E2D4D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50485BE">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E724CA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ECA8B12">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ACC4635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60E5846">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3">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4532E36A">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3EE27E8">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6647692">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002F516">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116E4D4">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0B8299E">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958456E">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37816B2">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4">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5">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41E2C998">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2F8F230">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E7E930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F8EF346">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864A26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702154E">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6EE12F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FF48EB0">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6">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AD01ACC">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DF49874">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156E9958">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0C878BE">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A0CA190">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7ECE6DC">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18061E8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40475BC">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7">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8">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B4C3104">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340A34C">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60EB800">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90082DCA">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B4EB27A">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732C294">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497A3A3E">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0E0A776">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9">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2A4785A">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0E0643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81CA580">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FBAB68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3448C1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3F046D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908B194">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7908678">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3FC2938">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72A7AC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B8A8B92">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C100FB2">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160AD7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2EC2F9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604D54C">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4F40A85E">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1">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B4E0E2C">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44E10C6">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C62F16E">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76A18AA">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ABC34A6">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BB69A1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77C2F5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0E0C55A">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3">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380B0A6">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602E2A8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237CA4E8">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E9A74C4">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E423934">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752E99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BE6E8F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0EAF974">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4">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478899AE">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79C894C">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8F5642B6">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966E9E48">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4966316">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70EC318">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E189DD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1700124">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5">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162CE36E">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6A6D886">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22CC4762">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0E6B89C">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CFAF3BC">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009CC9E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CFA15CA">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168CCE2">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6">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590339A">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4FC570C">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9705E9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4F66404">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69A5390">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558EC2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C6CBACC">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D1C4D2EE">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8">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F1201CA">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F9CE89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A82E276">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9FA2AC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05E6876">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E6A574A">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19A062C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A30D730">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9">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15DAB89C">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0284EEC">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DDCADA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5821542">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F5A2F918">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44055C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35CAEFD6">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8EA84C8">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CA4E5D6">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2987068">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4D8D8B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E364F7C">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590BF6C">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80EC5B6">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BCA5D30">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3BC7EB4">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1">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46A7F9C">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A108362">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5E4EDB0">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EB4F41C">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90E7080">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30C6A78">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856BC52">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D1003FE">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2">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E96A558">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48ABC60">
      <w:start w:val="1"/>
      <w:numFmt w:val="decimal"/>
      <w:lvlText w:val="%3."/>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07067C0">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3FE9060">
      <w:start w:val="1"/>
      <w:numFmt w:val="decimal"/>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5C63FB0">
      <w:start w:val="1"/>
      <w:numFmt w:val="decimal"/>
      <w:lvlText w:val="%6."/>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3CC51A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1266F88">
      <w:start w:val="1"/>
      <w:numFmt w:val="decimal"/>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AC67CDE">
      <w:start w:val="1"/>
      <w:numFmt w:val="decimal"/>
      <w:lvlText w:val="%9."/>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D1F"/>
    <w:rsid w:val="00012718"/>
    <w:rsid w:val="00023C11"/>
    <w:rsid w:val="00037B24"/>
    <w:rsid w:val="00052BD0"/>
    <w:rsid w:val="00054ABF"/>
    <w:rsid w:val="00067182"/>
    <w:rsid w:val="00083870"/>
    <w:rsid w:val="00090F40"/>
    <w:rsid w:val="000955AA"/>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F44"/>
    <w:rsid w:val="006270E5"/>
    <w:rsid w:val="00634B55"/>
    <w:rsid w:val="00635592"/>
    <w:rsid w:val="0065274F"/>
    <w:rsid w:val="00653305"/>
    <w:rsid w:val="00655314"/>
    <w:rsid w:val="00655DEC"/>
    <w:rsid w:val="00671A30"/>
    <w:rsid w:val="00671CB7"/>
    <w:rsid w:val="0067740C"/>
    <w:rsid w:val="00685D87"/>
    <w:rsid w:val="00691666"/>
    <w:rsid w:val="0069170E"/>
    <w:rsid w:val="006B1429"/>
    <w:rsid w:val="006C7214"/>
    <w:rsid w:val="00703B09"/>
    <w:rsid w:val="007175E7"/>
    <w:rsid w:val="00725D67"/>
    <w:rsid w:val="00727A86"/>
    <w:rsid w:val="0073037F"/>
    <w:rsid w:val="0073209A"/>
    <w:rsid w:val="007403A6"/>
    <w:rsid w:val="00752F4C"/>
    <w:rsid w:val="0079435D"/>
    <w:rsid w:val="007953B4"/>
    <w:rsid w:val="007A5B25"/>
    <w:rsid w:val="007B1955"/>
    <w:rsid w:val="007D6228"/>
    <w:rsid w:val="008040A9"/>
    <w:rsid w:val="00814D76"/>
    <w:rsid w:val="00823048"/>
    <w:rsid w:val="00824BB0"/>
    <w:rsid w:val="0083662E"/>
    <w:rsid w:val="00841D1C"/>
    <w:rsid w:val="00854A1D"/>
    <w:rsid w:val="00855A35"/>
    <w:rsid w:val="00875CC7"/>
    <w:rsid w:val="00875FD7"/>
    <w:rsid w:val="00886066"/>
    <w:rsid w:val="00895FF2"/>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5C4F"/>
    <w:rsid w:val="00AE5B92"/>
    <w:rsid w:val="00AF4173"/>
    <w:rsid w:val="00B113BF"/>
    <w:rsid w:val="00B210D7"/>
    <w:rsid w:val="00B30F72"/>
    <w:rsid w:val="00B356A8"/>
    <w:rsid w:val="00B438DA"/>
    <w:rsid w:val="00B54254"/>
    <w:rsid w:val="00B55DA8"/>
    <w:rsid w:val="00B70BCC"/>
    <w:rsid w:val="00B80DF9"/>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Grillemoyenne2">
    <w:name w:val="Medium Grid 2"/>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auNormal"/>
    <w:uiPriority w:val="60"/>
    <w:rsid w:val="0022078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ableauGrille3">
    <w:name w:val="Grid Table 3"/>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styleId="Grillemoyenne1">
    <w:name w:val="Medium Grid 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styleId="Listecouleur-Accent1">
    <w:name w:val="Colorful List Accent 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styleId="Tableausimple3">
    <w:name w:val="Plain Table 3"/>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styleId="Tramecouleur-Accent1">
    <w:name w:val="Colorful Shading Accent 1"/>
    <w:hidden/>
    <w:uiPriority w:val="99"/>
    <w:semiHidden/>
    <w:rsid w:val="00FF4EB1"/>
    <w:rPr>
      <w:sz w:val="22"/>
      <w:szCs w:val="22"/>
      <w:lang w:val="fr-CA" w:eastAsia="en-US"/>
    </w:rPr>
  </w:style>
  <w:style w:type="character" w:styleId="Emphase">
    <w:name w:val="Emphasis"/>
    <w:uiPriority w:val="20"/>
    <w:qFormat/>
    <w:rsid w:val="00275BFD"/>
    <w:rPr>
      <w:i/>
      <w:iCs/>
    </w:rPr>
  </w:style>
  <w:style w:type="character" w:styleId="Tableausimple4">
    <w:name w:val="Plain Table 4"/>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hyperlink" Target="https://fr.wikipedia.org/wiki/Appareil_informatique" TargetMode="Externa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fr.wikipedia.org/wiki/Client_(informatique)" TargetMode="External"/><Relationship Id="rId11" Type="http://schemas.openxmlformats.org/officeDocument/2006/relationships/hyperlink" Target="http://lipn.univ-paris13.fr/~gerard/uml-s2/uml-cours05.html" TargetMode="External"/><Relationship Id="rId12" Type="http://schemas.openxmlformats.org/officeDocument/2006/relationships/hyperlink" Target="https://www.google.fr/search?q=diagramme+de+classe&amp;ie=utf-8&amp;oe=utf-8&amp;client=firefox-b-ab&amp;gfe_rd=cr&amp;dcr=0&amp;ei=EaehWsK1F4ru8wfCoLXABA" TargetMode="External"/><Relationship Id="rId13" Type="http://schemas.openxmlformats.org/officeDocument/2006/relationships/hyperlink" Target="https://www.easybear.fr/blog/comment-creer-persona" TargetMode="External"/><Relationship Id="rId14" Type="http://schemas.openxmlformats.org/officeDocument/2006/relationships/hyperlink" Target="https://www.testapic.com/informations-pratiques/actualites/design-conception/ameliorer-votre-experience-utilisateur-grace-aux-scenarios-utilisateur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2D5307-6989-9E4E-AE1A-3CC37E1C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Settings\aabdalla\ownCloud\INSA\STI\Ing. Web\projets\Dossier_Architecture_Conception.dotx</Template>
  <TotalTime>0</TotalTime>
  <Pages>52</Pages>
  <Words>5186</Words>
  <Characters>28523</Characters>
  <Application>Microsoft Macintosh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33642</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keywords/>
  <dc:description/>
  <cp:lastModifiedBy>Benjamin Halbourg</cp:lastModifiedBy>
  <cp:revision>2</cp:revision>
  <cp:lastPrinted>2014-03-26T00:02:00Z</cp:lastPrinted>
  <dcterms:created xsi:type="dcterms:W3CDTF">2018-03-28T17:11:00Z</dcterms:created>
  <dcterms:modified xsi:type="dcterms:W3CDTF">2018-03-28T17:11:00Z</dcterms:modified>
</cp:coreProperties>
</file>