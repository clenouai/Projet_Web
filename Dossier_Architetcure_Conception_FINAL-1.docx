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4664"/>
        <w:tblW w:w="5000" w:type="pct"/>
        <w:tblLook w:val="04A0" w:firstRow="1" w:lastRow="0" w:firstColumn="1" w:lastColumn="0" w:noHBand="0" w:noVBand="1"/>
      </w:tblPr>
      <w:tblGrid>
        <w:gridCol w:w="8862"/>
      </w:tblGrid>
      <w:tr w:rsidR="00220786" w:rsidRPr="00653305" w14:paraId="134761EA" w14:textId="77777777" w:rsidTr="00234AEB">
        <w:tc>
          <w:tcPr>
            <w:tcW w:w="5000" w:type="pct"/>
          </w:tcPr>
          <w:p w14:paraId="5D86B129" w14:textId="77777777" w:rsidR="00220786" w:rsidRDefault="00220786" w:rsidP="00234AEB">
            <w:pPr>
              <w:pStyle w:val="Grillemoyenne21"/>
              <w:rPr>
                <w:rFonts w:ascii="Cambria" w:hAnsi="Cambria"/>
                <w:caps/>
              </w:rPr>
            </w:pPr>
          </w:p>
        </w:tc>
      </w:tr>
      <w:tr w:rsidR="00220786" w:rsidRPr="00653305" w14:paraId="75ED524A" w14:textId="77777777" w:rsidTr="00234AEB">
        <w:tc>
          <w:tcPr>
            <w:tcW w:w="5000" w:type="pct"/>
            <w:tcBorders>
              <w:bottom w:val="single" w:sz="4" w:space="0" w:color="000000"/>
            </w:tcBorders>
            <w:vAlign w:val="center"/>
          </w:tcPr>
          <w:p w14:paraId="348416B0" w14:textId="77777777" w:rsidR="00220786" w:rsidRDefault="00D55C98" w:rsidP="00234AEB">
            <w:pPr>
              <w:pStyle w:val="Grillemoyenne21"/>
              <w:jc w:val="center"/>
              <w:rPr>
                <w:rFonts w:ascii="Cambria" w:hAnsi="Cambria"/>
                <w:sz w:val="80"/>
                <w:szCs w:val="80"/>
                <w:lang w:val="fr-CA"/>
              </w:rPr>
            </w:pPr>
            <w:r>
              <w:rPr>
                <w:rFonts w:ascii="Cambria" w:hAnsi="Cambria"/>
                <w:sz w:val="80"/>
                <w:szCs w:val="80"/>
                <w:lang w:val="fr-CA"/>
              </w:rPr>
              <w:t xml:space="preserve">Projet Web : </w:t>
            </w:r>
            <w:r w:rsidRPr="00D55C98">
              <w:rPr>
                <w:rFonts w:ascii="Cambria" w:hAnsi="Cambria"/>
                <w:color w:val="FF0000"/>
                <w:sz w:val="80"/>
                <w:szCs w:val="80"/>
                <w:lang w:val="fr-CA"/>
              </w:rPr>
              <w:t>IT</w:t>
            </w:r>
            <w:r>
              <w:rPr>
                <w:rFonts w:ascii="Cambria" w:hAnsi="Cambria"/>
                <w:sz w:val="80"/>
                <w:szCs w:val="80"/>
                <w:lang w:val="fr-CA"/>
              </w:rPr>
              <w:t>StarterCourse</w:t>
            </w:r>
          </w:p>
          <w:p w14:paraId="4A673F1F" w14:textId="77777777" w:rsidR="00D55C98" w:rsidRPr="002710DA" w:rsidRDefault="00D55C98" w:rsidP="00234AEB">
            <w:pPr>
              <w:pStyle w:val="Grillemoyenne21"/>
              <w:jc w:val="center"/>
              <w:rPr>
                <w:rFonts w:ascii="Cambria" w:hAnsi="Cambria"/>
                <w:sz w:val="80"/>
                <w:szCs w:val="80"/>
                <w:lang w:val="fr-CA"/>
              </w:rPr>
            </w:pPr>
          </w:p>
        </w:tc>
      </w:tr>
      <w:tr w:rsidR="00D55C98" w:rsidRPr="00653305" w14:paraId="73FF3B31" w14:textId="77777777" w:rsidTr="00234AEB">
        <w:tc>
          <w:tcPr>
            <w:tcW w:w="5000" w:type="pct"/>
            <w:tcBorders>
              <w:top w:val="single" w:sz="4" w:space="0" w:color="000000"/>
            </w:tcBorders>
            <w:vAlign w:val="center"/>
          </w:tcPr>
          <w:p w14:paraId="2C7ACC68" w14:textId="77777777" w:rsidR="00D55C98" w:rsidRDefault="00D55C98" w:rsidP="00D55C98">
            <w:pPr>
              <w:spacing w:before="100" w:beforeAutospacing="1" w:after="119" w:line="240" w:lineRule="auto"/>
              <w:rPr>
                <w:rFonts w:eastAsia="Times New Roman" w:cs="Calibri"/>
                <w:b/>
                <w:bCs/>
                <w:color w:val="000000"/>
                <w:sz w:val="40"/>
                <w:szCs w:val="40"/>
                <w:lang w:eastAsia="fr-FR"/>
              </w:rPr>
            </w:pPr>
          </w:p>
          <w:p w14:paraId="7E007E6E" w14:textId="77777777" w:rsidR="00D55C98" w:rsidRPr="00BE26DE" w:rsidRDefault="00D55C98" w:rsidP="003C0287">
            <w:pPr>
              <w:spacing w:before="100" w:beforeAutospacing="1" w:after="119" w:line="240" w:lineRule="auto"/>
              <w:jc w:val="center"/>
              <w:rPr>
                <w:rFonts w:ascii="Times New Roman" w:eastAsia="Times New Roman" w:hAnsi="Times New Roman"/>
                <w:sz w:val="24"/>
                <w:szCs w:val="24"/>
                <w:lang w:eastAsia="fr-FR"/>
              </w:rPr>
            </w:pPr>
            <w:r>
              <w:rPr>
                <w:rFonts w:eastAsia="Times New Roman" w:cs="Calibri"/>
                <w:b/>
                <w:bCs/>
                <w:color w:val="000000"/>
                <w:sz w:val="40"/>
                <w:szCs w:val="40"/>
                <w:lang w:eastAsia="fr-FR"/>
              </w:rPr>
              <w:t>Halbourg Benjamin, Drevet Charles, Le Nouail Clémence</w:t>
            </w:r>
          </w:p>
        </w:tc>
      </w:tr>
      <w:tr w:rsidR="00D55C98" w:rsidRPr="00653305" w14:paraId="304EE737" w14:textId="77777777" w:rsidTr="00234AEB">
        <w:tc>
          <w:tcPr>
            <w:tcW w:w="5000" w:type="pct"/>
            <w:vAlign w:val="center"/>
          </w:tcPr>
          <w:p w14:paraId="218EC31C" w14:textId="77777777" w:rsidR="00D55C98" w:rsidRDefault="00D55C98" w:rsidP="003C0287">
            <w:pPr>
              <w:spacing w:before="100" w:beforeAutospacing="1" w:after="119" w:line="240" w:lineRule="auto"/>
              <w:jc w:val="center"/>
              <w:rPr>
                <w:rFonts w:eastAsia="Times New Roman" w:cs="Calibri"/>
                <w:b/>
                <w:bCs/>
                <w:color w:val="000000"/>
                <w:sz w:val="27"/>
                <w:szCs w:val="27"/>
                <w:lang w:val="en-US" w:eastAsia="fr-FR"/>
              </w:rPr>
            </w:pPr>
            <w:r>
              <w:rPr>
                <w:rFonts w:eastAsia="Times New Roman" w:cs="Calibri"/>
                <w:b/>
                <w:bCs/>
                <w:color w:val="000000"/>
                <w:sz w:val="27"/>
                <w:szCs w:val="27"/>
                <w:lang w:val="en-US" w:eastAsia="fr-FR"/>
              </w:rPr>
              <w:t>09/03/2018</w:t>
            </w:r>
          </w:p>
          <w:p w14:paraId="7CDFC9D5" w14:textId="77777777" w:rsidR="00D55C98" w:rsidRPr="00BE26DE" w:rsidRDefault="00D55C98" w:rsidP="003C0287">
            <w:pPr>
              <w:spacing w:before="100" w:beforeAutospacing="1" w:after="119" w:line="240" w:lineRule="auto"/>
              <w:jc w:val="center"/>
              <w:rPr>
                <w:rFonts w:ascii="Times New Roman" w:eastAsia="Times New Roman" w:hAnsi="Times New Roman"/>
                <w:sz w:val="24"/>
                <w:szCs w:val="24"/>
                <w:lang w:val="en-US" w:eastAsia="fr-FR"/>
              </w:rPr>
            </w:pPr>
          </w:p>
        </w:tc>
      </w:tr>
    </w:tbl>
    <w:p w14:paraId="5E09061D" w14:textId="77777777" w:rsidR="00220786" w:rsidRDefault="00220786"/>
    <w:tbl>
      <w:tblPr>
        <w:tblpPr w:leftFromText="187" w:rightFromText="187" w:horzAnchor="margin" w:tblpXSpec="center" w:tblpYSpec="bottom"/>
        <w:tblW w:w="5000" w:type="pct"/>
        <w:tblLook w:val="04A0" w:firstRow="1" w:lastRow="0" w:firstColumn="1" w:lastColumn="0" w:noHBand="0" w:noVBand="1"/>
      </w:tblPr>
      <w:tblGrid>
        <w:gridCol w:w="8862"/>
      </w:tblGrid>
      <w:tr w:rsidR="00220786" w:rsidRPr="00653305" w14:paraId="7AC500F1" w14:textId="77777777">
        <w:tc>
          <w:tcPr>
            <w:tcW w:w="5000" w:type="pct"/>
          </w:tcPr>
          <w:p w14:paraId="1B3C7E46" w14:textId="77777777" w:rsidR="00220786" w:rsidRPr="00653305" w:rsidRDefault="00220786">
            <w:pPr>
              <w:pStyle w:val="Grillemoyenne21"/>
            </w:pPr>
          </w:p>
        </w:tc>
      </w:tr>
    </w:tbl>
    <w:p w14:paraId="72C2229F" w14:textId="77777777" w:rsidR="00234AEB" w:rsidRDefault="00234AEB">
      <w:pPr>
        <w:rPr>
          <w:lang w:val="en-CA"/>
        </w:rPr>
      </w:pPr>
    </w:p>
    <w:p w14:paraId="1CB71E62" w14:textId="77777777" w:rsidR="00234AEB" w:rsidRDefault="00234AEB">
      <w:pPr>
        <w:rPr>
          <w:lang w:val="en-CA"/>
        </w:rPr>
      </w:pPr>
    </w:p>
    <w:p w14:paraId="38154961" w14:textId="77777777" w:rsidR="00234AEB" w:rsidRPr="00220786" w:rsidRDefault="00234AEB">
      <w:pPr>
        <w:rPr>
          <w:lang w:val="en-CA"/>
        </w:rPr>
      </w:pPr>
    </w:p>
    <w:p w14:paraId="23ACD56C" w14:textId="77777777" w:rsidR="00DD6A36" w:rsidRPr="00E96A49" w:rsidRDefault="00220786" w:rsidP="00090F40">
      <w:pPr>
        <w:pStyle w:val="Titre1"/>
        <w:rPr>
          <w:rFonts w:eastAsia="Cambria" w:cs="Cambria"/>
          <w:b w:val="0"/>
          <w:bCs w:val="0"/>
          <w:kern w:val="36"/>
          <w:sz w:val="24"/>
          <w:szCs w:val="24"/>
        </w:rPr>
      </w:pPr>
      <w:r>
        <w:rPr>
          <w:sz w:val="80"/>
          <w:szCs w:val="80"/>
          <w:lang w:val="en-US"/>
        </w:rPr>
        <w:br w:type="page"/>
      </w:r>
      <w:r w:rsidR="00DD6A36" w:rsidRPr="00E96A49">
        <w:lastRenderedPageBreak/>
        <w:t>Répartition des taches :</w:t>
      </w:r>
      <w:r w:rsidR="00DD6A36" w:rsidRPr="00E96A49">
        <w:rPr>
          <w:rFonts w:eastAsia="Cambria" w:cs="Cambria"/>
          <w:b w:val="0"/>
          <w:bCs w:val="0"/>
          <w:kern w:val="36"/>
          <w:sz w:val="24"/>
          <w:szCs w:val="24"/>
        </w:rPr>
        <w:t xml:space="preserve"> </w:t>
      </w:r>
    </w:p>
    <w:p w14:paraId="38845924" w14:textId="77777777" w:rsidR="00DD6A36" w:rsidRPr="00E96A49" w:rsidRDefault="00DD6A36" w:rsidP="00DD6A36">
      <w:pPr>
        <w:pStyle w:val="Corps"/>
        <w:rPr>
          <w:rFonts w:ascii="Cambria" w:eastAsia="Cambria" w:hAnsi="Cambria" w:cs="Cambria"/>
          <w:b/>
          <w:bCs/>
          <w:kern w:val="36"/>
        </w:rPr>
      </w:pPr>
    </w:p>
    <w:p w14:paraId="485C89CD" w14:textId="77777777" w:rsidR="00DD6A36" w:rsidRPr="00E96A49" w:rsidRDefault="00DD6A36" w:rsidP="00237690">
      <w:pPr>
        <w:pStyle w:val="Paragraphedeliste"/>
        <w:numPr>
          <w:ilvl w:val="0"/>
          <w:numId w:val="4"/>
        </w:numPr>
        <w:rPr>
          <w:rFonts w:ascii="Cambria" w:eastAsia="Cambria" w:hAnsi="Cambria" w:cs="Cambria"/>
          <w:kern w:val="36"/>
          <w:sz w:val="24"/>
          <w:szCs w:val="24"/>
        </w:rPr>
      </w:pPr>
      <w:r w:rsidRPr="00E96A49">
        <w:rPr>
          <w:rFonts w:ascii="Cambria" w:eastAsia="Cambria" w:hAnsi="Cambria" w:cs="Cambria"/>
          <w:kern w:val="36"/>
          <w:sz w:val="24"/>
          <w:szCs w:val="24"/>
        </w:rPr>
        <w:t>DREVET Charles : Design, Prototypage</w:t>
      </w:r>
    </w:p>
    <w:p w14:paraId="211F6181" w14:textId="77777777" w:rsidR="00DD6A36" w:rsidRPr="00E96A49" w:rsidRDefault="00DD6A36" w:rsidP="00237690">
      <w:pPr>
        <w:pStyle w:val="Paragraphe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 xml:space="preserve">HALBOURG Benjamin : Diagrammes de séquences, diagramme de classe UML. </w:t>
      </w:r>
    </w:p>
    <w:p w14:paraId="4BEC5825" w14:textId="77777777" w:rsidR="00DD6A36" w:rsidRPr="00E96A49" w:rsidRDefault="00DD6A36" w:rsidP="00237690">
      <w:pPr>
        <w:pStyle w:val="Paragraphe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LE NOUAIL Clémence : Diagramme cas d’utilisations, spécification des cas d’utilisations.</w:t>
      </w:r>
    </w:p>
    <w:p w14:paraId="44FE6BD1" w14:textId="18D71244" w:rsidR="00DD6A36" w:rsidRPr="00E96A49" w:rsidRDefault="00DD6A36" w:rsidP="00090F40">
      <w:pPr>
        <w:pStyle w:val="Titre1"/>
        <w:rPr>
          <w:sz w:val="24"/>
          <w:szCs w:val="24"/>
        </w:rPr>
      </w:pPr>
      <w:r w:rsidRPr="00E96A49">
        <w:rPr>
          <w:sz w:val="24"/>
          <w:szCs w:val="24"/>
        </w:rPr>
        <w:t xml:space="preserve">Lien </w:t>
      </w:r>
      <w:r w:rsidR="003119FB" w:rsidRPr="00E96A49">
        <w:rPr>
          <w:sz w:val="24"/>
          <w:szCs w:val="24"/>
        </w:rPr>
        <w:t>Git Hub</w:t>
      </w:r>
      <w:r w:rsidR="00090F40" w:rsidRPr="00E96A49">
        <w:rPr>
          <w:sz w:val="24"/>
          <w:szCs w:val="24"/>
        </w:rPr>
        <w:t xml:space="preserve"> :</w:t>
      </w:r>
      <w:r w:rsidRPr="00E96A49">
        <w:rPr>
          <w:sz w:val="24"/>
          <w:szCs w:val="24"/>
        </w:rPr>
        <w:t xml:space="preserve"> </w:t>
      </w:r>
    </w:p>
    <w:p w14:paraId="6F7B0BBC" w14:textId="77777777" w:rsidR="00DD6A36" w:rsidRPr="00E96A49" w:rsidRDefault="00DD6A36" w:rsidP="00DD6A36">
      <w:pPr>
        <w:pStyle w:val="Corps"/>
        <w:rPr>
          <w:rFonts w:ascii="Cambria" w:eastAsia="Cambria" w:hAnsi="Cambria" w:cs="Cambria"/>
          <w:b/>
          <w:bCs/>
          <w:kern w:val="36"/>
        </w:rPr>
      </w:pPr>
    </w:p>
    <w:p w14:paraId="5E7E3131" w14:textId="77777777" w:rsidR="00DD6A36" w:rsidRPr="00E96A49" w:rsidRDefault="00DD6A36" w:rsidP="00DD6A36">
      <w:pPr>
        <w:pStyle w:val="Corps"/>
        <w:rPr>
          <w:rFonts w:ascii="Cambria" w:eastAsia="Cambria" w:hAnsi="Cambria" w:cs="Cambria"/>
          <w:kern w:val="36"/>
        </w:rPr>
      </w:pPr>
      <w:r w:rsidRPr="00E96A49">
        <w:rPr>
          <w:rFonts w:ascii="Cambria" w:eastAsia="Cambria" w:hAnsi="Cambria" w:cs="Cambria"/>
          <w:kern w:val="36"/>
        </w:rPr>
        <w:t xml:space="preserve">https://github.com/clenouai/Projet_Web </w:t>
      </w:r>
    </w:p>
    <w:p w14:paraId="2A32156B" w14:textId="77777777" w:rsidR="00220786" w:rsidRPr="00DD6A36" w:rsidRDefault="00220786">
      <w:pPr>
        <w:rPr>
          <w:rFonts w:ascii="Cambria" w:eastAsia="Times New Roman" w:hAnsi="Cambria"/>
          <w:sz w:val="80"/>
          <w:szCs w:val="80"/>
          <w:lang w:val="fr-FR"/>
        </w:rPr>
      </w:pPr>
    </w:p>
    <w:p w14:paraId="5E6C83EF" w14:textId="77777777" w:rsidR="00220786" w:rsidRPr="00220786" w:rsidRDefault="00DD6A36" w:rsidP="00220786">
      <w:pPr>
        <w:pStyle w:val="Titre1"/>
      </w:pPr>
      <w:bookmarkStart w:id="0" w:name="_Toc272400436"/>
      <w:bookmarkStart w:id="1" w:name="_Toc508310270"/>
      <w:bookmarkStart w:id="2" w:name="_Toc508311726"/>
      <w:r>
        <w:br w:type="page"/>
      </w:r>
      <w:r w:rsidR="00220786">
        <w:lastRenderedPageBreak/>
        <w:t>Suivi des changements</w:t>
      </w:r>
      <w:bookmarkEnd w:id="0"/>
      <w:bookmarkEnd w:id="1"/>
      <w:bookmarkEnd w:id="2"/>
      <w:r w:rsidR="00220786">
        <w:br/>
      </w:r>
    </w:p>
    <w:tbl>
      <w:tblPr>
        <w:tblW w:w="8905" w:type="dxa"/>
        <w:tblBorders>
          <w:top w:val="single" w:sz="8" w:space="0" w:color="000000"/>
          <w:bottom w:val="single" w:sz="8" w:space="0" w:color="000000"/>
        </w:tblBorders>
        <w:tblLook w:val="04A0" w:firstRow="1" w:lastRow="0" w:firstColumn="1" w:lastColumn="0" w:noHBand="0" w:noVBand="1"/>
      </w:tblPr>
      <w:tblGrid>
        <w:gridCol w:w="1167"/>
        <w:gridCol w:w="1288"/>
        <w:gridCol w:w="1395"/>
        <w:gridCol w:w="1953"/>
        <w:gridCol w:w="1663"/>
        <w:gridCol w:w="1439"/>
      </w:tblGrid>
      <w:tr w:rsidR="00F77385" w:rsidRPr="00653305" w14:paraId="7CC7DB5A" w14:textId="77777777" w:rsidTr="000E79DA">
        <w:trPr>
          <w:trHeight w:val="1187"/>
        </w:trPr>
        <w:tc>
          <w:tcPr>
            <w:tcW w:w="1167" w:type="dxa"/>
            <w:tcBorders>
              <w:top w:val="single" w:sz="8" w:space="0" w:color="000000"/>
              <w:left w:val="nil"/>
              <w:bottom w:val="single" w:sz="8" w:space="0" w:color="000000"/>
              <w:right w:val="nil"/>
            </w:tcBorders>
          </w:tcPr>
          <w:p w14:paraId="040E4E68" w14:textId="77777777" w:rsidR="00220786" w:rsidRPr="00653305" w:rsidRDefault="00220786" w:rsidP="00653305">
            <w:pPr>
              <w:spacing w:after="0" w:line="240" w:lineRule="auto"/>
              <w:rPr>
                <w:b/>
                <w:bCs/>
                <w:color w:val="000000"/>
              </w:rPr>
            </w:pPr>
            <w:r w:rsidRPr="00653305">
              <w:rPr>
                <w:b/>
                <w:bCs/>
                <w:color w:val="000000"/>
              </w:rPr>
              <w:t>Numéro de version</w:t>
            </w:r>
          </w:p>
        </w:tc>
        <w:tc>
          <w:tcPr>
            <w:tcW w:w="1288" w:type="dxa"/>
            <w:tcBorders>
              <w:top w:val="single" w:sz="8" w:space="0" w:color="000000"/>
              <w:left w:val="nil"/>
              <w:bottom w:val="single" w:sz="8" w:space="0" w:color="000000"/>
              <w:right w:val="nil"/>
            </w:tcBorders>
          </w:tcPr>
          <w:p w14:paraId="33E29272" w14:textId="77777777" w:rsidR="00220786" w:rsidRPr="00653305" w:rsidRDefault="00220786" w:rsidP="00653305">
            <w:pPr>
              <w:spacing w:after="0" w:line="240" w:lineRule="auto"/>
              <w:rPr>
                <w:b/>
                <w:bCs/>
                <w:color w:val="000000"/>
              </w:rPr>
            </w:pPr>
            <w:r w:rsidRPr="00653305">
              <w:rPr>
                <w:b/>
                <w:bCs/>
                <w:color w:val="000000"/>
              </w:rPr>
              <w:t>Date</w:t>
            </w:r>
          </w:p>
          <w:p w14:paraId="1618EEC4" w14:textId="77777777" w:rsidR="00C34BED" w:rsidRPr="00653305" w:rsidRDefault="00F856B8" w:rsidP="00653305">
            <w:pPr>
              <w:spacing w:after="0" w:line="240" w:lineRule="auto"/>
              <w:rPr>
                <w:b/>
                <w:bCs/>
                <w:color w:val="000000"/>
              </w:rPr>
            </w:pPr>
            <w:r w:rsidRPr="00653305">
              <w:rPr>
                <w:bCs/>
                <w:color w:val="000000"/>
              </w:rPr>
              <w:t>(jj-mm-aaaa</w:t>
            </w:r>
            <w:r w:rsidR="00C34BED" w:rsidRPr="00653305">
              <w:rPr>
                <w:bCs/>
                <w:color w:val="000000"/>
              </w:rPr>
              <w:t>)</w:t>
            </w:r>
          </w:p>
        </w:tc>
        <w:tc>
          <w:tcPr>
            <w:tcW w:w="1395" w:type="dxa"/>
            <w:tcBorders>
              <w:top w:val="single" w:sz="8" w:space="0" w:color="000000"/>
              <w:left w:val="nil"/>
              <w:bottom w:val="single" w:sz="8" w:space="0" w:color="000000"/>
              <w:right w:val="nil"/>
            </w:tcBorders>
          </w:tcPr>
          <w:p w14:paraId="558C9664" w14:textId="77777777" w:rsidR="00220786" w:rsidRPr="00653305" w:rsidRDefault="00220786" w:rsidP="00653305">
            <w:pPr>
              <w:spacing w:after="0" w:line="240" w:lineRule="auto"/>
              <w:rPr>
                <w:b/>
                <w:bCs/>
                <w:color w:val="000000"/>
              </w:rPr>
            </w:pPr>
            <w:r w:rsidRPr="00653305">
              <w:rPr>
                <w:b/>
                <w:bCs/>
                <w:color w:val="000000"/>
              </w:rPr>
              <w:t>Numéro de figure, table ou section</w:t>
            </w:r>
          </w:p>
        </w:tc>
        <w:tc>
          <w:tcPr>
            <w:tcW w:w="1953" w:type="dxa"/>
            <w:tcBorders>
              <w:top w:val="single" w:sz="8" w:space="0" w:color="000000"/>
              <w:left w:val="nil"/>
              <w:bottom w:val="single" w:sz="8" w:space="0" w:color="000000"/>
              <w:right w:val="nil"/>
            </w:tcBorders>
          </w:tcPr>
          <w:p w14:paraId="0D725538" w14:textId="77777777" w:rsidR="00220786" w:rsidRPr="00653305" w:rsidRDefault="00220786" w:rsidP="00653305">
            <w:pPr>
              <w:spacing w:after="0" w:line="240" w:lineRule="auto"/>
              <w:rPr>
                <w:b/>
                <w:bCs/>
                <w:color w:val="000000"/>
              </w:rPr>
            </w:pPr>
            <w:r w:rsidRPr="00653305">
              <w:rPr>
                <w:b/>
                <w:bCs/>
                <w:color w:val="000000"/>
              </w:rPr>
              <w:t>Type de changement</w:t>
            </w:r>
          </w:p>
        </w:tc>
        <w:tc>
          <w:tcPr>
            <w:tcW w:w="1663" w:type="dxa"/>
            <w:tcBorders>
              <w:top w:val="single" w:sz="8" w:space="0" w:color="000000"/>
              <w:left w:val="nil"/>
              <w:bottom w:val="single" w:sz="8" w:space="0" w:color="000000"/>
              <w:right w:val="nil"/>
            </w:tcBorders>
          </w:tcPr>
          <w:p w14:paraId="763C057B" w14:textId="77777777" w:rsidR="00220786" w:rsidRPr="00653305" w:rsidRDefault="00220786" w:rsidP="00653305">
            <w:pPr>
              <w:spacing w:after="0" w:line="240" w:lineRule="auto"/>
              <w:rPr>
                <w:b/>
                <w:bCs/>
                <w:color w:val="000000"/>
              </w:rPr>
            </w:pPr>
            <w:r w:rsidRPr="00653305">
              <w:rPr>
                <w:b/>
                <w:bCs/>
                <w:color w:val="000000"/>
              </w:rPr>
              <w:t>Description du changement</w:t>
            </w:r>
          </w:p>
        </w:tc>
        <w:tc>
          <w:tcPr>
            <w:tcW w:w="1439" w:type="dxa"/>
            <w:tcBorders>
              <w:top w:val="single" w:sz="8" w:space="0" w:color="000000"/>
              <w:left w:val="nil"/>
              <w:bottom w:val="single" w:sz="8" w:space="0" w:color="000000"/>
              <w:right w:val="nil"/>
            </w:tcBorders>
          </w:tcPr>
          <w:p w14:paraId="77AB2C1A" w14:textId="77777777" w:rsidR="00220786" w:rsidRPr="00653305" w:rsidRDefault="00D91593" w:rsidP="00653305">
            <w:pPr>
              <w:spacing w:after="0" w:line="240" w:lineRule="auto"/>
              <w:rPr>
                <w:b/>
                <w:bCs/>
                <w:color w:val="000000"/>
              </w:rPr>
            </w:pPr>
            <w:r w:rsidRPr="00653305">
              <w:rPr>
                <w:b/>
                <w:bCs/>
                <w:color w:val="000000"/>
              </w:rPr>
              <w:t>Originateur de la demande de changement</w:t>
            </w:r>
          </w:p>
        </w:tc>
      </w:tr>
      <w:tr w:rsidR="00F77385" w:rsidRPr="00653305" w14:paraId="504E2F9E" w14:textId="77777777" w:rsidTr="000E79DA">
        <w:trPr>
          <w:trHeight w:val="1321"/>
        </w:trPr>
        <w:tc>
          <w:tcPr>
            <w:tcW w:w="1167" w:type="dxa"/>
            <w:tcBorders>
              <w:left w:val="nil"/>
              <w:right w:val="nil"/>
            </w:tcBorders>
            <w:shd w:val="clear" w:color="auto" w:fill="C0C0C0"/>
          </w:tcPr>
          <w:p w14:paraId="1A36F9EB" w14:textId="77777777" w:rsidR="00D7274A" w:rsidRPr="00653305" w:rsidRDefault="00D55C98" w:rsidP="00653305">
            <w:pPr>
              <w:spacing w:after="0" w:line="240" w:lineRule="auto"/>
              <w:rPr>
                <w:b/>
                <w:bCs/>
                <w:color w:val="000000"/>
              </w:rPr>
            </w:pPr>
            <w:r>
              <w:rPr>
                <w:b/>
                <w:bCs/>
                <w:color w:val="000000"/>
              </w:rPr>
              <w:t>1</w:t>
            </w:r>
          </w:p>
        </w:tc>
        <w:tc>
          <w:tcPr>
            <w:tcW w:w="1288" w:type="dxa"/>
            <w:tcBorders>
              <w:left w:val="nil"/>
              <w:right w:val="nil"/>
            </w:tcBorders>
            <w:shd w:val="clear" w:color="auto" w:fill="C0C0C0"/>
          </w:tcPr>
          <w:p w14:paraId="4A1E6757" w14:textId="77777777" w:rsidR="00D7274A" w:rsidRPr="00653305" w:rsidRDefault="00D55C98" w:rsidP="00653305">
            <w:pPr>
              <w:spacing w:after="0" w:line="240" w:lineRule="auto"/>
              <w:rPr>
                <w:color w:val="000000"/>
              </w:rPr>
            </w:pPr>
            <w:r>
              <w:rPr>
                <w:color w:val="000000"/>
              </w:rPr>
              <w:t>3/03/18</w:t>
            </w:r>
          </w:p>
        </w:tc>
        <w:tc>
          <w:tcPr>
            <w:tcW w:w="1395" w:type="dxa"/>
            <w:tcBorders>
              <w:left w:val="nil"/>
              <w:right w:val="nil"/>
            </w:tcBorders>
            <w:shd w:val="clear" w:color="auto" w:fill="C0C0C0"/>
          </w:tcPr>
          <w:p w14:paraId="0B6F4C93"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47D96052" w14:textId="77777777" w:rsidR="00D7274A" w:rsidRPr="00653305" w:rsidRDefault="00D55C98" w:rsidP="00653305">
            <w:pPr>
              <w:spacing w:after="0" w:line="240" w:lineRule="auto"/>
              <w:rPr>
                <w:color w:val="000000"/>
              </w:rPr>
            </w:pPr>
            <w:r>
              <w:rPr>
                <w:color w:val="000000"/>
              </w:rPr>
              <w:t>Ajout</w:t>
            </w:r>
          </w:p>
        </w:tc>
        <w:tc>
          <w:tcPr>
            <w:tcW w:w="1663" w:type="dxa"/>
            <w:tcBorders>
              <w:left w:val="nil"/>
              <w:right w:val="nil"/>
            </w:tcBorders>
            <w:shd w:val="clear" w:color="auto" w:fill="C0C0C0"/>
          </w:tcPr>
          <w:p w14:paraId="7950F71D" w14:textId="12B3A63C" w:rsidR="00D7274A" w:rsidRPr="00653305" w:rsidRDefault="005C0AED" w:rsidP="00653305">
            <w:pPr>
              <w:spacing w:after="0" w:line="240" w:lineRule="auto"/>
              <w:rPr>
                <w:color w:val="000000"/>
              </w:rPr>
            </w:pPr>
            <w:r>
              <w:rPr>
                <w:color w:val="000000"/>
              </w:rPr>
              <w:t>Diagramme c</w:t>
            </w:r>
            <w:r w:rsidR="00D55C98">
              <w:rPr>
                <w:color w:val="000000"/>
              </w:rPr>
              <w:t>as utilisation + spécifications + exigences</w:t>
            </w:r>
            <w:r>
              <w:rPr>
                <w:color w:val="000000"/>
              </w:rPr>
              <w:t xml:space="preserve"> + </w:t>
            </w:r>
            <w:r w:rsidR="003119FB">
              <w:rPr>
                <w:color w:val="000000"/>
              </w:rPr>
              <w:t>persona</w:t>
            </w:r>
          </w:p>
        </w:tc>
        <w:tc>
          <w:tcPr>
            <w:tcW w:w="1439" w:type="dxa"/>
            <w:tcBorders>
              <w:left w:val="nil"/>
              <w:right w:val="nil"/>
            </w:tcBorders>
            <w:shd w:val="clear" w:color="auto" w:fill="C0C0C0"/>
          </w:tcPr>
          <w:p w14:paraId="3224FEC2" w14:textId="77777777" w:rsidR="00D7274A" w:rsidRPr="00653305" w:rsidRDefault="00D7274A" w:rsidP="00653305">
            <w:pPr>
              <w:spacing w:after="0" w:line="240" w:lineRule="auto"/>
              <w:rPr>
                <w:color w:val="000000"/>
              </w:rPr>
            </w:pPr>
          </w:p>
        </w:tc>
      </w:tr>
      <w:tr w:rsidR="00F77385" w:rsidRPr="00653305" w14:paraId="252CFBD2" w14:textId="77777777" w:rsidTr="000E79DA">
        <w:trPr>
          <w:trHeight w:val="302"/>
        </w:trPr>
        <w:tc>
          <w:tcPr>
            <w:tcW w:w="1167" w:type="dxa"/>
          </w:tcPr>
          <w:p w14:paraId="6285A3C0" w14:textId="77777777" w:rsidR="00D7274A" w:rsidRPr="00653305" w:rsidRDefault="00D55C98" w:rsidP="00653305">
            <w:pPr>
              <w:spacing w:after="0" w:line="240" w:lineRule="auto"/>
              <w:rPr>
                <w:b/>
                <w:bCs/>
                <w:color w:val="000000"/>
              </w:rPr>
            </w:pPr>
            <w:r>
              <w:rPr>
                <w:b/>
                <w:bCs/>
                <w:color w:val="000000"/>
              </w:rPr>
              <w:t>2</w:t>
            </w:r>
          </w:p>
        </w:tc>
        <w:tc>
          <w:tcPr>
            <w:tcW w:w="1288" w:type="dxa"/>
          </w:tcPr>
          <w:p w14:paraId="3BE7F768" w14:textId="77777777" w:rsidR="00D7274A" w:rsidRPr="00653305" w:rsidRDefault="00D55C98" w:rsidP="00653305">
            <w:pPr>
              <w:spacing w:after="0" w:line="240" w:lineRule="auto"/>
              <w:rPr>
                <w:color w:val="000000"/>
              </w:rPr>
            </w:pPr>
            <w:r>
              <w:rPr>
                <w:color w:val="000000"/>
              </w:rPr>
              <w:t>4/03/18</w:t>
            </w:r>
          </w:p>
        </w:tc>
        <w:tc>
          <w:tcPr>
            <w:tcW w:w="1395" w:type="dxa"/>
          </w:tcPr>
          <w:p w14:paraId="4D0B37E2" w14:textId="77777777" w:rsidR="00D7274A" w:rsidRPr="00653305" w:rsidRDefault="00D7274A" w:rsidP="00653305">
            <w:pPr>
              <w:spacing w:after="0" w:line="240" w:lineRule="auto"/>
              <w:rPr>
                <w:color w:val="000000"/>
              </w:rPr>
            </w:pPr>
          </w:p>
        </w:tc>
        <w:tc>
          <w:tcPr>
            <w:tcW w:w="1953" w:type="dxa"/>
          </w:tcPr>
          <w:p w14:paraId="426BB08B" w14:textId="77777777" w:rsidR="00D7274A" w:rsidRPr="00653305" w:rsidRDefault="00D55C98" w:rsidP="00D55C98">
            <w:pPr>
              <w:spacing w:after="0" w:line="240" w:lineRule="auto"/>
              <w:rPr>
                <w:color w:val="000000"/>
              </w:rPr>
            </w:pPr>
            <w:r>
              <w:rPr>
                <w:color w:val="000000"/>
              </w:rPr>
              <w:t xml:space="preserve">Ajout </w:t>
            </w:r>
          </w:p>
        </w:tc>
        <w:tc>
          <w:tcPr>
            <w:tcW w:w="1663" w:type="dxa"/>
          </w:tcPr>
          <w:p w14:paraId="38609D5D" w14:textId="77777777" w:rsidR="00D7274A" w:rsidRPr="00653305" w:rsidRDefault="00D55C98" w:rsidP="00653305">
            <w:pPr>
              <w:spacing w:after="0" w:line="240" w:lineRule="auto"/>
              <w:rPr>
                <w:color w:val="000000"/>
              </w:rPr>
            </w:pPr>
            <w:r>
              <w:rPr>
                <w:color w:val="000000"/>
              </w:rPr>
              <w:t>Maquettes</w:t>
            </w:r>
          </w:p>
        </w:tc>
        <w:tc>
          <w:tcPr>
            <w:tcW w:w="1439" w:type="dxa"/>
          </w:tcPr>
          <w:p w14:paraId="6D81BC98" w14:textId="77777777" w:rsidR="00D7274A" w:rsidRPr="00653305" w:rsidRDefault="00D7274A" w:rsidP="00653305">
            <w:pPr>
              <w:spacing w:after="0" w:line="240" w:lineRule="auto"/>
              <w:rPr>
                <w:color w:val="000000"/>
              </w:rPr>
            </w:pPr>
          </w:p>
        </w:tc>
      </w:tr>
      <w:tr w:rsidR="00F77385" w:rsidRPr="00653305" w14:paraId="755752A2" w14:textId="77777777" w:rsidTr="000E79DA">
        <w:trPr>
          <w:trHeight w:val="661"/>
        </w:trPr>
        <w:tc>
          <w:tcPr>
            <w:tcW w:w="1167" w:type="dxa"/>
            <w:tcBorders>
              <w:left w:val="nil"/>
              <w:right w:val="nil"/>
            </w:tcBorders>
            <w:shd w:val="clear" w:color="auto" w:fill="C0C0C0"/>
          </w:tcPr>
          <w:p w14:paraId="49C570A5" w14:textId="77777777" w:rsidR="00D7274A" w:rsidRPr="00653305" w:rsidRDefault="00D55C98" w:rsidP="00653305">
            <w:pPr>
              <w:spacing w:after="0" w:line="240" w:lineRule="auto"/>
              <w:rPr>
                <w:b/>
                <w:bCs/>
                <w:color w:val="000000"/>
              </w:rPr>
            </w:pPr>
            <w:r>
              <w:rPr>
                <w:b/>
                <w:bCs/>
                <w:color w:val="000000"/>
              </w:rPr>
              <w:t>3</w:t>
            </w:r>
          </w:p>
        </w:tc>
        <w:tc>
          <w:tcPr>
            <w:tcW w:w="1288" w:type="dxa"/>
            <w:tcBorders>
              <w:left w:val="nil"/>
              <w:right w:val="nil"/>
            </w:tcBorders>
            <w:shd w:val="clear" w:color="auto" w:fill="C0C0C0"/>
          </w:tcPr>
          <w:p w14:paraId="367F3D1D" w14:textId="77777777" w:rsidR="00D7274A" w:rsidRPr="00653305" w:rsidRDefault="00D55C98" w:rsidP="00653305">
            <w:pPr>
              <w:spacing w:after="0" w:line="240" w:lineRule="auto"/>
              <w:rPr>
                <w:color w:val="000000"/>
              </w:rPr>
            </w:pPr>
            <w:r>
              <w:rPr>
                <w:color w:val="000000"/>
              </w:rPr>
              <w:t>5/03/18</w:t>
            </w:r>
          </w:p>
        </w:tc>
        <w:tc>
          <w:tcPr>
            <w:tcW w:w="1395" w:type="dxa"/>
            <w:tcBorders>
              <w:left w:val="nil"/>
              <w:right w:val="nil"/>
            </w:tcBorders>
            <w:shd w:val="clear" w:color="auto" w:fill="C0C0C0"/>
          </w:tcPr>
          <w:p w14:paraId="4A584CD6"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38889CA3" w14:textId="77777777" w:rsidR="00D7274A" w:rsidRPr="00653305" w:rsidRDefault="00D55C98" w:rsidP="00653305">
            <w:pPr>
              <w:spacing w:after="0" w:line="240" w:lineRule="auto"/>
              <w:rPr>
                <w:color w:val="000000"/>
              </w:rPr>
            </w:pPr>
            <w:r>
              <w:rPr>
                <w:color w:val="000000"/>
              </w:rPr>
              <w:t>Modification</w:t>
            </w:r>
          </w:p>
        </w:tc>
        <w:tc>
          <w:tcPr>
            <w:tcW w:w="1663" w:type="dxa"/>
            <w:tcBorders>
              <w:left w:val="nil"/>
              <w:right w:val="nil"/>
            </w:tcBorders>
            <w:shd w:val="clear" w:color="auto" w:fill="C0C0C0"/>
          </w:tcPr>
          <w:p w14:paraId="6BEDEC75" w14:textId="77777777" w:rsidR="00D7274A" w:rsidRPr="00653305" w:rsidRDefault="005C0AED" w:rsidP="00653305">
            <w:pPr>
              <w:spacing w:after="0" w:line="240" w:lineRule="auto"/>
              <w:rPr>
                <w:color w:val="000000"/>
              </w:rPr>
            </w:pPr>
            <w:r>
              <w:rPr>
                <w:color w:val="000000"/>
              </w:rPr>
              <w:t>Diagramme c</w:t>
            </w:r>
            <w:r w:rsidR="00D55C98">
              <w:rPr>
                <w:color w:val="000000"/>
              </w:rPr>
              <w:t>as utilisation + exigences</w:t>
            </w:r>
            <w:r>
              <w:rPr>
                <w:color w:val="000000"/>
              </w:rPr>
              <w:t xml:space="preserve"> F/NF</w:t>
            </w:r>
          </w:p>
        </w:tc>
        <w:tc>
          <w:tcPr>
            <w:tcW w:w="1439" w:type="dxa"/>
            <w:tcBorders>
              <w:left w:val="nil"/>
              <w:right w:val="nil"/>
            </w:tcBorders>
            <w:shd w:val="clear" w:color="auto" w:fill="C0C0C0"/>
          </w:tcPr>
          <w:p w14:paraId="21953D24" w14:textId="77777777" w:rsidR="00D7274A" w:rsidRPr="00653305" w:rsidRDefault="00D7274A" w:rsidP="00653305">
            <w:pPr>
              <w:spacing w:after="0" w:line="240" w:lineRule="auto"/>
              <w:rPr>
                <w:color w:val="000000"/>
              </w:rPr>
            </w:pPr>
          </w:p>
        </w:tc>
      </w:tr>
      <w:tr w:rsidR="00F77385" w:rsidRPr="00653305" w14:paraId="455C523A" w14:textId="77777777" w:rsidTr="000E79DA">
        <w:trPr>
          <w:trHeight w:val="1187"/>
        </w:trPr>
        <w:tc>
          <w:tcPr>
            <w:tcW w:w="1167" w:type="dxa"/>
          </w:tcPr>
          <w:p w14:paraId="320A18C6" w14:textId="77777777" w:rsidR="00D7274A" w:rsidRPr="00653305" w:rsidRDefault="00D55C98" w:rsidP="00653305">
            <w:pPr>
              <w:spacing w:after="0" w:line="240" w:lineRule="auto"/>
              <w:rPr>
                <w:b/>
                <w:bCs/>
                <w:color w:val="000000"/>
              </w:rPr>
            </w:pPr>
            <w:r>
              <w:rPr>
                <w:b/>
                <w:bCs/>
                <w:color w:val="000000"/>
              </w:rPr>
              <w:t>4</w:t>
            </w:r>
          </w:p>
        </w:tc>
        <w:tc>
          <w:tcPr>
            <w:tcW w:w="1288" w:type="dxa"/>
          </w:tcPr>
          <w:p w14:paraId="48652A96" w14:textId="77777777" w:rsidR="00D7274A" w:rsidRPr="00653305" w:rsidRDefault="005C0AED" w:rsidP="00653305">
            <w:pPr>
              <w:spacing w:after="0" w:line="240" w:lineRule="auto"/>
              <w:rPr>
                <w:color w:val="000000"/>
              </w:rPr>
            </w:pPr>
            <w:r>
              <w:rPr>
                <w:color w:val="000000"/>
              </w:rPr>
              <w:t>7/03/18</w:t>
            </w:r>
          </w:p>
        </w:tc>
        <w:tc>
          <w:tcPr>
            <w:tcW w:w="1395" w:type="dxa"/>
          </w:tcPr>
          <w:p w14:paraId="6C1FA158" w14:textId="77777777" w:rsidR="00D7274A" w:rsidRPr="00653305" w:rsidRDefault="00D7274A" w:rsidP="00653305">
            <w:pPr>
              <w:spacing w:after="0" w:line="240" w:lineRule="auto"/>
              <w:rPr>
                <w:color w:val="000000"/>
              </w:rPr>
            </w:pPr>
          </w:p>
        </w:tc>
        <w:tc>
          <w:tcPr>
            <w:tcW w:w="1953" w:type="dxa"/>
          </w:tcPr>
          <w:p w14:paraId="147D998B" w14:textId="77777777" w:rsidR="00D7274A" w:rsidRPr="00653305" w:rsidRDefault="00D55C98" w:rsidP="005C0AED">
            <w:pPr>
              <w:spacing w:after="0" w:line="240" w:lineRule="auto"/>
              <w:rPr>
                <w:color w:val="000000"/>
              </w:rPr>
            </w:pPr>
            <w:r>
              <w:rPr>
                <w:color w:val="000000"/>
              </w:rPr>
              <w:t>Ajout</w:t>
            </w:r>
            <w:r w:rsidR="005C0AED">
              <w:rPr>
                <w:color w:val="000000"/>
              </w:rPr>
              <w:t>/Modification</w:t>
            </w:r>
          </w:p>
        </w:tc>
        <w:tc>
          <w:tcPr>
            <w:tcW w:w="1663" w:type="dxa"/>
          </w:tcPr>
          <w:p w14:paraId="3178249E" w14:textId="77777777" w:rsidR="00D7274A" w:rsidRPr="00653305" w:rsidRDefault="005C0AED" w:rsidP="00653305">
            <w:pPr>
              <w:spacing w:after="0" w:line="240" w:lineRule="auto"/>
              <w:rPr>
                <w:color w:val="000000"/>
              </w:rPr>
            </w:pPr>
            <w:r>
              <w:rPr>
                <w:color w:val="000000"/>
              </w:rPr>
              <w:t>Diagramme classe + Diagramme séquence</w:t>
            </w:r>
          </w:p>
        </w:tc>
        <w:tc>
          <w:tcPr>
            <w:tcW w:w="1439" w:type="dxa"/>
          </w:tcPr>
          <w:p w14:paraId="692180EF" w14:textId="77777777" w:rsidR="00D7274A" w:rsidRPr="00653305" w:rsidRDefault="00D7274A" w:rsidP="00653305">
            <w:pPr>
              <w:spacing w:after="0" w:line="240" w:lineRule="auto"/>
              <w:rPr>
                <w:color w:val="000000"/>
              </w:rPr>
            </w:pPr>
          </w:p>
        </w:tc>
      </w:tr>
      <w:tr w:rsidR="00F77385" w:rsidRPr="00653305" w14:paraId="15BEEB88" w14:textId="77777777" w:rsidTr="000E79DA">
        <w:trPr>
          <w:trHeight w:val="1187"/>
        </w:trPr>
        <w:tc>
          <w:tcPr>
            <w:tcW w:w="1167" w:type="dxa"/>
            <w:tcBorders>
              <w:left w:val="nil"/>
              <w:right w:val="nil"/>
            </w:tcBorders>
            <w:shd w:val="clear" w:color="auto" w:fill="C0C0C0"/>
          </w:tcPr>
          <w:p w14:paraId="01CB4926" w14:textId="77777777" w:rsidR="00D7274A" w:rsidRPr="00653305" w:rsidRDefault="005C0AED" w:rsidP="00653305">
            <w:pPr>
              <w:spacing w:after="0" w:line="240" w:lineRule="auto"/>
              <w:rPr>
                <w:b/>
                <w:bCs/>
                <w:color w:val="000000"/>
              </w:rPr>
            </w:pPr>
            <w:r>
              <w:rPr>
                <w:b/>
                <w:bCs/>
                <w:color w:val="000000"/>
              </w:rPr>
              <w:t>5</w:t>
            </w:r>
          </w:p>
        </w:tc>
        <w:tc>
          <w:tcPr>
            <w:tcW w:w="1288" w:type="dxa"/>
            <w:tcBorders>
              <w:left w:val="nil"/>
              <w:right w:val="nil"/>
            </w:tcBorders>
            <w:shd w:val="clear" w:color="auto" w:fill="C0C0C0"/>
          </w:tcPr>
          <w:p w14:paraId="6EC1F49E" w14:textId="77777777" w:rsidR="00D7274A" w:rsidRPr="00653305" w:rsidRDefault="005C0AED" w:rsidP="00653305">
            <w:pPr>
              <w:spacing w:after="0" w:line="240" w:lineRule="auto"/>
              <w:rPr>
                <w:color w:val="000000"/>
              </w:rPr>
            </w:pPr>
            <w:r>
              <w:rPr>
                <w:color w:val="000000"/>
              </w:rPr>
              <w:t>8/03/18</w:t>
            </w:r>
          </w:p>
        </w:tc>
        <w:tc>
          <w:tcPr>
            <w:tcW w:w="1395" w:type="dxa"/>
            <w:tcBorders>
              <w:left w:val="nil"/>
              <w:right w:val="nil"/>
            </w:tcBorders>
            <w:shd w:val="clear" w:color="auto" w:fill="C0C0C0"/>
          </w:tcPr>
          <w:p w14:paraId="21D24BFC" w14:textId="77777777" w:rsidR="00D7274A" w:rsidRDefault="00D7274A" w:rsidP="00653305">
            <w:pPr>
              <w:spacing w:after="0" w:line="240" w:lineRule="auto"/>
              <w:rPr>
                <w:color w:val="000000"/>
              </w:rPr>
            </w:pPr>
          </w:p>
          <w:p w14:paraId="1BB9D366" w14:textId="77777777" w:rsidR="000E79DA" w:rsidRDefault="000E79DA" w:rsidP="00653305">
            <w:pPr>
              <w:spacing w:after="0" w:line="240" w:lineRule="auto"/>
              <w:rPr>
                <w:color w:val="000000"/>
              </w:rPr>
            </w:pPr>
          </w:p>
          <w:p w14:paraId="42EFA328" w14:textId="77777777" w:rsidR="000E79DA" w:rsidRDefault="000E79DA" w:rsidP="00653305">
            <w:pPr>
              <w:spacing w:after="0" w:line="240" w:lineRule="auto"/>
              <w:rPr>
                <w:color w:val="000000"/>
              </w:rPr>
            </w:pPr>
          </w:p>
          <w:p w14:paraId="7E530AB9" w14:textId="77777777" w:rsidR="000E79DA" w:rsidRPr="00653305" w:rsidRDefault="000E79DA" w:rsidP="00653305">
            <w:pPr>
              <w:spacing w:after="0" w:line="240" w:lineRule="auto"/>
              <w:rPr>
                <w:color w:val="000000"/>
              </w:rPr>
            </w:pPr>
          </w:p>
        </w:tc>
        <w:tc>
          <w:tcPr>
            <w:tcW w:w="1953" w:type="dxa"/>
            <w:tcBorders>
              <w:left w:val="nil"/>
              <w:right w:val="nil"/>
            </w:tcBorders>
            <w:shd w:val="clear" w:color="auto" w:fill="C0C0C0"/>
          </w:tcPr>
          <w:p w14:paraId="52CF4933" w14:textId="77777777" w:rsidR="00D7274A" w:rsidRPr="00653305" w:rsidRDefault="005C0AED" w:rsidP="00653305">
            <w:pPr>
              <w:spacing w:after="0" w:line="240" w:lineRule="auto"/>
              <w:rPr>
                <w:color w:val="000000"/>
              </w:rPr>
            </w:pPr>
            <w:r>
              <w:rPr>
                <w:color w:val="000000"/>
              </w:rPr>
              <w:t>Ajout</w:t>
            </w:r>
            <w:r w:rsidR="00B210D7">
              <w:rPr>
                <w:color w:val="000000"/>
              </w:rPr>
              <w:t xml:space="preserve"> + Derniers réglages</w:t>
            </w:r>
          </w:p>
        </w:tc>
        <w:tc>
          <w:tcPr>
            <w:tcW w:w="1663" w:type="dxa"/>
            <w:tcBorders>
              <w:left w:val="nil"/>
              <w:right w:val="nil"/>
            </w:tcBorders>
            <w:shd w:val="clear" w:color="auto" w:fill="C0C0C0"/>
          </w:tcPr>
          <w:p w14:paraId="75381C3D" w14:textId="77777777" w:rsidR="000E79DA" w:rsidRPr="00653305" w:rsidRDefault="005C0AED" w:rsidP="00653305">
            <w:pPr>
              <w:spacing w:after="0" w:line="240" w:lineRule="auto"/>
              <w:rPr>
                <w:color w:val="000000"/>
              </w:rPr>
            </w:pPr>
            <w:r>
              <w:rPr>
                <w:color w:val="000000"/>
              </w:rPr>
              <w:t>Prototypes JustInMind + scénario</w:t>
            </w:r>
            <w:r w:rsidR="00B210D7">
              <w:rPr>
                <w:color w:val="000000"/>
              </w:rPr>
              <w:t xml:space="preserve"> + mise en page rapport</w:t>
            </w:r>
          </w:p>
        </w:tc>
        <w:tc>
          <w:tcPr>
            <w:tcW w:w="1439" w:type="dxa"/>
            <w:tcBorders>
              <w:left w:val="nil"/>
              <w:right w:val="nil"/>
            </w:tcBorders>
            <w:shd w:val="clear" w:color="auto" w:fill="C0C0C0"/>
          </w:tcPr>
          <w:p w14:paraId="04A053E3" w14:textId="77777777" w:rsidR="00D7274A" w:rsidRPr="00653305" w:rsidRDefault="00D7274A" w:rsidP="00653305">
            <w:pPr>
              <w:spacing w:after="0" w:line="240" w:lineRule="auto"/>
              <w:rPr>
                <w:color w:val="000000"/>
              </w:rPr>
            </w:pPr>
          </w:p>
        </w:tc>
      </w:tr>
      <w:tr w:rsidR="00F77385" w:rsidRPr="00653305" w14:paraId="5D3410FF" w14:textId="77777777" w:rsidTr="000E79DA">
        <w:trPr>
          <w:trHeight w:val="1187"/>
        </w:trPr>
        <w:tc>
          <w:tcPr>
            <w:tcW w:w="1167" w:type="dxa"/>
            <w:tcBorders>
              <w:left w:val="nil"/>
              <w:right w:val="nil"/>
            </w:tcBorders>
            <w:shd w:val="clear" w:color="auto" w:fill="auto"/>
          </w:tcPr>
          <w:p w14:paraId="585E7F7F" w14:textId="77777777" w:rsidR="000E79DA" w:rsidRDefault="000E79DA" w:rsidP="00653305">
            <w:pPr>
              <w:spacing w:after="0" w:line="240" w:lineRule="auto"/>
              <w:rPr>
                <w:b/>
                <w:bCs/>
                <w:color w:val="000000"/>
              </w:rPr>
            </w:pPr>
            <w:r>
              <w:rPr>
                <w:b/>
                <w:bCs/>
                <w:color w:val="000000"/>
              </w:rPr>
              <w:t>6</w:t>
            </w:r>
          </w:p>
        </w:tc>
        <w:tc>
          <w:tcPr>
            <w:tcW w:w="1288" w:type="dxa"/>
            <w:tcBorders>
              <w:left w:val="nil"/>
              <w:right w:val="nil"/>
            </w:tcBorders>
            <w:shd w:val="clear" w:color="auto" w:fill="auto"/>
          </w:tcPr>
          <w:p w14:paraId="3C4E02BA" w14:textId="77777777" w:rsidR="000E79DA" w:rsidRDefault="000E79DA" w:rsidP="00653305">
            <w:pPr>
              <w:spacing w:after="0" w:line="240" w:lineRule="auto"/>
              <w:rPr>
                <w:color w:val="000000"/>
              </w:rPr>
            </w:pPr>
            <w:r>
              <w:rPr>
                <w:color w:val="000000"/>
              </w:rPr>
              <w:t>26/03/18</w:t>
            </w:r>
          </w:p>
        </w:tc>
        <w:tc>
          <w:tcPr>
            <w:tcW w:w="1395" w:type="dxa"/>
            <w:tcBorders>
              <w:left w:val="nil"/>
              <w:right w:val="nil"/>
            </w:tcBorders>
            <w:shd w:val="clear" w:color="auto" w:fill="auto"/>
          </w:tcPr>
          <w:p w14:paraId="17CB8060" w14:textId="77777777" w:rsidR="000E79DA" w:rsidRDefault="000E79DA" w:rsidP="00653305">
            <w:pPr>
              <w:spacing w:after="0" w:line="240" w:lineRule="auto"/>
              <w:rPr>
                <w:color w:val="000000"/>
              </w:rPr>
            </w:pPr>
          </w:p>
        </w:tc>
        <w:tc>
          <w:tcPr>
            <w:tcW w:w="1953" w:type="dxa"/>
            <w:tcBorders>
              <w:left w:val="nil"/>
              <w:right w:val="nil"/>
            </w:tcBorders>
            <w:shd w:val="clear" w:color="auto" w:fill="auto"/>
          </w:tcPr>
          <w:p w14:paraId="75089E71" w14:textId="77777777" w:rsidR="000E79DA"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auto"/>
          </w:tcPr>
          <w:p w14:paraId="66B33E66" w14:textId="77777777" w:rsidR="000E79DA" w:rsidRDefault="00F77385" w:rsidP="00F77385">
            <w:pPr>
              <w:spacing w:after="0" w:line="240" w:lineRule="auto"/>
              <w:rPr>
                <w:color w:val="000000"/>
              </w:rPr>
            </w:pPr>
            <w:r>
              <w:rPr>
                <w:color w:val="000000"/>
              </w:rPr>
              <w:t xml:space="preserve">Regroupement en </w:t>
            </w:r>
            <w:r w:rsidRPr="00F77385">
              <w:rPr>
                <w:color w:val="000000"/>
                <w:u w:val="single"/>
              </w:rPr>
              <w:t>packages</w:t>
            </w:r>
            <w:r>
              <w:rPr>
                <w:color w:val="000000"/>
              </w:rPr>
              <w:t> : Diagramme cas utilisation + Spécifications</w:t>
            </w:r>
          </w:p>
        </w:tc>
        <w:tc>
          <w:tcPr>
            <w:tcW w:w="1439" w:type="dxa"/>
            <w:tcBorders>
              <w:left w:val="nil"/>
              <w:right w:val="nil"/>
            </w:tcBorders>
            <w:shd w:val="clear" w:color="auto" w:fill="auto"/>
          </w:tcPr>
          <w:p w14:paraId="056DB7E2" w14:textId="77777777" w:rsidR="000E79DA" w:rsidRPr="00653305" w:rsidRDefault="000E79DA" w:rsidP="00653305">
            <w:pPr>
              <w:spacing w:after="0" w:line="240" w:lineRule="auto"/>
              <w:rPr>
                <w:color w:val="000000"/>
              </w:rPr>
            </w:pPr>
          </w:p>
        </w:tc>
      </w:tr>
      <w:tr w:rsidR="00F77385" w:rsidRPr="00653305" w14:paraId="59B69BE1" w14:textId="77777777" w:rsidTr="00F77385">
        <w:trPr>
          <w:trHeight w:val="1187"/>
        </w:trPr>
        <w:tc>
          <w:tcPr>
            <w:tcW w:w="1167" w:type="dxa"/>
            <w:tcBorders>
              <w:left w:val="nil"/>
              <w:right w:val="nil"/>
            </w:tcBorders>
            <w:shd w:val="clear" w:color="auto" w:fill="C1C1C1"/>
          </w:tcPr>
          <w:p w14:paraId="317CF3CF" w14:textId="77777777" w:rsidR="00F77385" w:rsidRDefault="00F77385" w:rsidP="00653305">
            <w:pPr>
              <w:spacing w:after="0" w:line="240" w:lineRule="auto"/>
              <w:rPr>
                <w:b/>
                <w:bCs/>
                <w:color w:val="000000"/>
              </w:rPr>
            </w:pPr>
            <w:r>
              <w:rPr>
                <w:b/>
                <w:bCs/>
                <w:color w:val="000000"/>
              </w:rPr>
              <w:t>7</w:t>
            </w:r>
          </w:p>
        </w:tc>
        <w:tc>
          <w:tcPr>
            <w:tcW w:w="1288" w:type="dxa"/>
            <w:tcBorders>
              <w:left w:val="nil"/>
              <w:right w:val="nil"/>
            </w:tcBorders>
            <w:shd w:val="clear" w:color="auto" w:fill="C1C1C1"/>
          </w:tcPr>
          <w:p w14:paraId="21A218A1" w14:textId="77777777" w:rsidR="00F77385" w:rsidRDefault="00F77385" w:rsidP="00653305">
            <w:pPr>
              <w:spacing w:after="0" w:line="240" w:lineRule="auto"/>
              <w:rPr>
                <w:color w:val="000000"/>
              </w:rPr>
            </w:pPr>
            <w:r>
              <w:rPr>
                <w:color w:val="000000"/>
              </w:rPr>
              <w:t>26/03/18</w:t>
            </w:r>
          </w:p>
        </w:tc>
        <w:tc>
          <w:tcPr>
            <w:tcW w:w="1395" w:type="dxa"/>
            <w:tcBorders>
              <w:left w:val="nil"/>
              <w:right w:val="nil"/>
            </w:tcBorders>
            <w:shd w:val="clear" w:color="auto" w:fill="C1C1C1"/>
          </w:tcPr>
          <w:p w14:paraId="62979674" w14:textId="77777777" w:rsidR="00F77385" w:rsidRDefault="00F77385" w:rsidP="00653305">
            <w:pPr>
              <w:spacing w:after="0" w:line="240" w:lineRule="auto"/>
              <w:rPr>
                <w:color w:val="000000"/>
              </w:rPr>
            </w:pPr>
          </w:p>
        </w:tc>
        <w:tc>
          <w:tcPr>
            <w:tcW w:w="1953" w:type="dxa"/>
            <w:tcBorders>
              <w:left w:val="nil"/>
              <w:right w:val="nil"/>
            </w:tcBorders>
            <w:shd w:val="clear" w:color="auto" w:fill="C1C1C1"/>
          </w:tcPr>
          <w:p w14:paraId="6C73C24B" w14:textId="77777777" w:rsidR="00F77385"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C1C1C1"/>
          </w:tcPr>
          <w:p w14:paraId="2FF1B580" w14:textId="77777777" w:rsidR="00F77385" w:rsidRDefault="00F77385" w:rsidP="00653305">
            <w:pPr>
              <w:spacing w:after="0" w:line="240" w:lineRule="auto"/>
              <w:rPr>
                <w:color w:val="000000"/>
              </w:rPr>
            </w:pPr>
          </w:p>
        </w:tc>
        <w:tc>
          <w:tcPr>
            <w:tcW w:w="1439" w:type="dxa"/>
            <w:tcBorders>
              <w:left w:val="nil"/>
              <w:right w:val="nil"/>
            </w:tcBorders>
            <w:shd w:val="clear" w:color="auto" w:fill="C1C1C1"/>
          </w:tcPr>
          <w:p w14:paraId="66CCCBE2" w14:textId="77777777" w:rsidR="00F77385" w:rsidRPr="00653305" w:rsidRDefault="00F77385" w:rsidP="00653305">
            <w:pPr>
              <w:spacing w:after="0" w:line="240" w:lineRule="auto"/>
              <w:rPr>
                <w:color w:val="000000"/>
              </w:rPr>
            </w:pPr>
          </w:p>
        </w:tc>
      </w:tr>
    </w:tbl>
    <w:p w14:paraId="4D86ED77" w14:textId="77777777" w:rsidR="00945DFA" w:rsidRDefault="00945DFA" w:rsidP="00220786"/>
    <w:p w14:paraId="4C50C931" w14:textId="77777777" w:rsidR="002C7FB7" w:rsidRPr="004923CE" w:rsidRDefault="00945DFA" w:rsidP="002C7FB7">
      <w:pPr>
        <w:rPr>
          <w:rFonts w:ascii="Cambria" w:eastAsia="Cambria" w:hAnsi="Cambria" w:cs="Cambria"/>
          <w:b/>
          <w:bCs/>
          <w:kern w:val="36"/>
          <w:sz w:val="32"/>
          <w:szCs w:val="32"/>
          <w:lang w:val="fr-FR"/>
        </w:rPr>
      </w:pPr>
      <w:r>
        <w:br w:type="page"/>
      </w:r>
      <w:r w:rsidR="002C7FB7" w:rsidRPr="004923CE">
        <w:rPr>
          <w:rFonts w:ascii="Cambria" w:eastAsia="Cambria" w:hAnsi="Cambria" w:cs="Cambria"/>
          <w:b/>
          <w:bCs/>
          <w:kern w:val="36"/>
          <w:sz w:val="32"/>
          <w:szCs w:val="32"/>
          <w:lang w:val="fr-FR"/>
        </w:rPr>
        <w:lastRenderedPageBreak/>
        <w:t xml:space="preserve">Glossaire </w:t>
      </w:r>
      <w:r w:rsidR="002C7FB7" w:rsidRPr="004923CE">
        <w:rPr>
          <w:rFonts w:ascii="Cambria" w:eastAsia="Cambria" w:hAnsi="Cambria" w:cs="Cambria"/>
          <w:b/>
          <w:bCs/>
          <w:lang w:val="fr-FR"/>
        </w:rPr>
        <w:t xml:space="preserve"> </w:t>
      </w:r>
    </w:p>
    <w:p w14:paraId="52434A45" w14:textId="77777777" w:rsidR="002C7FB7" w:rsidRPr="004923CE" w:rsidRDefault="002C7FB7" w:rsidP="002C7FB7">
      <w:pPr>
        <w:rPr>
          <w:rFonts w:ascii="Cambria" w:eastAsia="Cambria" w:hAnsi="Cambria" w:cs="Cambria"/>
          <w:b/>
          <w:bCs/>
          <w:kern w:val="36"/>
          <w:sz w:val="32"/>
          <w:szCs w:val="32"/>
          <w:lang w:val="fr-FR"/>
        </w:rPr>
      </w:pPr>
    </w:p>
    <w:p w14:paraId="7A85215D"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CGU (Conditions générales d’utilisation)</w:t>
      </w:r>
      <w:r w:rsidRPr="00E96A49">
        <w:rPr>
          <w:rFonts w:ascii="Cambria" w:hAnsi="Cambria"/>
          <w:color w:val="000000"/>
          <w:sz w:val="24"/>
          <w:szCs w:val="24"/>
        </w:rPr>
        <w:t xml:space="preserve"> : règles d’utilisation concernant un service </w:t>
      </w:r>
    </w:p>
    <w:p w14:paraId="605DE6FE" w14:textId="77777777" w:rsidR="002C7FB7" w:rsidRPr="00E96A49" w:rsidRDefault="002C7FB7" w:rsidP="002C7FB7">
      <w:pPr>
        <w:rPr>
          <w:rFonts w:ascii="Cambria" w:hAnsi="Cambria"/>
          <w:color w:val="000000"/>
          <w:sz w:val="24"/>
          <w:szCs w:val="24"/>
        </w:rPr>
      </w:pPr>
    </w:p>
    <w:p w14:paraId="0D738202"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Site responsive</w:t>
      </w:r>
      <w:r w:rsidRPr="00E96A49">
        <w:rPr>
          <w:rFonts w:ascii="Cambria" w:hAnsi="Cambria"/>
          <w:color w:val="000000"/>
          <w:sz w:val="24"/>
          <w:szCs w:val="24"/>
        </w:rPr>
        <w:t xml:space="preserve"> : Manière de concevoir un site web pour que le contenu de la page s’adapter automatiquement en fonction de la résolution de l’écran.</w:t>
      </w:r>
    </w:p>
    <w:p w14:paraId="234F3123" w14:textId="77777777" w:rsidR="002C7FB7" w:rsidRPr="00E96A49" w:rsidRDefault="002C7FB7" w:rsidP="002C7FB7">
      <w:pPr>
        <w:rPr>
          <w:rFonts w:ascii="Cambria" w:hAnsi="Cambria"/>
          <w:color w:val="000000"/>
          <w:sz w:val="24"/>
          <w:szCs w:val="24"/>
        </w:rPr>
      </w:pPr>
    </w:p>
    <w:p w14:paraId="301CDE36"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Framework</w:t>
      </w:r>
      <w:r w:rsidRPr="00E96A49">
        <w:rPr>
          <w:rFonts w:ascii="Cambria" w:hAnsi="Cambria"/>
          <w:color w:val="000000"/>
          <w:sz w:val="24"/>
          <w:szCs w:val="24"/>
        </w:rPr>
        <w:t xml:space="preserve"> : Ensemble d’outils et de composants utile pour concevoir un logiciel ou une application</w:t>
      </w:r>
    </w:p>
    <w:p w14:paraId="5E8596EE" w14:textId="77777777" w:rsidR="002C7FB7" w:rsidRPr="00E96A49" w:rsidRDefault="002C7FB7" w:rsidP="002C7FB7">
      <w:pPr>
        <w:rPr>
          <w:rFonts w:ascii="Cambria" w:hAnsi="Cambria"/>
          <w:color w:val="000000"/>
          <w:sz w:val="24"/>
          <w:szCs w:val="24"/>
        </w:rPr>
      </w:pPr>
    </w:p>
    <w:p w14:paraId="45FC1615"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Logiciel de prototypage</w:t>
      </w:r>
      <w:r w:rsidRPr="00E96A49">
        <w:rPr>
          <w:rFonts w:ascii="Cambria" w:hAnsi="Cambria"/>
          <w:color w:val="000000"/>
          <w:sz w:val="24"/>
          <w:szCs w:val="24"/>
        </w:rPr>
        <w:t xml:space="preserve"> : Permet de créer un rendu visuel de nos futures pages web</w:t>
      </w:r>
    </w:p>
    <w:p w14:paraId="72E7F380" w14:textId="77777777" w:rsidR="002C7FB7" w:rsidRPr="00E96A49" w:rsidRDefault="002C7FB7" w:rsidP="002C7FB7">
      <w:pPr>
        <w:rPr>
          <w:rFonts w:ascii="Cambria" w:hAnsi="Cambria"/>
          <w:color w:val="000000"/>
          <w:sz w:val="24"/>
          <w:szCs w:val="24"/>
        </w:rPr>
      </w:pPr>
    </w:p>
    <w:p w14:paraId="47756777"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Client Premium</w:t>
      </w:r>
      <w:r w:rsidRPr="00E96A49">
        <w:rPr>
          <w:rFonts w:ascii="Cambria" w:hAnsi="Cambria"/>
          <w:color w:val="000000"/>
          <w:sz w:val="24"/>
          <w:szCs w:val="24"/>
        </w:rPr>
        <w:t xml:space="preserve"> : Client privilégié ayant accès à des fonctionnalités supplémentaires</w:t>
      </w:r>
    </w:p>
    <w:p w14:paraId="7E0F24B5" w14:textId="77777777" w:rsidR="002C7FB7" w:rsidRPr="00E96A49" w:rsidRDefault="002C7FB7" w:rsidP="002C7FB7">
      <w:pPr>
        <w:rPr>
          <w:rFonts w:ascii="Cambria" w:hAnsi="Cambria"/>
          <w:color w:val="000000"/>
          <w:sz w:val="24"/>
          <w:szCs w:val="24"/>
        </w:rPr>
      </w:pPr>
    </w:p>
    <w:p w14:paraId="260023D9"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Nom de domaine</w:t>
      </w:r>
      <w:r w:rsidRPr="00E96A49">
        <w:rPr>
          <w:rFonts w:ascii="Cambria" w:hAnsi="Cambria"/>
          <w:color w:val="000000"/>
          <w:sz w:val="24"/>
          <w:szCs w:val="24"/>
        </w:rPr>
        <w:t xml:space="preserve"> : identifiant humainement compréhensible d’un site web masquant l’adresse IP de celui-ci</w:t>
      </w:r>
    </w:p>
    <w:p w14:paraId="6E6C0B7A"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Session</w:t>
      </w:r>
      <w:r w:rsidRPr="00E96A49">
        <w:rPr>
          <w:rFonts w:ascii="Cambria" w:eastAsia="Calibri" w:hAnsi="Cambria"/>
          <w:color w:val="000000"/>
          <w:lang w:val="fr-CA" w:eastAsia="en-US"/>
        </w:rPr>
        <w:t xml:space="preserve"> : période délimitée pendant laquelle un </w:t>
      </w:r>
      <w:hyperlink r:id="rId9" w:tooltip="Appareil informatique" w:history="1">
        <w:r w:rsidRPr="00E96A49">
          <w:rPr>
            <w:rFonts w:ascii="Cambria" w:eastAsia="Calibri" w:hAnsi="Cambria"/>
            <w:color w:val="000000"/>
            <w:lang w:val="fr-CA" w:eastAsia="en-US"/>
          </w:rPr>
          <w:t>appareil informatique</w:t>
        </w:r>
      </w:hyperlink>
      <w:r w:rsidRPr="00E96A49">
        <w:rPr>
          <w:rFonts w:ascii="Cambria" w:eastAsia="Calibri" w:hAnsi="Cambria"/>
          <w:color w:val="000000"/>
          <w:lang w:val="fr-CA" w:eastAsia="en-US"/>
        </w:rPr>
        <w:t xml:space="preserve"> est en communication et réalise des opérations au service d'un </w:t>
      </w:r>
      <w:hyperlink r:id="rId10" w:tooltip="Client (informatique)" w:history="1">
        <w:r w:rsidRPr="00E96A49">
          <w:rPr>
            <w:rFonts w:ascii="Cambria" w:eastAsia="Calibri" w:hAnsi="Cambria"/>
            <w:color w:val="000000"/>
            <w:lang w:val="fr-CA" w:eastAsia="en-US"/>
          </w:rPr>
          <w:t>client</w:t>
        </w:r>
      </w:hyperlink>
      <w:r w:rsidRPr="00E96A49">
        <w:rPr>
          <w:rFonts w:ascii="Cambria" w:eastAsia="Calibri" w:hAnsi="Cambria"/>
          <w:color w:val="000000"/>
          <w:lang w:val="fr-CA" w:eastAsia="en-US"/>
        </w:rPr>
        <w:t xml:space="preserve"> - un usager, un logiciel ou un autre appareil.</w:t>
      </w:r>
    </w:p>
    <w:p w14:paraId="42014ABF"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Pseudo (Pseudonyme)</w:t>
      </w:r>
      <w:r w:rsidRPr="00E96A49">
        <w:rPr>
          <w:rFonts w:ascii="Cambria" w:eastAsia="Calibri" w:hAnsi="Cambria"/>
          <w:color w:val="000000"/>
          <w:u w:val="single"/>
          <w:lang w:val="fr-CA" w:eastAsia="en-US"/>
        </w:rPr>
        <w:t> </w:t>
      </w:r>
      <w:r w:rsidRPr="00E96A49">
        <w:rPr>
          <w:rFonts w:ascii="Cambria" w:eastAsia="Calibri" w:hAnsi="Cambria"/>
          <w:color w:val="000000"/>
          <w:lang w:val="fr-CA" w:eastAsia="en-US"/>
        </w:rPr>
        <w:t>: Prénom fictif d’un utilisateur</w:t>
      </w:r>
    </w:p>
    <w:p w14:paraId="469D4BF1" w14:textId="77777777" w:rsidR="00945DFA" w:rsidRDefault="00945DFA"/>
    <w:p w14:paraId="1B772C21" w14:textId="77777777" w:rsidR="00B210D7" w:rsidRDefault="002C7FB7">
      <w:pPr>
        <w:pStyle w:val="TableauGrille31"/>
        <w:rPr>
          <w:lang w:val="fr-FR"/>
        </w:rPr>
      </w:pPr>
      <w:r>
        <w:rPr>
          <w:lang w:val="fr-FR"/>
        </w:rPr>
        <w:br w:type="page"/>
      </w:r>
      <w:r w:rsidR="00B210D7">
        <w:rPr>
          <w:lang w:val="fr-FR"/>
        </w:rPr>
        <w:lastRenderedPageBreak/>
        <w:t>Table des matières</w:t>
      </w:r>
    </w:p>
    <w:p w14:paraId="45E49DB8" w14:textId="77777777" w:rsidR="00B210D7" w:rsidRDefault="00B210D7" w:rsidP="00B210D7"/>
    <w:p w14:paraId="6E836A5E" w14:textId="77777777" w:rsidR="00B210D7" w:rsidRPr="00B210D7" w:rsidRDefault="00B210D7" w:rsidP="00B210D7"/>
    <w:p w14:paraId="42947FC6" w14:textId="77777777" w:rsidR="00886066" w:rsidRPr="003C0287" w:rsidRDefault="00B210D7">
      <w:pPr>
        <w:pStyle w:val="TM1"/>
        <w:tabs>
          <w:tab w:val="right" w:leader="dot" w:pos="8636"/>
        </w:tabs>
        <w:rPr>
          <w:rFonts w:eastAsia="Times New Roman"/>
          <w:b w:val="0"/>
          <w:noProof/>
          <w:lang w:val="fr-FR" w:eastAsia="fr-FR"/>
        </w:rPr>
      </w:pPr>
      <w:r>
        <w:rPr>
          <w:b w:val="0"/>
        </w:rPr>
        <w:fldChar w:fldCharType="begin"/>
      </w:r>
      <w:r w:rsidR="00AD5C4F">
        <w:instrText>TOC</w:instrText>
      </w:r>
      <w:r>
        <w:instrText xml:space="preserve"> \o "1-3" \h \z \u</w:instrText>
      </w:r>
      <w:r>
        <w:rPr>
          <w:b w:val="0"/>
        </w:rPr>
        <w:fldChar w:fldCharType="separate"/>
      </w:r>
      <w:hyperlink w:anchor="_Toc508311726" w:history="1">
        <w:r w:rsidR="00886066" w:rsidRPr="005B41C4">
          <w:rPr>
            <w:rStyle w:val="Lienhypertexte"/>
            <w:noProof/>
          </w:rPr>
          <w:t>Suivi des changements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_Toc508311726 \h </w:instrText>
        </w:r>
        <w:r w:rsidR="00886066">
          <w:rPr>
            <w:noProof/>
            <w:webHidden/>
          </w:rPr>
        </w:r>
        <w:r w:rsidR="00886066">
          <w:rPr>
            <w:noProof/>
            <w:webHidden/>
          </w:rPr>
          <w:fldChar w:fldCharType="separate"/>
        </w:r>
        <w:r w:rsidR="00DD6A36">
          <w:rPr>
            <w:noProof/>
            <w:webHidden/>
          </w:rPr>
          <w:t>3</w:t>
        </w:r>
        <w:r w:rsidR="00886066">
          <w:rPr>
            <w:noProof/>
            <w:webHidden/>
          </w:rPr>
          <w:fldChar w:fldCharType="end"/>
        </w:r>
      </w:hyperlink>
    </w:p>
    <w:p w14:paraId="55F6B0DC" w14:textId="77777777" w:rsidR="00886066" w:rsidRPr="003C0287" w:rsidRDefault="004B5F62">
      <w:pPr>
        <w:pStyle w:val="TM1"/>
        <w:tabs>
          <w:tab w:val="right" w:leader="dot" w:pos="8636"/>
        </w:tabs>
        <w:rPr>
          <w:rFonts w:eastAsia="Times New Roman"/>
          <w:b w:val="0"/>
          <w:noProof/>
          <w:lang w:val="fr-FR" w:eastAsia="fr-FR"/>
        </w:rPr>
      </w:pPr>
      <w:hyperlink w:anchor="_Toc508311727" w:history="1">
        <w:r w:rsidR="00886066" w:rsidRPr="005B41C4">
          <w:rPr>
            <w:rStyle w:val="Lienhypertexte"/>
            <w:noProof/>
          </w:rPr>
          <w:t>1. Introduction</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_Toc508311727 \h </w:instrText>
        </w:r>
        <w:r w:rsidR="00886066">
          <w:rPr>
            <w:noProof/>
            <w:webHidden/>
          </w:rPr>
        </w:r>
        <w:r w:rsidR="00886066">
          <w:rPr>
            <w:noProof/>
            <w:webHidden/>
          </w:rPr>
          <w:fldChar w:fldCharType="separate"/>
        </w:r>
        <w:r w:rsidR="00DD6A36">
          <w:rPr>
            <w:noProof/>
            <w:webHidden/>
          </w:rPr>
          <w:t>5</w:t>
        </w:r>
        <w:r w:rsidR="00886066">
          <w:rPr>
            <w:noProof/>
            <w:webHidden/>
          </w:rPr>
          <w:fldChar w:fldCharType="end"/>
        </w:r>
      </w:hyperlink>
    </w:p>
    <w:p w14:paraId="73EBD145" w14:textId="77777777" w:rsidR="00886066" w:rsidRPr="003C0287" w:rsidRDefault="004B5F62">
      <w:pPr>
        <w:pStyle w:val="TM2"/>
        <w:tabs>
          <w:tab w:val="right" w:leader="dot" w:pos="8636"/>
        </w:tabs>
        <w:rPr>
          <w:rFonts w:eastAsia="Times New Roman"/>
          <w:b w:val="0"/>
          <w:noProof/>
          <w:sz w:val="24"/>
          <w:szCs w:val="24"/>
          <w:lang w:val="fr-FR" w:eastAsia="fr-FR"/>
        </w:rPr>
      </w:pPr>
      <w:hyperlink w:anchor="_Toc508311728" w:history="1">
        <w:r w:rsidR="00886066" w:rsidRPr="005B41C4">
          <w:rPr>
            <w:rStyle w:val="Lienhypertexte"/>
            <w:noProof/>
          </w:rPr>
          <w:t>1.1 Description du projet</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_Toc508311728 \h </w:instrText>
        </w:r>
        <w:r w:rsidR="00886066">
          <w:rPr>
            <w:noProof/>
            <w:webHidden/>
          </w:rPr>
        </w:r>
        <w:r w:rsidR="00886066">
          <w:rPr>
            <w:noProof/>
            <w:webHidden/>
          </w:rPr>
          <w:fldChar w:fldCharType="separate"/>
        </w:r>
        <w:r w:rsidR="00DD6A36">
          <w:rPr>
            <w:noProof/>
            <w:webHidden/>
          </w:rPr>
          <w:t>5</w:t>
        </w:r>
        <w:r w:rsidR="00886066">
          <w:rPr>
            <w:noProof/>
            <w:webHidden/>
          </w:rPr>
          <w:fldChar w:fldCharType="end"/>
        </w:r>
      </w:hyperlink>
    </w:p>
    <w:p w14:paraId="38C82CBE" w14:textId="77777777" w:rsidR="00886066" w:rsidRPr="003C0287" w:rsidRDefault="004B5F62">
      <w:pPr>
        <w:pStyle w:val="TM2"/>
        <w:tabs>
          <w:tab w:val="right" w:leader="dot" w:pos="8636"/>
        </w:tabs>
        <w:rPr>
          <w:rFonts w:eastAsia="Times New Roman"/>
          <w:b w:val="0"/>
          <w:noProof/>
          <w:sz w:val="24"/>
          <w:szCs w:val="24"/>
          <w:lang w:val="fr-FR" w:eastAsia="fr-FR"/>
        </w:rPr>
      </w:pPr>
      <w:hyperlink w:anchor="_Toc508311729" w:history="1">
        <w:r w:rsidR="00886066" w:rsidRPr="005B41C4">
          <w:rPr>
            <w:rStyle w:val="Lienhypertexte"/>
            <w:noProof/>
          </w:rPr>
          <w:t>1.2 Buts de ce plan</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_Toc508311729 \h </w:instrText>
        </w:r>
        <w:r w:rsidR="00886066">
          <w:rPr>
            <w:noProof/>
            <w:webHidden/>
          </w:rPr>
        </w:r>
        <w:r w:rsidR="00886066">
          <w:rPr>
            <w:noProof/>
            <w:webHidden/>
          </w:rPr>
          <w:fldChar w:fldCharType="separate"/>
        </w:r>
        <w:r w:rsidR="00DD6A36">
          <w:rPr>
            <w:noProof/>
            <w:webHidden/>
          </w:rPr>
          <w:t>5</w:t>
        </w:r>
        <w:r w:rsidR="00886066">
          <w:rPr>
            <w:noProof/>
            <w:webHidden/>
          </w:rPr>
          <w:fldChar w:fldCharType="end"/>
        </w:r>
      </w:hyperlink>
    </w:p>
    <w:p w14:paraId="7269456B" w14:textId="77777777" w:rsidR="00886066" w:rsidRPr="003C0287" w:rsidRDefault="004B5F62">
      <w:pPr>
        <w:pStyle w:val="TM2"/>
        <w:tabs>
          <w:tab w:val="right" w:leader="dot" w:pos="8636"/>
        </w:tabs>
        <w:rPr>
          <w:rFonts w:eastAsia="Times New Roman"/>
          <w:b w:val="0"/>
          <w:noProof/>
          <w:sz w:val="24"/>
          <w:szCs w:val="24"/>
          <w:lang w:val="fr-FR" w:eastAsia="fr-FR"/>
        </w:rPr>
      </w:pPr>
      <w:hyperlink w:anchor="_Toc508311730" w:history="1">
        <w:r w:rsidR="00886066" w:rsidRPr="005B41C4">
          <w:rPr>
            <w:rStyle w:val="Lienhypertexte"/>
            <w:noProof/>
          </w:rPr>
          <w:t>1.3 Définitions, abréviations et acronymes utilisés dans ce document</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_Toc508311730 \h </w:instrText>
        </w:r>
        <w:r w:rsidR="00886066">
          <w:rPr>
            <w:noProof/>
            <w:webHidden/>
          </w:rPr>
        </w:r>
        <w:r w:rsidR="00886066">
          <w:rPr>
            <w:noProof/>
            <w:webHidden/>
          </w:rPr>
          <w:fldChar w:fldCharType="separate"/>
        </w:r>
        <w:r w:rsidR="00DD6A36">
          <w:rPr>
            <w:noProof/>
            <w:webHidden/>
          </w:rPr>
          <w:t>5</w:t>
        </w:r>
        <w:r w:rsidR="00886066">
          <w:rPr>
            <w:noProof/>
            <w:webHidden/>
          </w:rPr>
          <w:fldChar w:fldCharType="end"/>
        </w:r>
      </w:hyperlink>
    </w:p>
    <w:p w14:paraId="4B991640" w14:textId="77777777" w:rsidR="00886066" w:rsidRPr="003C0287" w:rsidRDefault="004B5F62">
      <w:pPr>
        <w:pStyle w:val="TM2"/>
        <w:tabs>
          <w:tab w:val="right" w:leader="dot" w:pos="8636"/>
        </w:tabs>
        <w:rPr>
          <w:rFonts w:eastAsia="Times New Roman"/>
          <w:b w:val="0"/>
          <w:noProof/>
          <w:sz w:val="24"/>
          <w:szCs w:val="24"/>
          <w:lang w:val="fr-FR" w:eastAsia="fr-FR"/>
        </w:rPr>
      </w:pPr>
      <w:hyperlink w:anchor="_Toc508311731" w:history="1">
        <w:r w:rsidR="00886066" w:rsidRPr="005B41C4">
          <w:rPr>
            <w:rStyle w:val="Lienhypertexte"/>
            <w:noProof/>
          </w:rPr>
          <w:t>1.5 Références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_Toc508311731 \h </w:instrText>
        </w:r>
        <w:r w:rsidR="00886066">
          <w:rPr>
            <w:noProof/>
            <w:webHidden/>
          </w:rPr>
        </w:r>
        <w:r w:rsidR="00886066">
          <w:rPr>
            <w:noProof/>
            <w:webHidden/>
          </w:rPr>
          <w:fldChar w:fldCharType="separate"/>
        </w:r>
        <w:r w:rsidR="00DD6A36">
          <w:rPr>
            <w:noProof/>
            <w:webHidden/>
          </w:rPr>
          <w:t>5</w:t>
        </w:r>
        <w:r w:rsidR="00886066">
          <w:rPr>
            <w:noProof/>
            <w:webHidden/>
          </w:rPr>
          <w:fldChar w:fldCharType="end"/>
        </w:r>
      </w:hyperlink>
    </w:p>
    <w:p w14:paraId="4AF7832B" w14:textId="77777777" w:rsidR="00886066" w:rsidRPr="003C0287" w:rsidRDefault="004B5F62">
      <w:pPr>
        <w:pStyle w:val="TM1"/>
        <w:tabs>
          <w:tab w:val="right" w:leader="dot" w:pos="8636"/>
        </w:tabs>
        <w:rPr>
          <w:rFonts w:eastAsia="Times New Roman"/>
          <w:b w:val="0"/>
          <w:noProof/>
          <w:lang w:val="fr-FR" w:eastAsia="fr-FR"/>
        </w:rPr>
      </w:pPr>
      <w:hyperlink w:anchor="_Toc508311733" w:history="1">
        <w:r w:rsidR="00886066" w:rsidRPr="005B41C4">
          <w:rPr>
            <w:rStyle w:val="Lienhypertexte"/>
            <w:noProof/>
          </w:rPr>
          <w:t>2. Exigences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_Toc508311733 \h </w:instrText>
        </w:r>
        <w:r w:rsidR="00886066">
          <w:rPr>
            <w:noProof/>
            <w:webHidden/>
          </w:rPr>
        </w:r>
        <w:r w:rsidR="00886066">
          <w:rPr>
            <w:noProof/>
            <w:webHidden/>
          </w:rPr>
          <w:fldChar w:fldCharType="separate"/>
        </w:r>
        <w:r w:rsidR="00DD6A36">
          <w:rPr>
            <w:noProof/>
            <w:webHidden/>
          </w:rPr>
          <w:t>7</w:t>
        </w:r>
        <w:r w:rsidR="00886066">
          <w:rPr>
            <w:noProof/>
            <w:webHidden/>
          </w:rPr>
          <w:fldChar w:fldCharType="end"/>
        </w:r>
      </w:hyperlink>
    </w:p>
    <w:p w14:paraId="146FF45F" w14:textId="77777777" w:rsidR="00886066" w:rsidRPr="003C0287" w:rsidRDefault="004B5F62">
      <w:pPr>
        <w:pStyle w:val="TM2"/>
        <w:tabs>
          <w:tab w:val="right" w:leader="dot" w:pos="8636"/>
        </w:tabs>
        <w:rPr>
          <w:rFonts w:eastAsia="Times New Roman"/>
          <w:b w:val="0"/>
          <w:noProof/>
          <w:sz w:val="24"/>
          <w:szCs w:val="24"/>
          <w:lang w:val="fr-FR" w:eastAsia="fr-FR"/>
        </w:rPr>
      </w:pPr>
      <w:hyperlink w:anchor="_Toc508311734" w:history="1">
        <w:r w:rsidR="00886066" w:rsidRPr="005B41C4">
          <w:rPr>
            <w:rStyle w:val="Lienhypertexte"/>
            <w:noProof/>
          </w:rPr>
          <w:t>2.1 Exigences fonctionnelles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_Toc508311734 \h </w:instrText>
        </w:r>
        <w:r w:rsidR="00886066">
          <w:rPr>
            <w:noProof/>
            <w:webHidden/>
          </w:rPr>
        </w:r>
        <w:r w:rsidR="00886066">
          <w:rPr>
            <w:noProof/>
            <w:webHidden/>
          </w:rPr>
          <w:fldChar w:fldCharType="separate"/>
        </w:r>
        <w:r w:rsidR="00DD6A36">
          <w:rPr>
            <w:noProof/>
            <w:webHidden/>
          </w:rPr>
          <w:t>7</w:t>
        </w:r>
        <w:r w:rsidR="00886066">
          <w:rPr>
            <w:noProof/>
            <w:webHidden/>
          </w:rPr>
          <w:fldChar w:fldCharType="end"/>
        </w:r>
      </w:hyperlink>
    </w:p>
    <w:p w14:paraId="25FE9BA2" w14:textId="77777777" w:rsidR="00886066" w:rsidRPr="003C0287" w:rsidRDefault="004B5F62">
      <w:pPr>
        <w:pStyle w:val="TM2"/>
        <w:tabs>
          <w:tab w:val="right" w:leader="dot" w:pos="8636"/>
        </w:tabs>
        <w:rPr>
          <w:rFonts w:eastAsia="Times New Roman"/>
          <w:b w:val="0"/>
          <w:noProof/>
          <w:sz w:val="24"/>
          <w:szCs w:val="24"/>
          <w:lang w:val="fr-FR" w:eastAsia="fr-FR"/>
        </w:rPr>
      </w:pPr>
      <w:hyperlink w:anchor="_Toc508311749" w:history="1">
        <w:r w:rsidR="00886066" w:rsidRPr="005B41C4">
          <w:rPr>
            <w:rStyle w:val="Lienhypertexte"/>
            <w:noProof/>
          </w:rPr>
          <w:t>2.2 Exigences non-fonctionnelles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_Toc508311749 \h </w:instrText>
        </w:r>
        <w:r w:rsidR="00886066">
          <w:rPr>
            <w:noProof/>
            <w:webHidden/>
          </w:rPr>
        </w:r>
        <w:r w:rsidR="00886066">
          <w:rPr>
            <w:noProof/>
            <w:webHidden/>
          </w:rPr>
          <w:fldChar w:fldCharType="separate"/>
        </w:r>
        <w:r w:rsidR="00DD6A36">
          <w:rPr>
            <w:noProof/>
            <w:webHidden/>
          </w:rPr>
          <w:t>7</w:t>
        </w:r>
        <w:r w:rsidR="00886066">
          <w:rPr>
            <w:noProof/>
            <w:webHidden/>
          </w:rPr>
          <w:fldChar w:fldCharType="end"/>
        </w:r>
      </w:hyperlink>
    </w:p>
    <w:p w14:paraId="33A55564" w14:textId="77777777" w:rsidR="00886066" w:rsidRPr="003C0287" w:rsidRDefault="004B5F62">
      <w:pPr>
        <w:pStyle w:val="TM1"/>
        <w:tabs>
          <w:tab w:val="right" w:leader="dot" w:pos="8636"/>
        </w:tabs>
        <w:rPr>
          <w:rFonts w:eastAsia="Times New Roman"/>
          <w:b w:val="0"/>
          <w:noProof/>
          <w:lang w:val="fr-FR" w:eastAsia="fr-FR"/>
        </w:rPr>
      </w:pPr>
      <w:hyperlink w:anchor="_Toc508311758" w:history="1">
        <w:r w:rsidR="00886066" w:rsidRPr="005B41C4">
          <w:rPr>
            <w:rStyle w:val="Lienhypertexte"/>
            <w:noProof/>
          </w:rPr>
          <w:t>3. Contraintes de conception</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_Toc508311758 \h </w:instrText>
        </w:r>
        <w:r w:rsidR="00886066">
          <w:rPr>
            <w:noProof/>
            <w:webHidden/>
          </w:rPr>
        </w:r>
        <w:r w:rsidR="00886066">
          <w:rPr>
            <w:noProof/>
            <w:webHidden/>
          </w:rPr>
          <w:fldChar w:fldCharType="separate"/>
        </w:r>
        <w:r w:rsidR="00DD6A36">
          <w:rPr>
            <w:noProof/>
            <w:webHidden/>
          </w:rPr>
          <w:t>9</w:t>
        </w:r>
        <w:r w:rsidR="00886066">
          <w:rPr>
            <w:noProof/>
            <w:webHidden/>
          </w:rPr>
          <w:fldChar w:fldCharType="end"/>
        </w:r>
      </w:hyperlink>
    </w:p>
    <w:p w14:paraId="68C9B85D" w14:textId="77777777" w:rsidR="00886066" w:rsidRPr="003C0287" w:rsidRDefault="004B5F62">
      <w:pPr>
        <w:pStyle w:val="TM1"/>
        <w:tabs>
          <w:tab w:val="right" w:leader="dot" w:pos="8636"/>
        </w:tabs>
        <w:rPr>
          <w:rFonts w:eastAsia="Times New Roman"/>
          <w:b w:val="0"/>
          <w:noProof/>
          <w:lang w:val="fr-FR" w:eastAsia="fr-FR"/>
        </w:rPr>
      </w:pPr>
      <w:hyperlink w:anchor="_Toc508311765" w:history="1">
        <w:r w:rsidR="00886066" w:rsidRPr="005B41C4">
          <w:rPr>
            <w:rStyle w:val="Lienhypertexte"/>
            <w:noProof/>
          </w:rPr>
          <w:t>4. Diagramme des cas d’utilisation</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_Toc508311765 \h </w:instrText>
        </w:r>
        <w:r w:rsidR="00886066">
          <w:rPr>
            <w:noProof/>
            <w:webHidden/>
          </w:rPr>
        </w:r>
        <w:r w:rsidR="00886066">
          <w:rPr>
            <w:noProof/>
            <w:webHidden/>
          </w:rPr>
          <w:fldChar w:fldCharType="separate"/>
        </w:r>
        <w:r w:rsidR="00DD6A36">
          <w:rPr>
            <w:noProof/>
            <w:webHidden/>
          </w:rPr>
          <w:t>10</w:t>
        </w:r>
        <w:r w:rsidR="00886066">
          <w:rPr>
            <w:noProof/>
            <w:webHidden/>
          </w:rPr>
          <w:fldChar w:fldCharType="end"/>
        </w:r>
      </w:hyperlink>
    </w:p>
    <w:p w14:paraId="1DB2BC3A" w14:textId="77777777" w:rsidR="00886066" w:rsidRPr="003C0287" w:rsidRDefault="004B5F62">
      <w:pPr>
        <w:pStyle w:val="TM1"/>
        <w:tabs>
          <w:tab w:val="right" w:leader="dot" w:pos="8636"/>
        </w:tabs>
        <w:rPr>
          <w:rFonts w:eastAsia="Times New Roman"/>
          <w:b w:val="0"/>
          <w:noProof/>
          <w:lang w:val="fr-FR" w:eastAsia="fr-FR"/>
        </w:rPr>
      </w:pPr>
      <w:hyperlink w:anchor="_Toc508311791" w:history="1">
        <w:r w:rsidR="00886066" w:rsidRPr="005B41C4">
          <w:rPr>
            <w:rStyle w:val="Lienhypertexte"/>
            <w:noProof/>
          </w:rPr>
          <w:t>5. Diagrammes de séquences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_Toc508311791 \h </w:instrText>
        </w:r>
        <w:r w:rsidR="00886066">
          <w:rPr>
            <w:noProof/>
            <w:webHidden/>
          </w:rPr>
        </w:r>
        <w:r w:rsidR="00886066">
          <w:rPr>
            <w:noProof/>
            <w:webHidden/>
          </w:rPr>
          <w:fldChar w:fldCharType="separate"/>
        </w:r>
        <w:r w:rsidR="00DD6A36">
          <w:rPr>
            <w:noProof/>
            <w:webHidden/>
          </w:rPr>
          <w:t>13</w:t>
        </w:r>
        <w:r w:rsidR="00886066">
          <w:rPr>
            <w:noProof/>
            <w:webHidden/>
          </w:rPr>
          <w:fldChar w:fldCharType="end"/>
        </w:r>
      </w:hyperlink>
    </w:p>
    <w:p w14:paraId="6CEBBAE2" w14:textId="77777777" w:rsidR="00886066" w:rsidRPr="003C0287" w:rsidRDefault="004B5F62">
      <w:pPr>
        <w:pStyle w:val="TM1"/>
        <w:tabs>
          <w:tab w:val="right" w:leader="dot" w:pos="8636"/>
        </w:tabs>
        <w:rPr>
          <w:rFonts w:eastAsia="Times New Roman"/>
          <w:b w:val="0"/>
          <w:noProof/>
          <w:lang w:val="fr-FR" w:eastAsia="fr-FR"/>
        </w:rPr>
      </w:pPr>
      <w:hyperlink w:anchor="_Toc508311792" w:history="1">
        <w:r w:rsidR="00886066" w:rsidRPr="005B41C4">
          <w:rPr>
            <w:rStyle w:val="Lienhypertexte"/>
            <w:noProof/>
          </w:rPr>
          <w:t>6. Spécifications des cas d’utilisation</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_Toc508311792 \h </w:instrText>
        </w:r>
        <w:r w:rsidR="00886066">
          <w:rPr>
            <w:noProof/>
            <w:webHidden/>
          </w:rPr>
        </w:r>
        <w:r w:rsidR="00886066">
          <w:rPr>
            <w:noProof/>
            <w:webHidden/>
          </w:rPr>
          <w:fldChar w:fldCharType="separate"/>
        </w:r>
        <w:r w:rsidR="00DD6A36">
          <w:rPr>
            <w:noProof/>
            <w:webHidden/>
          </w:rPr>
          <w:t>14</w:t>
        </w:r>
        <w:r w:rsidR="00886066">
          <w:rPr>
            <w:noProof/>
            <w:webHidden/>
          </w:rPr>
          <w:fldChar w:fldCharType="end"/>
        </w:r>
      </w:hyperlink>
    </w:p>
    <w:p w14:paraId="2A6D6AB0" w14:textId="77777777" w:rsidR="00886066" w:rsidRPr="003C0287" w:rsidRDefault="004B5F62">
      <w:pPr>
        <w:pStyle w:val="TM1"/>
        <w:tabs>
          <w:tab w:val="right" w:leader="dot" w:pos="8636"/>
        </w:tabs>
        <w:rPr>
          <w:rFonts w:eastAsia="Times New Roman"/>
          <w:b w:val="0"/>
          <w:noProof/>
          <w:lang w:val="fr-FR" w:eastAsia="fr-FR"/>
        </w:rPr>
      </w:pPr>
      <w:hyperlink w:anchor="_Toc508311793" w:history="1">
        <w:r w:rsidR="00886066" w:rsidRPr="005B41C4">
          <w:rPr>
            <w:rStyle w:val="Lienhypertexte"/>
            <w:noProof/>
          </w:rPr>
          <w:t>7. Diagramme de classe UML</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_Toc508311793 \h </w:instrText>
        </w:r>
        <w:r w:rsidR="00886066">
          <w:rPr>
            <w:noProof/>
            <w:webHidden/>
          </w:rPr>
        </w:r>
        <w:r w:rsidR="00886066">
          <w:rPr>
            <w:noProof/>
            <w:webHidden/>
          </w:rPr>
          <w:fldChar w:fldCharType="separate"/>
        </w:r>
        <w:r w:rsidR="00DD6A36">
          <w:rPr>
            <w:noProof/>
            <w:webHidden/>
          </w:rPr>
          <w:t>41</w:t>
        </w:r>
        <w:r w:rsidR="00886066">
          <w:rPr>
            <w:noProof/>
            <w:webHidden/>
          </w:rPr>
          <w:fldChar w:fldCharType="end"/>
        </w:r>
      </w:hyperlink>
    </w:p>
    <w:p w14:paraId="42A29BB5" w14:textId="77777777" w:rsidR="00886066" w:rsidRPr="003C0287" w:rsidRDefault="004B5F62">
      <w:pPr>
        <w:pStyle w:val="TM1"/>
        <w:tabs>
          <w:tab w:val="right" w:leader="dot" w:pos="8636"/>
        </w:tabs>
        <w:rPr>
          <w:rFonts w:eastAsia="Times New Roman"/>
          <w:b w:val="0"/>
          <w:noProof/>
          <w:lang w:val="fr-FR" w:eastAsia="fr-FR"/>
        </w:rPr>
      </w:pPr>
      <w:hyperlink w:anchor="_Toc508311794" w:history="1">
        <w:r w:rsidR="00886066" w:rsidRPr="005B41C4">
          <w:rPr>
            <w:rStyle w:val="Lienhypertexte"/>
            <w:noProof/>
          </w:rPr>
          <w:t>8. Maquettes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_Toc508311794 \h </w:instrText>
        </w:r>
        <w:r w:rsidR="00886066">
          <w:rPr>
            <w:noProof/>
            <w:webHidden/>
          </w:rPr>
        </w:r>
        <w:r w:rsidR="00886066">
          <w:rPr>
            <w:noProof/>
            <w:webHidden/>
          </w:rPr>
          <w:fldChar w:fldCharType="separate"/>
        </w:r>
        <w:r w:rsidR="00DD6A36">
          <w:rPr>
            <w:noProof/>
            <w:webHidden/>
          </w:rPr>
          <w:t>42</w:t>
        </w:r>
        <w:r w:rsidR="00886066">
          <w:rPr>
            <w:noProof/>
            <w:webHidden/>
          </w:rPr>
          <w:fldChar w:fldCharType="end"/>
        </w:r>
      </w:hyperlink>
    </w:p>
    <w:p w14:paraId="733C4A50" w14:textId="77777777" w:rsidR="00886066" w:rsidRPr="003C0287" w:rsidRDefault="004B5F62">
      <w:pPr>
        <w:pStyle w:val="TM1"/>
        <w:tabs>
          <w:tab w:val="right" w:leader="dot" w:pos="8636"/>
        </w:tabs>
        <w:rPr>
          <w:rFonts w:eastAsia="Times New Roman"/>
          <w:b w:val="0"/>
          <w:noProof/>
          <w:lang w:val="fr-FR" w:eastAsia="fr-FR"/>
        </w:rPr>
      </w:pPr>
      <w:hyperlink w:anchor="_Toc508311795" w:history="1">
        <w:r w:rsidR="00886066" w:rsidRPr="005B41C4">
          <w:rPr>
            <w:rStyle w:val="Lienhypertexte"/>
            <w:noProof/>
          </w:rPr>
          <w:t>9. Interfaces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_Toc508311795 \h </w:instrText>
        </w:r>
        <w:r w:rsidR="00886066">
          <w:rPr>
            <w:noProof/>
            <w:webHidden/>
          </w:rPr>
        </w:r>
        <w:r w:rsidR="00886066">
          <w:rPr>
            <w:noProof/>
            <w:webHidden/>
          </w:rPr>
          <w:fldChar w:fldCharType="separate"/>
        </w:r>
        <w:r w:rsidR="00DD6A36">
          <w:rPr>
            <w:noProof/>
            <w:webHidden/>
          </w:rPr>
          <w:t>43</w:t>
        </w:r>
        <w:r w:rsidR="00886066">
          <w:rPr>
            <w:noProof/>
            <w:webHidden/>
          </w:rPr>
          <w:fldChar w:fldCharType="end"/>
        </w:r>
      </w:hyperlink>
    </w:p>
    <w:p w14:paraId="6AFBDDEA" w14:textId="77777777" w:rsidR="00DD6A36" w:rsidRPr="00DD6A36" w:rsidRDefault="004B5F62" w:rsidP="00DD6A36">
      <w:pPr>
        <w:pStyle w:val="TM2"/>
        <w:tabs>
          <w:tab w:val="right" w:leader="dot" w:pos="8636"/>
        </w:tabs>
        <w:rPr>
          <w:noProof/>
          <w:color w:val="5F5F5F"/>
          <w:u w:val="single"/>
        </w:rPr>
      </w:pPr>
      <w:hyperlink w:anchor="_Toc508311796" w:history="1">
        <w:r w:rsidR="00886066" w:rsidRPr="005B41C4">
          <w:rPr>
            <w:rStyle w:val="Lienhypertexte"/>
            <w:noProof/>
          </w:rPr>
          <w:t>9.1 Interfaces utilisateur</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_Toc508311796 \h </w:instrText>
        </w:r>
        <w:r w:rsidR="00886066">
          <w:rPr>
            <w:noProof/>
            <w:webHidden/>
          </w:rPr>
        </w:r>
        <w:r w:rsidR="00886066">
          <w:rPr>
            <w:noProof/>
            <w:webHidden/>
          </w:rPr>
          <w:fldChar w:fldCharType="separate"/>
        </w:r>
        <w:r w:rsidR="00DD6A36">
          <w:rPr>
            <w:noProof/>
            <w:webHidden/>
          </w:rPr>
          <w:t>43</w:t>
        </w:r>
        <w:r w:rsidR="00886066">
          <w:rPr>
            <w:noProof/>
            <w:webHidden/>
          </w:rPr>
          <w:fldChar w:fldCharType="end"/>
        </w:r>
      </w:hyperlink>
    </w:p>
    <w:p w14:paraId="5B7D47C7" w14:textId="77777777" w:rsidR="00886066" w:rsidRPr="003C0287" w:rsidRDefault="004B5F62">
      <w:pPr>
        <w:pStyle w:val="TM1"/>
        <w:tabs>
          <w:tab w:val="right" w:leader="dot" w:pos="8636"/>
        </w:tabs>
        <w:rPr>
          <w:rFonts w:eastAsia="Times New Roman"/>
          <w:b w:val="0"/>
          <w:noProof/>
          <w:lang w:val="fr-FR" w:eastAsia="fr-FR"/>
        </w:rPr>
      </w:pPr>
      <w:hyperlink w:anchor="_Toc508311797" w:history="1">
        <w:r w:rsidR="00886066" w:rsidRPr="005B41C4">
          <w:rPr>
            <w:rStyle w:val="Lienhypertexte"/>
            <w:noProof/>
          </w:rPr>
          <w:t>10. Scénario utilisateur</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_Toc508311797 \h </w:instrText>
        </w:r>
        <w:r w:rsidR="00886066">
          <w:rPr>
            <w:noProof/>
            <w:webHidden/>
          </w:rPr>
        </w:r>
        <w:r w:rsidR="00886066">
          <w:rPr>
            <w:noProof/>
            <w:webHidden/>
          </w:rPr>
          <w:fldChar w:fldCharType="separate"/>
        </w:r>
        <w:r w:rsidR="00DD6A36">
          <w:rPr>
            <w:noProof/>
            <w:webHidden/>
          </w:rPr>
          <w:t>44</w:t>
        </w:r>
        <w:r w:rsidR="00886066">
          <w:rPr>
            <w:noProof/>
            <w:webHidden/>
          </w:rPr>
          <w:fldChar w:fldCharType="end"/>
        </w:r>
      </w:hyperlink>
    </w:p>
    <w:p w14:paraId="70377B2D" w14:textId="77777777" w:rsidR="00886066" w:rsidRPr="003C0287" w:rsidRDefault="004B5F62">
      <w:pPr>
        <w:pStyle w:val="TM1"/>
        <w:tabs>
          <w:tab w:val="right" w:leader="dot" w:pos="8636"/>
        </w:tabs>
        <w:rPr>
          <w:rFonts w:eastAsia="Times New Roman"/>
          <w:b w:val="0"/>
          <w:noProof/>
          <w:lang w:val="fr-FR" w:eastAsia="fr-FR"/>
        </w:rPr>
      </w:pPr>
      <w:hyperlink w:anchor="_Toc508311801" w:history="1">
        <w:r w:rsidR="00886066" w:rsidRPr="005B41C4">
          <w:rPr>
            <w:rStyle w:val="Lienhypertexte"/>
            <w:noProof/>
            <w:lang w:eastAsia="fr-FR"/>
          </w:rPr>
          <w:t>11.</w:t>
        </w:r>
        <w:r w:rsidR="00886066" w:rsidRPr="005B41C4">
          <w:rPr>
            <w:rStyle w:val="Lienhypertexte"/>
            <w:noProof/>
          </w:rPr>
          <w:t xml:space="preserve">  Personna</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_Toc508311801 \h </w:instrText>
        </w:r>
        <w:r w:rsidR="00886066">
          <w:rPr>
            <w:noProof/>
            <w:webHidden/>
          </w:rPr>
        </w:r>
        <w:r w:rsidR="00886066">
          <w:rPr>
            <w:noProof/>
            <w:webHidden/>
          </w:rPr>
          <w:fldChar w:fldCharType="separate"/>
        </w:r>
        <w:r w:rsidR="00DD6A36">
          <w:rPr>
            <w:noProof/>
            <w:webHidden/>
          </w:rPr>
          <w:t>45</w:t>
        </w:r>
        <w:r w:rsidR="00886066">
          <w:rPr>
            <w:noProof/>
            <w:webHidden/>
          </w:rPr>
          <w:fldChar w:fldCharType="end"/>
        </w:r>
      </w:hyperlink>
    </w:p>
    <w:p w14:paraId="1B7D5E0B" w14:textId="77777777" w:rsidR="00B210D7" w:rsidRDefault="00B210D7">
      <w:r>
        <w:rPr>
          <w:b/>
          <w:bCs/>
          <w:noProof/>
        </w:rPr>
        <w:fldChar w:fldCharType="end"/>
      </w:r>
    </w:p>
    <w:p w14:paraId="338D86AB" w14:textId="77777777" w:rsidR="00B210D7" w:rsidRPr="00B210D7" w:rsidRDefault="00B210D7" w:rsidP="00B210D7">
      <w:pPr>
        <w:pStyle w:val="TableauGrille31"/>
        <w:rPr>
          <w:lang w:val="fr-FR"/>
        </w:rPr>
      </w:pPr>
    </w:p>
    <w:p w14:paraId="57740A36" w14:textId="77777777" w:rsidR="00945DFA" w:rsidRDefault="00945DFA"/>
    <w:p w14:paraId="19B8AD62" w14:textId="77777777" w:rsidR="007A5B25" w:rsidRDefault="007A5B25">
      <w:r>
        <w:br w:type="page"/>
      </w:r>
    </w:p>
    <w:p w14:paraId="5CE0546D" w14:textId="77777777" w:rsidR="00945DFA" w:rsidRDefault="007A5B25" w:rsidP="007A5B25">
      <w:pPr>
        <w:pStyle w:val="Titre1"/>
      </w:pPr>
      <w:bookmarkStart w:id="3" w:name="_Toc272400437"/>
      <w:bookmarkStart w:id="4" w:name="_Toc508310271"/>
      <w:bookmarkStart w:id="5" w:name="_Toc508311727"/>
      <w:r>
        <w:lastRenderedPageBreak/>
        <w:t>1. Introduction</w:t>
      </w:r>
      <w:bookmarkEnd w:id="3"/>
      <w:bookmarkEnd w:id="4"/>
      <w:bookmarkEnd w:id="5"/>
    </w:p>
    <w:p w14:paraId="2513D2E9" w14:textId="77777777" w:rsidR="005C0AED" w:rsidRDefault="00FF4EB1" w:rsidP="005C0AED">
      <w:pPr>
        <w:pStyle w:val="Titre2"/>
      </w:pPr>
      <w:bookmarkStart w:id="6" w:name="_Toc272400438"/>
      <w:bookmarkStart w:id="7" w:name="_Toc508310272"/>
      <w:bookmarkStart w:id="8" w:name="_Toc508310423"/>
      <w:bookmarkStart w:id="9" w:name="_Toc508311728"/>
      <w:r>
        <w:t xml:space="preserve">1.1 </w:t>
      </w:r>
      <w:r w:rsidR="00824BB0">
        <w:t>Description</w:t>
      </w:r>
      <w:r>
        <w:t xml:space="preserve"> du projet</w:t>
      </w:r>
      <w:bookmarkEnd w:id="6"/>
      <w:bookmarkEnd w:id="7"/>
      <w:bookmarkEnd w:id="8"/>
      <w:bookmarkEnd w:id="9"/>
    </w:p>
    <w:p w14:paraId="048EEB0C" w14:textId="77777777" w:rsidR="005C0AED" w:rsidRPr="005C0AED" w:rsidRDefault="005C0AED" w:rsidP="005C0AED"/>
    <w:p w14:paraId="79DBD9E3" w14:textId="77777777" w:rsidR="005C0AED" w:rsidRDefault="005C0AED" w:rsidP="005C0AED">
      <w:pPr>
        <w:rPr>
          <w:rFonts w:ascii="Cambria" w:hAnsi="Cambria"/>
          <w:sz w:val="24"/>
          <w:szCs w:val="24"/>
        </w:rPr>
      </w:pPr>
      <w:bookmarkStart w:id="10" w:name="_Toc272400439"/>
      <w:r w:rsidRPr="0053184C">
        <w:rPr>
          <w:rFonts w:ascii="Cambria" w:hAnsi="Cambria"/>
          <w:sz w:val="24"/>
          <w:szCs w:val="24"/>
        </w:rPr>
        <w:t>Site web qui permettrais à des personnes âgées ou des personnes très peu familières au numérique de découvrir et d’apprendre des notions simples en informatique sans prise de tête.</w:t>
      </w:r>
    </w:p>
    <w:p w14:paraId="0242D1F4" w14:textId="77777777" w:rsidR="005C0AED" w:rsidRPr="0053184C" w:rsidRDefault="005C0AED" w:rsidP="005C0AED">
      <w:pPr>
        <w:rPr>
          <w:rFonts w:ascii="Cambria" w:hAnsi="Cambria"/>
          <w:sz w:val="24"/>
          <w:szCs w:val="24"/>
        </w:rPr>
      </w:pPr>
    </w:p>
    <w:p w14:paraId="587D341D" w14:textId="77777777" w:rsidR="007A5B25" w:rsidRDefault="00FF4EB1" w:rsidP="007A5B25">
      <w:pPr>
        <w:pStyle w:val="Titre2"/>
      </w:pPr>
      <w:bookmarkStart w:id="11" w:name="_Toc508310273"/>
      <w:bookmarkStart w:id="12" w:name="_Toc508310424"/>
      <w:bookmarkStart w:id="13" w:name="_Toc508311729"/>
      <w:r>
        <w:t>1.2</w:t>
      </w:r>
      <w:r w:rsidR="007A5B25">
        <w:t xml:space="preserve"> But</w:t>
      </w:r>
      <w:r w:rsidR="00E97A73">
        <w:t>s</w:t>
      </w:r>
      <w:r w:rsidR="007A5B25">
        <w:t xml:space="preserve"> de ce plan</w:t>
      </w:r>
      <w:bookmarkEnd w:id="10"/>
      <w:bookmarkEnd w:id="11"/>
      <w:bookmarkEnd w:id="12"/>
      <w:bookmarkEnd w:id="13"/>
    </w:p>
    <w:p w14:paraId="56451866" w14:textId="77777777" w:rsidR="005C0AED" w:rsidRPr="005C0AED" w:rsidRDefault="005C0AED" w:rsidP="005C0AED"/>
    <w:p w14:paraId="33C5E60F" w14:textId="77777777" w:rsidR="005C0AED" w:rsidRDefault="005C0AED" w:rsidP="005C0AED">
      <w:pPr>
        <w:rPr>
          <w:rFonts w:ascii="Cambria" w:hAnsi="Cambria"/>
          <w:sz w:val="24"/>
          <w:szCs w:val="24"/>
        </w:rPr>
      </w:pPr>
      <w:bookmarkStart w:id="14" w:name="_Toc272400440"/>
      <w:r w:rsidRPr="005C0AED">
        <w:rPr>
          <w:rFonts w:ascii="Cambria" w:hAnsi="Cambria"/>
          <w:color w:val="000000"/>
          <w:sz w:val="24"/>
          <w:szCs w:val="24"/>
        </w:rPr>
        <w:t>Ce document a pour but de décrire les fonctionnalités proposées par le logiciel mais aussi le fonctionnement de celui-ci, c’est</w:t>
      </w:r>
      <w:r w:rsidRPr="0053184C">
        <w:rPr>
          <w:rFonts w:ascii="Cambria" w:hAnsi="Cambria"/>
          <w:sz w:val="24"/>
          <w:szCs w:val="24"/>
        </w:rPr>
        <w:t>-à-dire l’interface utilisateur comme le développement et la programmation du code du site.</w:t>
      </w:r>
    </w:p>
    <w:p w14:paraId="4A17A198" w14:textId="77777777" w:rsidR="00B438DA" w:rsidRDefault="00E97A73" w:rsidP="00DE61A9">
      <w:pPr>
        <w:pStyle w:val="Titre2"/>
      </w:pPr>
      <w:bookmarkStart w:id="15" w:name="_Toc272400442"/>
      <w:bookmarkStart w:id="16" w:name="_Toc508310275"/>
      <w:bookmarkStart w:id="17" w:name="_Toc508310426"/>
      <w:bookmarkStart w:id="18" w:name="_Toc508311731"/>
      <w:bookmarkEnd w:id="14"/>
      <w:r>
        <w:t>1.</w:t>
      </w:r>
      <w:r w:rsidR="001E4CB9">
        <w:t>5</w:t>
      </w:r>
      <w:r>
        <w:t xml:space="preserve"> Références</w:t>
      </w:r>
      <w:bookmarkEnd w:id="15"/>
      <w:bookmarkEnd w:id="16"/>
      <w:bookmarkEnd w:id="17"/>
      <w:bookmarkEnd w:id="18"/>
    </w:p>
    <w:p w14:paraId="079F1D63" w14:textId="77777777" w:rsidR="00671A30" w:rsidRPr="00671A30" w:rsidRDefault="00B438DA" w:rsidP="00DE61A9">
      <w:pPr>
        <w:pStyle w:val="Titre2"/>
        <w:rPr>
          <w:rStyle w:val="Accentuation"/>
        </w:rPr>
      </w:pPr>
      <w:bookmarkStart w:id="19" w:name="_Toc508311732"/>
      <w:r w:rsidRPr="00B438DA">
        <w:rPr>
          <w:u w:val="single"/>
        </w:rPr>
        <w:t>UML</w:t>
      </w:r>
      <w:r>
        <w:t> :</w:t>
      </w:r>
      <w:bookmarkEnd w:id="19"/>
      <w:r w:rsidR="002A45F8">
        <w:rPr>
          <w:rStyle w:val="Accentuation"/>
        </w:rPr>
        <w:br/>
      </w:r>
    </w:p>
    <w:p w14:paraId="7E371848" w14:textId="77777777" w:rsidR="00671A30" w:rsidRPr="00671A30" w:rsidRDefault="00671A30" w:rsidP="00671A30">
      <w:pPr>
        <w:rPr>
          <w:rStyle w:val="Accentuation"/>
        </w:rPr>
      </w:pPr>
      <w:r w:rsidRPr="00671A30">
        <w:rPr>
          <w:rStyle w:val="Accentuation"/>
        </w:rPr>
        <w:t xml:space="preserve">Ref-1 : </w:t>
      </w:r>
      <w:hyperlink r:id="rId11" w:history="1">
        <w:r w:rsidR="00B438DA" w:rsidRPr="009451F2">
          <w:rPr>
            <w:rStyle w:val="Lienhypertexte"/>
          </w:rPr>
          <w:t>http://lipn.univ-paris13.fr/~gerard/uml-s2/uml-cours05.html</w:t>
        </w:r>
      </w:hyperlink>
      <w:r w:rsidR="00B438DA">
        <w:rPr>
          <w:rStyle w:val="Accentuation"/>
        </w:rPr>
        <w:t>, Diagramme de séquence</w:t>
      </w:r>
    </w:p>
    <w:p w14:paraId="22AB80A3" w14:textId="77777777" w:rsidR="00886066" w:rsidRDefault="00671A30" w:rsidP="00671A30">
      <w:pPr>
        <w:rPr>
          <w:rStyle w:val="Accentuation"/>
        </w:rPr>
      </w:pPr>
      <w:r w:rsidRPr="00671A30">
        <w:rPr>
          <w:rStyle w:val="Accentuation"/>
        </w:rPr>
        <w:t xml:space="preserve">Ref-2 : </w:t>
      </w:r>
      <w:hyperlink r:id="rId12" w:history="1">
        <w:r w:rsidR="00B438DA" w:rsidRPr="009451F2">
          <w:rPr>
            <w:rStyle w:val="Lienhypertexte"/>
          </w:rPr>
          <w:t>https://www.google.fr/search?q=diagramme+de+classe&amp;ie=utf-8&amp;oe=utf-8&amp;client=firefox-b-ab&amp;gfe_rd=cr&amp;dcr=0&amp;ei=EaehWsK1F4ru8wfCoLXABA</w:t>
        </w:r>
      </w:hyperlink>
      <w:r w:rsidR="00B438DA">
        <w:rPr>
          <w:rStyle w:val="Accentuation"/>
        </w:rPr>
        <w:t>, Diagramme de classe</w:t>
      </w:r>
    </w:p>
    <w:p w14:paraId="2872B812" w14:textId="77777777" w:rsidR="00886066" w:rsidRPr="00617776" w:rsidRDefault="002C7FB7" w:rsidP="00886066">
      <w:pPr>
        <w:pStyle w:val="Titre2"/>
        <w:rPr>
          <w:i/>
          <w:iCs/>
          <w:u w:val="single"/>
          <w:lang w:val="en-US"/>
        </w:rPr>
      </w:pPr>
      <w:r w:rsidRPr="00617776">
        <w:rPr>
          <w:iCs/>
          <w:u w:val="single"/>
          <w:lang w:val="en-US"/>
        </w:rPr>
        <w:t>Person</w:t>
      </w:r>
      <w:r w:rsidR="00886066" w:rsidRPr="00617776">
        <w:rPr>
          <w:iCs/>
          <w:u w:val="single"/>
          <w:lang w:val="en-US"/>
        </w:rPr>
        <w:t>a</w:t>
      </w:r>
      <w:r w:rsidR="00886066" w:rsidRPr="00617776">
        <w:rPr>
          <w:i/>
          <w:iCs/>
          <w:u w:val="single"/>
          <w:lang w:val="en-US"/>
        </w:rPr>
        <w:t> :</w:t>
      </w:r>
    </w:p>
    <w:p w14:paraId="540C4F9F" w14:textId="77777777" w:rsidR="00886066" w:rsidRPr="00617776" w:rsidRDefault="00886066" w:rsidP="00886066">
      <w:pPr>
        <w:rPr>
          <w:lang w:val="en-US"/>
        </w:rPr>
      </w:pPr>
    </w:p>
    <w:p w14:paraId="775772BB" w14:textId="77777777" w:rsidR="00886066" w:rsidRPr="00617776" w:rsidRDefault="00886066" w:rsidP="002C7FB7">
      <w:pPr>
        <w:spacing w:after="0" w:line="240" w:lineRule="auto"/>
        <w:rPr>
          <w:rFonts w:eastAsia="Times New Roman"/>
          <w:lang w:val="en-US"/>
        </w:rPr>
      </w:pPr>
      <w:r w:rsidRPr="00617776">
        <w:rPr>
          <w:rStyle w:val="Accentuation"/>
          <w:lang w:val="en-US"/>
        </w:rPr>
        <w:t xml:space="preserve">Ref-3 : </w:t>
      </w:r>
      <w:hyperlink r:id="rId13" w:history="1">
        <w:r w:rsidRPr="00617776">
          <w:rPr>
            <w:rStyle w:val="Lienhypertexte"/>
            <w:rFonts w:eastAsia="Times New Roman"/>
            <w:lang w:val="en-US"/>
          </w:rPr>
          <w:t>https://www.easybear.fr/blog/comment-creer-persona</w:t>
        </w:r>
      </w:hyperlink>
    </w:p>
    <w:p w14:paraId="70D96651" w14:textId="77777777" w:rsidR="00886066" w:rsidRPr="00617776" w:rsidRDefault="00886066" w:rsidP="00886066">
      <w:pPr>
        <w:pStyle w:val="Titre2"/>
        <w:rPr>
          <w:iCs/>
          <w:u w:val="single"/>
          <w:lang w:val="en-US"/>
        </w:rPr>
      </w:pPr>
      <w:r w:rsidRPr="00617776">
        <w:rPr>
          <w:iCs/>
          <w:u w:val="single"/>
          <w:lang w:val="en-US"/>
        </w:rPr>
        <w:t xml:space="preserve">Scenario : </w:t>
      </w:r>
    </w:p>
    <w:p w14:paraId="5F373154" w14:textId="77777777" w:rsidR="00886066" w:rsidRPr="00617776" w:rsidRDefault="00886066" w:rsidP="00886066">
      <w:pPr>
        <w:spacing w:after="0" w:line="240" w:lineRule="auto"/>
        <w:rPr>
          <w:rFonts w:eastAsia="Times New Roman"/>
          <w:lang w:val="en-US"/>
        </w:rPr>
      </w:pPr>
    </w:p>
    <w:p w14:paraId="636C3FC0" w14:textId="77777777" w:rsidR="00886066" w:rsidRPr="00617776" w:rsidRDefault="00886066" w:rsidP="00886066">
      <w:pPr>
        <w:spacing w:after="0" w:line="240" w:lineRule="auto"/>
        <w:rPr>
          <w:rFonts w:eastAsia="Times New Roman"/>
          <w:sz w:val="24"/>
          <w:szCs w:val="24"/>
          <w:lang w:val="en-US" w:eastAsia="fr-FR"/>
        </w:rPr>
      </w:pPr>
      <w:r w:rsidRPr="00617776">
        <w:rPr>
          <w:rFonts w:eastAsia="Times New Roman"/>
          <w:i/>
          <w:lang w:val="en-US"/>
        </w:rPr>
        <w:t>Ref-4 </w:t>
      </w:r>
      <w:r w:rsidRPr="00617776">
        <w:rPr>
          <w:rFonts w:eastAsia="Times New Roman"/>
          <w:lang w:val="en-US"/>
        </w:rPr>
        <w:t xml:space="preserve">: </w:t>
      </w:r>
      <w:hyperlink r:id="rId14" w:history="1">
        <w:r w:rsidRPr="00617776">
          <w:rPr>
            <w:rStyle w:val="Lienhypertexte"/>
            <w:rFonts w:eastAsia="Times New Roman"/>
            <w:lang w:val="en-US"/>
          </w:rPr>
          <w:t>https://www.testapic.com/informations-pratiques/actualites/design-conception/ameliorer-votre-experience-utilisateur-grace-aux-scenarios-utilisateurs/</w:t>
        </w:r>
      </w:hyperlink>
    </w:p>
    <w:p w14:paraId="4AD69997" w14:textId="77777777" w:rsidR="00886066" w:rsidRPr="00617776" w:rsidRDefault="00886066" w:rsidP="00886066">
      <w:pPr>
        <w:spacing w:after="0" w:line="240" w:lineRule="auto"/>
        <w:rPr>
          <w:rFonts w:eastAsia="Times New Roman"/>
          <w:sz w:val="24"/>
          <w:szCs w:val="24"/>
          <w:lang w:val="en-US" w:eastAsia="fr-FR"/>
        </w:rPr>
      </w:pPr>
    </w:p>
    <w:p w14:paraId="25CF24D4" w14:textId="77777777" w:rsidR="00886066" w:rsidRPr="00617776" w:rsidRDefault="00886066" w:rsidP="00671A30">
      <w:pPr>
        <w:rPr>
          <w:rStyle w:val="Accentuation"/>
          <w:lang w:val="en-US"/>
        </w:rPr>
      </w:pPr>
    </w:p>
    <w:p w14:paraId="16C48CDE" w14:textId="77777777" w:rsidR="00886066" w:rsidRPr="00617776" w:rsidRDefault="00886066" w:rsidP="00671A30">
      <w:pPr>
        <w:rPr>
          <w:rStyle w:val="Accentuation"/>
          <w:lang w:val="en-US"/>
        </w:rPr>
      </w:pPr>
    </w:p>
    <w:p w14:paraId="0D5CEECD" w14:textId="77777777" w:rsidR="00886066" w:rsidRPr="00617776" w:rsidRDefault="00886066" w:rsidP="00671A30">
      <w:pPr>
        <w:rPr>
          <w:rStyle w:val="Accentuation"/>
          <w:lang w:val="en-US"/>
        </w:rPr>
      </w:pPr>
    </w:p>
    <w:p w14:paraId="4141F342" w14:textId="77777777" w:rsidR="0065274F" w:rsidRPr="00617776" w:rsidRDefault="0065274F" w:rsidP="00671A30">
      <w:pPr>
        <w:rPr>
          <w:lang w:val="en-US"/>
        </w:rPr>
      </w:pPr>
      <w:r w:rsidRPr="00617776">
        <w:rPr>
          <w:lang w:val="en-US"/>
        </w:rPr>
        <w:br w:type="page"/>
      </w:r>
    </w:p>
    <w:p w14:paraId="1A1DFB14" w14:textId="77777777" w:rsidR="00147909" w:rsidRDefault="00147909" w:rsidP="00147909">
      <w:pPr>
        <w:pStyle w:val="Titre1"/>
      </w:pPr>
      <w:bookmarkStart w:id="20" w:name="_Toc272400443"/>
      <w:bookmarkStart w:id="21" w:name="_Toc508310276"/>
      <w:bookmarkStart w:id="22" w:name="_Toc508311733"/>
      <w:r>
        <w:lastRenderedPageBreak/>
        <w:t>2. Exigences</w:t>
      </w:r>
      <w:bookmarkEnd w:id="20"/>
      <w:bookmarkEnd w:id="21"/>
      <w:bookmarkEnd w:id="22"/>
    </w:p>
    <w:p w14:paraId="0B35E86A" w14:textId="77777777" w:rsidR="00147909" w:rsidRDefault="00147909" w:rsidP="00147909">
      <w:pPr>
        <w:pStyle w:val="Titre2"/>
      </w:pPr>
      <w:bookmarkStart w:id="23" w:name="_Toc272400444"/>
      <w:bookmarkStart w:id="24" w:name="_Toc508310277"/>
      <w:bookmarkStart w:id="25" w:name="_Toc508311734"/>
      <w:r>
        <w:t>2.1 Exigences fonctionnelles</w:t>
      </w:r>
      <w:bookmarkEnd w:id="23"/>
      <w:bookmarkEnd w:id="24"/>
      <w:bookmarkEnd w:id="25"/>
    </w:p>
    <w:p w14:paraId="2E21DC30" w14:textId="77777777" w:rsidR="00DE61A9" w:rsidRDefault="00DE61A9" w:rsidP="00DE61A9"/>
    <w:p w14:paraId="6408E152"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26" w:name="_Toc508310278"/>
      <w:bookmarkStart w:id="27" w:name="_Toc508310429"/>
      <w:bookmarkStart w:id="28" w:name="_Toc508311735"/>
      <w:r w:rsidRPr="0053184C">
        <w:rPr>
          <w:b w:val="0"/>
          <w:sz w:val="24"/>
          <w:szCs w:val="24"/>
        </w:rPr>
        <w:t>EF-1 : Le site doit permettre de s’inscrire.</w:t>
      </w:r>
      <w:bookmarkEnd w:id="26"/>
      <w:bookmarkEnd w:id="27"/>
      <w:bookmarkEnd w:id="28"/>
    </w:p>
    <w:p w14:paraId="43B8F65B" w14:textId="77777777" w:rsidR="00DE61A9" w:rsidRPr="00DE61A9" w:rsidRDefault="00DE61A9" w:rsidP="00237690">
      <w:pPr>
        <w:pStyle w:val="Titre2"/>
        <w:keepNext w:val="0"/>
        <w:keepLines w:val="0"/>
        <w:numPr>
          <w:ilvl w:val="1"/>
          <w:numId w:val="1"/>
        </w:numPr>
        <w:spacing w:before="198" w:line="240" w:lineRule="auto"/>
        <w:rPr>
          <w:b w:val="0"/>
          <w:sz w:val="24"/>
          <w:szCs w:val="24"/>
        </w:rPr>
      </w:pPr>
      <w:bookmarkStart w:id="29" w:name="_Toc508310279"/>
      <w:bookmarkStart w:id="30" w:name="_Toc508310430"/>
      <w:bookmarkStart w:id="31" w:name="_Toc508311736"/>
      <w:r w:rsidRPr="00DE61A9">
        <w:rPr>
          <w:b w:val="0"/>
          <w:sz w:val="24"/>
          <w:szCs w:val="24"/>
        </w:rPr>
        <w:t>EF-1-a : L’inscription peut être gratuite ou payante. Dans le cas d’une inscription payante le client peut payer via une interface sécurisée.</w:t>
      </w:r>
      <w:bookmarkEnd w:id="29"/>
      <w:bookmarkEnd w:id="30"/>
      <w:bookmarkEnd w:id="31"/>
    </w:p>
    <w:p w14:paraId="29CFECA8"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32" w:name="_Toc508310280"/>
      <w:bookmarkStart w:id="33" w:name="_Toc508310431"/>
      <w:bookmarkStart w:id="34" w:name="_Toc508311737"/>
      <w:r w:rsidRPr="00DE61A9">
        <w:rPr>
          <w:b w:val="0"/>
          <w:sz w:val="24"/>
          <w:szCs w:val="24"/>
        </w:rPr>
        <w:t>EF-2 : Le site doit permettre de se connecter.</w:t>
      </w:r>
      <w:bookmarkEnd w:id="32"/>
      <w:bookmarkEnd w:id="33"/>
      <w:bookmarkEnd w:id="34"/>
    </w:p>
    <w:p w14:paraId="28B6BC94"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35" w:name="_Toc508310281"/>
      <w:bookmarkStart w:id="36" w:name="_Toc508310432"/>
      <w:bookmarkStart w:id="37" w:name="_Toc508311738"/>
      <w:r w:rsidRPr="00DE61A9">
        <w:rPr>
          <w:b w:val="0"/>
          <w:sz w:val="24"/>
          <w:szCs w:val="24"/>
        </w:rPr>
        <w:t xml:space="preserve">EF-3 : Le site doit présenter les </w:t>
      </w:r>
      <w:r w:rsidRPr="002C7FB7">
        <w:rPr>
          <w:b w:val="0"/>
          <w:i/>
          <w:sz w:val="24"/>
          <w:szCs w:val="24"/>
          <w:u w:val="single"/>
        </w:rPr>
        <w:t>CGU</w:t>
      </w:r>
      <w:r w:rsidRPr="00DE61A9">
        <w:rPr>
          <w:b w:val="0"/>
          <w:sz w:val="24"/>
          <w:szCs w:val="24"/>
        </w:rPr>
        <w:t>.</w:t>
      </w:r>
      <w:bookmarkEnd w:id="35"/>
      <w:bookmarkEnd w:id="36"/>
      <w:bookmarkEnd w:id="37"/>
    </w:p>
    <w:p w14:paraId="056D418D"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38" w:name="_Toc508310282"/>
      <w:bookmarkStart w:id="39" w:name="_Toc508310433"/>
      <w:bookmarkStart w:id="40" w:name="_Toc508311739"/>
      <w:r w:rsidRPr="00DE61A9">
        <w:rPr>
          <w:b w:val="0"/>
          <w:sz w:val="24"/>
          <w:szCs w:val="24"/>
        </w:rPr>
        <w:t xml:space="preserve">EF-4 : Un client doit </w:t>
      </w:r>
      <w:r w:rsidRPr="000E79DA">
        <w:rPr>
          <w:b w:val="0"/>
          <w:i/>
          <w:sz w:val="24"/>
          <w:szCs w:val="24"/>
        </w:rPr>
        <w:t>à tout moment</w:t>
      </w:r>
      <w:r w:rsidR="002C7FB7">
        <w:rPr>
          <w:rStyle w:val="Appelnotedebasdep"/>
          <w:b w:val="0"/>
          <w:sz w:val="24"/>
          <w:szCs w:val="24"/>
        </w:rPr>
        <w:footnoteReference w:id="1"/>
      </w:r>
      <w:r w:rsidRPr="00DE61A9">
        <w:rPr>
          <w:b w:val="0"/>
          <w:sz w:val="24"/>
          <w:szCs w:val="24"/>
        </w:rPr>
        <w:t>pouvoir contacter un administrateur.</w:t>
      </w:r>
      <w:bookmarkEnd w:id="38"/>
      <w:bookmarkEnd w:id="39"/>
      <w:bookmarkEnd w:id="40"/>
    </w:p>
    <w:p w14:paraId="4B787226"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1" w:name="_Toc508310283"/>
      <w:bookmarkStart w:id="42" w:name="_Toc508310434"/>
      <w:bookmarkStart w:id="43" w:name="_Toc508311740"/>
      <w:r w:rsidRPr="00DE61A9">
        <w:rPr>
          <w:b w:val="0"/>
          <w:sz w:val="24"/>
          <w:szCs w:val="24"/>
        </w:rPr>
        <w:t>EF-5 : Le site doit afficher les moyens de contact avec les administrateurs (mail, courrier, réseaux sociaux…)</w:t>
      </w:r>
      <w:bookmarkEnd w:id="41"/>
      <w:bookmarkEnd w:id="42"/>
      <w:bookmarkEnd w:id="43"/>
    </w:p>
    <w:p w14:paraId="66BFF0EC"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4" w:name="_Toc508310284"/>
      <w:bookmarkStart w:id="45" w:name="_Toc508310435"/>
      <w:bookmarkStart w:id="46" w:name="_Toc508311741"/>
      <w:r w:rsidRPr="00DE61A9">
        <w:rPr>
          <w:b w:val="0"/>
          <w:sz w:val="24"/>
          <w:szCs w:val="24"/>
        </w:rPr>
        <w:t>EF-6 : Le site doit afficher une courte présentation des administrateurs.</w:t>
      </w:r>
      <w:bookmarkEnd w:id="44"/>
      <w:bookmarkEnd w:id="45"/>
      <w:bookmarkEnd w:id="46"/>
    </w:p>
    <w:p w14:paraId="6C8A74C2"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7" w:name="_Toc508310285"/>
      <w:bookmarkStart w:id="48" w:name="_Toc508310436"/>
      <w:bookmarkStart w:id="49" w:name="_Toc508311742"/>
      <w:r w:rsidRPr="00DE61A9">
        <w:rPr>
          <w:b w:val="0"/>
          <w:sz w:val="24"/>
          <w:szCs w:val="24"/>
        </w:rPr>
        <w:t xml:space="preserve">EF-7 : Le site doit proposer une </w:t>
      </w:r>
      <w:r w:rsidRPr="000E79DA">
        <w:rPr>
          <w:b w:val="0"/>
          <w:sz w:val="24"/>
          <w:szCs w:val="24"/>
          <w:u w:val="single"/>
        </w:rPr>
        <w:t>session</w:t>
      </w:r>
      <w:r w:rsidRPr="00DE61A9">
        <w:rPr>
          <w:b w:val="0"/>
          <w:sz w:val="24"/>
          <w:szCs w:val="24"/>
        </w:rPr>
        <w:t xml:space="preserve"> admin.</w:t>
      </w:r>
      <w:bookmarkEnd w:id="47"/>
      <w:bookmarkEnd w:id="48"/>
      <w:bookmarkEnd w:id="49"/>
    </w:p>
    <w:p w14:paraId="16AE2D51"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50" w:name="_Toc508310286"/>
      <w:bookmarkStart w:id="51" w:name="_Toc508310437"/>
      <w:bookmarkStart w:id="52" w:name="_Toc508311743"/>
      <w:r w:rsidRPr="00DE61A9">
        <w:rPr>
          <w:b w:val="0"/>
          <w:sz w:val="24"/>
          <w:szCs w:val="24"/>
        </w:rPr>
        <w:t xml:space="preserve">EF-8 : Un </w:t>
      </w:r>
      <w:r w:rsidRPr="000E79DA">
        <w:rPr>
          <w:b w:val="0"/>
          <w:sz w:val="24"/>
          <w:szCs w:val="24"/>
          <w:u w:val="single"/>
        </w:rPr>
        <w:t>client premium</w:t>
      </w:r>
      <w:r w:rsidRPr="00DE61A9">
        <w:rPr>
          <w:b w:val="0"/>
          <w:sz w:val="24"/>
          <w:szCs w:val="24"/>
        </w:rPr>
        <w:t xml:space="preserve"> doit avoir accès à des cours à domicile et des cours particuliers.</w:t>
      </w:r>
      <w:bookmarkEnd w:id="50"/>
      <w:bookmarkEnd w:id="51"/>
      <w:bookmarkEnd w:id="52"/>
    </w:p>
    <w:p w14:paraId="330D3333"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53" w:name="_Toc508310287"/>
      <w:bookmarkStart w:id="54" w:name="_Toc508310438"/>
      <w:bookmarkStart w:id="55" w:name="_Toc508311744"/>
      <w:r w:rsidRPr="0053184C">
        <w:rPr>
          <w:b w:val="0"/>
          <w:sz w:val="24"/>
          <w:szCs w:val="24"/>
        </w:rPr>
        <w:t xml:space="preserve">EF-9 : Chaque client doit avoir un </w:t>
      </w:r>
      <w:r w:rsidRPr="000E79DA">
        <w:rPr>
          <w:b w:val="0"/>
          <w:i/>
          <w:sz w:val="24"/>
          <w:szCs w:val="24"/>
        </w:rPr>
        <w:t>espace compte</w:t>
      </w:r>
      <w:r w:rsidR="000E79DA">
        <w:rPr>
          <w:rStyle w:val="Appelnotedebasdep"/>
          <w:b w:val="0"/>
          <w:sz w:val="24"/>
          <w:szCs w:val="24"/>
        </w:rPr>
        <w:footnoteReference w:id="2"/>
      </w:r>
      <w:r w:rsidRPr="0053184C">
        <w:rPr>
          <w:b w:val="0"/>
          <w:sz w:val="24"/>
          <w:szCs w:val="24"/>
        </w:rPr>
        <w:t>.</w:t>
      </w:r>
      <w:bookmarkEnd w:id="53"/>
      <w:bookmarkEnd w:id="54"/>
      <w:bookmarkEnd w:id="55"/>
    </w:p>
    <w:p w14:paraId="1C71FCE7"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56" w:name="_Toc508310288"/>
      <w:bookmarkStart w:id="57" w:name="_Toc508310439"/>
      <w:bookmarkStart w:id="58" w:name="_Toc508311745"/>
      <w:r w:rsidRPr="0053184C">
        <w:rPr>
          <w:b w:val="0"/>
          <w:sz w:val="24"/>
          <w:szCs w:val="24"/>
        </w:rPr>
        <w:t>EF-10 : Chaque client est identifié par son adresse mail (</w:t>
      </w:r>
      <w:r w:rsidRPr="000E79DA">
        <w:rPr>
          <w:b w:val="0"/>
          <w:sz w:val="24"/>
          <w:szCs w:val="24"/>
          <w:u w:val="single"/>
        </w:rPr>
        <w:t>pseudo</w:t>
      </w:r>
      <w:r w:rsidRPr="0053184C">
        <w:rPr>
          <w:b w:val="0"/>
          <w:sz w:val="24"/>
          <w:szCs w:val="24"/>
        </w:rPr>
        <w:t>) et son mot de passe.</w:t>
      </w:r>
      <w:bookmarkEnd w:id="56"/>
      <w:bookmarkEnd w:id="57"/>
      <w:bookmarkEnd w:id="58"/>
    </w:p>
    <w:p w14:paraId="5BFFE76F"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59" w:name="_Toc508310289"/>
      <w:bookmarkStart w:id="60" w:name="_Toc508310440"/>
      <w:bookmarkStart w:id="61" w:name="_Toc508311746"/>
      <w:r w:rsidRPr="0053184C">
        <w:rPr>
          <w:b w:val="0"/>
          <w:sz w:val="24"/>
          <w:szCs w:val="24"/>
        </w:rPr>
        <w:t>EF-11 : Le système doit afficher la liste des cours disponibles au client.</w:t>
      </w:r>
      <w:bookmarkEnd w:id="59"/>
      <w:bookmarkEnd w:id="60"/>
      <w:bookmarkEnd w:id="61"/>
    </w:p>
    <w:p w14:paraId="035E6C0A"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62" w:name="_Toc508310290"/>
      <w:bookmarkStart w:id="63" w:name="_Toc508310441"/>
      <w:bookmarkStart w:id="64" w:name="_Toc508311747"/>
      <w:r w:rsidRPr="0053184C">
        <w:rPr>
          <w:b w:val="0"/>
          <w:sz w:val="24"/>
          <w:szCs w:val="24"/>
        </w:rPr>
        <w:t>EF-12 : Les données doivent être conservées pendant X années.</w:t>
      </w:r>
      <w:bookmarkEnd w:id="62"/>
      <w:bookmarkEnd w:id="63"/>
      <w:bookmarkEnd w:id="64"/>
    </w:p>
    <w:p w14:paraId="58635F86"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65" w:name="_Toc508310291"/>
      <w:bookmarkStart w:id="66" w:name="_Toc508310442"/>
      <w:bookmarkStart w:id="67" w:name="_Toc508311748"/>
      <w:r w:rsidRPr="0053184C">
        <w:rPr>
          <w:b w:val="0"/>
          <w:sz w:val="24"/>
          <w:szCs w:val="24"/>
        </w:rPr>
        <w:t>EF-13 : Le site doit permettre de se déconnecter</w:t>
      </w:r>
      <w:bookmarkEnd w:id="65"/>
      <w:bookmarkEnd w:id="66"/>
      <w:bookmarkEnd w:id="67"/>
    </w:p>
    <w:p w14:paraId="775471BE" w14:textId="77777777" w:rsidR="00DE61A9" w:rsidRDefault="00DE61A9" w:rsidP="00DE61A9"/>
    <w:p w14:paraId="7D9C6C99" w14:textId="77777777" w:rsidR="000E79DA" w:rsidRPr="00DE61A9" w:rsidRDefault="000E79DA" w:rsidP="00DE61A9"/>
    <w:p w14:paraId="12197B13" w14:textId="77777777" w:rsidR="003119FB" w:rsidRDefault="003119FB">
      <w:pPr>
        <w:spacing w:after="0" w:line="240" w:lineRule="auto"/>
        <w:rPr>
          <w:rFonts w:ascii="Cambria" w:eastAsia="Times New Roman" w:hAnsi="Cambria"/>
          <w:b/>
          <w:bCs/>
          <w:color w:val="000000"/>
          <w:sz w:val="26"/>
          <w:szCs w:val="26"/>
        </w:rPr>
      </w:pPr>
      <w:bookmarkStart w:id="68" w:name="_Toc272400445"/>
      <w:bookmarkStart w:id="69" w:name="_Toc508310292"/>
      <w:bookmarkStart w:id="70" w:name="_Toc508311749"/>
      <w:r>
        <w:br w:type="page"/>
      </w:r>
    </w:p>
    <w:p w14:paraId="74FF1D0B" w14:textId="780FD2DE" w:rsidR="00147909" w:rsidRDefault="00147909" w:rsidP="00147909">
      <w:pPr>
        <w:pStyle w:val="Titre2"/>
        <w:rPr>
          <w:sz w:val="28"/>
          <w:szCs w:val="28"/>
        </w:rPr>
      </w:pPr>
      <w:r>
        <w:lastRenderedPageBreak/>
        <w:t>2.2 Exigences non-fonctionnelles</w:t>
      </w:r>
      <w:bookmarkEnd w:id="68"/>
      <w:bookmarkEnd w:id="69"/>
      <w:bookmarkEnd w:id="70"/>
    </w:p>
    <w:p w14:paraId="7A0A2BC0" w14:textId="77777777" w:rsidR="00DE61A9" w:rsidRDefault="00DE61A9" w:rsidP="00DE61A9">
      <w:pPr>
        <w:tabs>
          <w:tab w:val="left" w:pos="1609"/>
        </w:tabs>
      </w:pPr>
    </w:p>
    <w:p w14:paraId="733D4F38" w14:textId="77777777" w:rsidR="00DE61A9" w:rsidRPr="0053184C" w:rsidRDefault="00DE61A9" w:rsidP="00237690">
      <w:pPr>
        <w:pStyle w:val="Titre2"/>
        <w:keepNext w:val="0"/>
        <w:keepLines w:val="0"/>
        <w:numPr>
          <w:ilvl w:val="0"/>
          <w:numId w:val="2"/>
        </w:numPr>
        <w:spacing w:before="198" w:line="240" w:lineRule="auto"/>
        <w:rPr>
          <w:sz w:val="24"/>
          <w:szCs w:val="24"/>
        </w:rPr>
      </w:pPr>
      <w:bookmarkStart w:id="71" w:name="_Toc508310293"/>
      <w:bookmarkStart w:id="72" w:name="_Toc508310444"/>
      <w:bookmarkStart w:id="73" w:name="_Toc508311750"/>
      <w:r w:rsidRPr="0053184C">
        <w:rPr>
          <w:b w:val="0"/>
          <w:sz w:val="24"/>
          <w:szCs w:val="24"/>
        </w:rPr>
        <w:t xml:space="preserve">ENF-1 : Le site doit permettre des dizaines de </w:t>
      </w:r>
      <w:r w:rsidRPr="000E79DA">
        <w:rPr>
          <w:b w:val="0"/>
          <w:i/>
          <w:sz w:val="24"/>
          <w:szCs w:val="24"/>
        </w:rPr>
        <w:t>connexions simultanées</w:t>
      </w:r>
      <w:r w:rsidR="000E79DA">
        <w:rPr>
          <w:rStyle w:val="Appelnotedebasdep"/>
          <w:b w:val="0"/>
          <w:sz w:val="24"/>
          <w:szCs w:val="24"/>
        </w:rPr>
        <w:footnoteReference w:id="3"/>
      </w:r>
      <w:r w:rsidRPr="0053184C">
        <w:rPr>
          <w:b w:val="0"/>
          <w:sz w:val="24"/>
          <w:szCs w:val="24"/>
        </w:rPr>
        <w:t>.</w:t>
      </w:r>
      <w:bookmarkEnd w:id="71"/>
      <w:bookmarkEnd w:id="72"/>
      <w:bookmarkEnd w:id="73"/>
    </w:p>
    <w:p w14:paraId="12151BE5"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74" w:name="_Toc508310294"/>
      <w:bookmarkStart w:id="75" w:name="_Toc508310445"/>
      <w:bookmarkStart w:id="76" w:name="_Toc508311751"/>
      <w:r w:rsidRPr="0053184C">
        <w:rPr>
          <w:b w:val="0"/>
          <w:sz w:val="24"/>
          <w:szCs w:val="24"/>
        </w:rPr>
        <w:t>ENF-2 : Le site doit être</w:t>
      </w:r>
      <w:r w:rsidR="000E79DA">
        <w:rPr>
          <w:b w:val="0"/>
          <w:sz w:val="24"/>
          <w:szCs w:val="24"/>
        </w:rPr>
        <w:t xml:space="preserve"> </w:t>
      </w:r>
      <w:r w:rsidR="000E79DA" w:rsidRPr="000E79DA">
        <w:rPr>
          <w:b w:val="0"/>
          <w:i/>
          <w:sz w:val="24"/>
          <w:szCs w:val="24"/>
        </w:rPr>
        <w:t>simple et</w:t>
      </w:r>
      <w:r w:rsidRPr="000E79DA">
        <w:rPr>
          <w:b w:val="0"/>
          <w:i/>
          <w:sz w:val="24"/>
          <w:szCs w:val="24"/>
        </w:rPr>
        <w:t xml:space="preserve"> facile d’utilisation</w:t>
      </w:r>
      <w:r w:rsidR="000E79DA">
        <w:rPr>
          <w:rStyle w:val="Appelnotedebasdep"/>
          <w:b w:val="0"/>
          <w:sz w:val="24"/>
          <w:szCs w:val="24"/>
        </w:rPr>
        <w:footnoteReference w:id="4"/>
      </w:r>
      <w:r w:rsidR="000E79DA">
        <w:rPr>
          <w:b w:val="0"/>
          <w:i/>
          <w:sz w:val="24"/>
          <w:szCs w:val="24"/>
        </w:rPr>
        <w:t xml:space="preserve"> </w:t>
      </w:r>
      <w:r w:rsidRPr="0053184C">
        <w:rPr>
          <w:b w:val="0"/>
          <w:sz w:val="24"/>
          <w:szCs w:val="24"/>
        </w:rPr>
        <w:t>pour les clients.</w:t>
      </w:r>
      <w:bookmarkEnd w:id="74"/>
      <w:bookmarkEnd w:id="75"/>
      <w:bookmarkEnd w:id="76"/>
    </w:p>
    <w:p w14:paraId="4EDBE01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77" w:name="_Toc508310295"/>
      <w:bookmarkStart w:id="78" w:name="_Toc508310446"/>
      <w:bookmarkStart w:id="79" w:name="_Toc508311752"/>
      <w:r w:rsidRPr="0053184C">
        <w:rPr>
          <w:b w:val="0"/>
          <w:sz w:val="24"/>
          <w:szCs w:val="24"/>
        </w:rPr>
        <w:t>ENF-3 : Sécurité : Les données de chaque utilisateur doivent être</w:t>
      </w:r>
      <w:r w:rsidRPr="000E79DA">
        <w:rPr>
          <w:b w:val="0"/>
          <w:i/>
          <w:sz w:val="24"/>
          <w:szCs w:val="24"/>
        </w:rPr>
        <w:t xml:space="preserve"> isolées</w:t>
      </w:r>
      <w:r w:rsidR="000E79DA">
        <w:rPr>
          <w:rStyle w:val="Appelnotedebasdep"/>
          <w:b w:val="0"/>
          <w:sz w:val="24"/>
          <w:szCs w:val="24"/>
        </w:rPr>
        <w:footnoteReference w:id="5"/>
      </w:r>
      <w:r w:rsidRPr="0053184C">
        <w:rPr>
          <w:b w:val="0"/>
          <w:sz w:val="24"/>
          <w:szCs w:val="24"/>
        </w:rPr>
        <w:t xml:space="preserve"> (adresse-mail, adresse domicile, numéro de téléphone, numéro de carte bancaires).</w:t>
      </w:r>
      <w:bookmarkEnd w:id="77"/>
      <w:bookmarkEnd w:id="78"/>
      <w:bookmarkEnd w:id="79"/>
    </w:p>
    <w:p w14:paraId="64314353"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80" w:name="_Toc508310296"/>
      <w:bookmarkStart w:id="81" w:name="_Toc508310447"/>
      <w:bookmarkStart w:id="82" w:name="_Toc508311753"/>
      <w:r w:rsidRPr="0053184C">
        <w:rPr>
          <w:b w:val="0"/>
          <w:sz w:val="24"/>
          <w:szCs w:val="24"/>
        </w:rPr>
        <w:t xml:space="preserve">ENF-4 : Maintenance : Il doit être </w:t>
      </w:r>
      <w:r w:rsidRPr="000E79DA">
        <w:rPr>
          <w:b w:val="0"/>
          <w:i/>
          <w:sz w:val="24"/>
          <w:szCs w:val="24"/>
        </w:rPr>
        <w:t>facile</w:t>
      </w:r>
      <w:r w:rsidR="000E79DA">
        <w:rPr>
          <w:rStyle w:val="Appelnotedebasdep"/>
          <w:b w:val="0"/>
          <w:sz w:val="24"/>
          <w:szCs w:val="24"/>
        </w:rPr>
        <w:footnoteReference w:id="6"/>
      </w:r>
      <w:r w:rsidRPr="0053184C">
        <w:rPr>
          <w:b w:val="0"/>
          <w:sz w:val="24"/>
          <w:szCs w:val="24"/>
        </w:rPr>
        <w:t xml:space="preserve"> d’ajouter des cours d’informatique par les administrateurs du site.</w:t>
      </w:r>
      <w:bookmarkEnd w:id="80"/>
      <w:bookmarkEnd w:id="81"/>
      <w:bookmarkEnd w:id="82"/>
      <w:r w:rsidRPr="0053184C">
        <w:rPr>
          <w:b w:val="0"/>
          <w:sz w:val="24"/>
          <w:szCs w:val="24"/>
        </w:rPr>
        <w:t xml:space="preserve"> </w:t>
      </w:r>
    </w:p>
    <w:p w14:paraId="50F0A6FC"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83" w:name="_Toc508310297"/>
      <w:bookmarkStart w:id="84" w:name="_Toc508310448"/>
      <w:bookmarkStart w:id="85" w:name="_Toc508311754"/>
      <w:r w:rsidRPr="00DE61A9">
        <w:rPr>
          <w:b w:val="0"/>
          <w:sz w:val="24"/>
          <w:szCs w:val="24"/>
        </w:rPr>
        <w:t xml:space="preserve">ENF-5 : Un utilisateur doit </w:t>
      </w:r>
      <w:r w:rsidRPr="000E79DA">
        <w:rPr>
          <w:b w:val="0"/>
          <w:i/>
          <w:sz w:val="24"/>
          <w:szCs w:val="24"/>
        </w:rPr>
        <w:t>rapidement</w:t>
      </w:r>
      <w:r w:rsidR="000E79DA">
        <w:rPr>
          <w:rStyle w:val="Appelnotedebasdep"/>
          <w:b w:val="0"/>
          <w:sz w:val="24"/>
          <w:szCs w:val="24"/>
        </w:rPr>
        <w:footnoteReference w:id="7"/>
      </w:r>
      <w:r w:rsidRPr="00DE61A9">
        <w:rPr>
          <w:b w:val="0"/>
          <w:sz w:val="24"/>
          <w:szCs w:val="24"/>
        </w:rPr>
        <w:t xml:space="preserve"> pouvoir se connecter.</w:t>
      </w:r>
      <w:bookmarkEnd w:id="83"/>
      <w:bookmarkEnd w:id="84"/>
      <w:bookmarkEnd w:id="85"/>
    </w:p>
    <w:p w14:paraId="3B42F79A"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86" w:name="_Toc508310298"/>
      <w:bookmarkStart w:id="87" w:name="_Toc508310449"/>
      <w:bookmarkStart w:id="88" w:name="_Toc508311755"/>
      <w:r w:rsidRPr="00DE61A9">
        <w:rPr>
          <w:b w:val="0"/>
          <w:sz w:val="24"/>
          <w:szCs w:val="24"/>
        </w:rPr>
        <w:t>ENF-6 : Un utilisateur doit rapidement pouvoir accéder à un cours.</w:t>
      </w:r>
      <w:bookmarkEnd w:id="86"/>
      <w:bookmarkEnd w:id="87"/>
      <w:bookmarkEnd w:id="88"/>
    </w:p>
    <w:p w14:paraId="1321918F" w14:textId="77777777" w:rsidR="00DE61A9" w:rsidRPr="00E96A49" w:rsidRDefault="00DE61A9" w:rsidP="00E96A49">
      <w:pPr>
        <w:pStyle w:val="Titre2"/>
        <w:keepNext w:val="0"/>
        <w:keepLines w:val="0"/>
        <w:numPr>
          <w:ilvl w:val="0"/>
          <w:numId w:val="2"/>
        </w:numPr>
        <w:spacing w:before="198" w:line="240" w:lineRule="auto"/>
        <w:rPr>
          <w:b w:val="0"/>
          <w:sz w:val="24"/>
          <w:szCs w:val="24"/>
        </w:rPr>
      </w:pPr>
      <w:bookmarkStart w:id="89" w:name="_Toc508310299"/>
      <w:bookmarkStart w:id="90" w:name="_Toc508310450"/>
      <w:bookmarkStart w:id="91" w:name="_Toc508311756"/>
      <w:r w:rsidRPr="00DE61A9">
        <w:rPr>
          <w:b w:val="0"/>
          <w:sz w:val="24"/>
          <w:szCs w:val="24"/>
        </w:rPr>
        <w:t xml:space="preserve">ENF-7 : Le chargement des pages ne doit pas être </w:t>
      </w:r>
      <w:r w:rsidRPr="000E79DA">
        <w:rPr>
          <w:b w:val="0"/>
          <w:i/>
          <w:sz w:val="24"/>
          <w:szCs w:val="24"/>
        </w:rPr>
        <w:t>trop lent</w:t>
      </w:r>
      <w:r w:rsidR="000E79DA">
        <w:rPr>
          <w:rStyle w:val="Appelnotedebasdep"/>
          <w:b w:val="0"/>
          <w:sz w:val="24"/>
          <w:szCs w:val="24"/>
        </w:rPr>
        <w:footnoteReference w:id="8"/>
      </w:r>
      <w:r w:rsidRPr="00DE61A9">
        <w:rPr>
          <w:b w:val="0"/>
          <w:sz w:val="24"/>
          <w:szCs w:val="24"/>
        </w:rPr>
        <w:t xml:space="preserve"> (pas d’images/polices trop lourdes, etc.)</w:t>
      </w:r>
      <w:bookmarkEnd w:id="89"/>
      <w:bookmarkEnd w:id="90"/>
      <w:bookmarkEnd w:id="91"/>
    </w:p>
    <w:p w14:paraId="09D9E0C9" w14:textId="77777777" w:rsidR="00E02A62" w:rsidRPr="00DE61A9" w:rsidRDefault="00DE61A9" w:rsidP="00DE61A9">
      <w:pPr>
        <w:pStyle w:val="Titre2"/>
        <w:keepNext w:val="0"/>
        <w:keepLines w:val="0"/>
        <w:spacing w:before="198" w:line="240" w:lineRule="auto"/>
        <w:rPr>
          <w:b w:val="0"/>
          <w:sz w:val="24"/>
          <w:szCs w:val="24"/>
        </w:rPr>
      </w:pPr>
      <w:r>
        <w:br w:type="page"/>
      </w:r>
    </w:p>
    <w:p w14:paraId="06913D97" w14:textId="77777777" w:rsidR="00DE61A9" w:rsidRDefault="00147909" w:rsidP="00DE61A9">
      <w:pPr>
        <w:pStyle w:val="Titre1"/>
      </w:pPr>
      <w:bookmarkStart w:id="92" w:name="_Toc272400446"/>
      <w:bookmarkStart w:id="93" w:name="_Toc508310301"/>
      <w:bookmarkStart w:id="94" w:name="_Toc508311758"/>
      <w:r>
        <w:lastRenderedPageBreak/>
        <w:t>3</w:t>
      </w:r>
      <w:r w:rsidR="0065274F">
        <w:t xml:space="preserve">. </w:t>
      </w:r>
      <w:r>
        <w:t>C</w:t>
      </w:r>
      <w:r w:rsidR="00B30F72">
        <w:t>ontraintes</w:t>
      </w:r>
      <w:r w:rsidR="000C35B9">
        <w:t xml:space="preserve"> de conception</w:t>
      </w:r>
      <w:bookmarkEnd w:id="92"/>
      <w:bookmarkEnd w:id="93"/>
      <w:bookmarkEnd w:id="94"/>
    </w:p>
    <w:p w14:paraId="0CF470AC"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5" w:name="_Toc508310302"/>
      <w:bookmarkStart w:id="96" w:name="_Toc508310453"/>
      <w:bookmarkStart w:id="97" w:name="_Toc508311759"/>
      <w:r w:rsidRPr="0053184C">
        <w:rPr>
          <w:b w:val="0"/>
          <w:sz w:val="24"/>
          <w:szCs w:val="24"/>
        </w:rPr>
        <w:t xml:space="preserve">CON-1 : Avoir un </w:t>
      </w:r>
      <w:r w:rsidRPr="000E79DA">
        <w:rPr>
          <w:b w:val="0"/>
          <w:sz w:val="24"/>
          <w:szCs w:val="24"/>
          <w:u w:val="single"/>
        </w:rPr>
        <w:t>site responsive</w:t>
      </w:r>
      <w:bookmarkEnd w:id="95"/>
      <w:bookmarkEnd w:id="96"/>
      <w:bookmarkEnd w:id="97"/>
    </w:p>
    <w:p w14:paraId="18932D69"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8" w:name="_Toc508310303"/>
      <w:bookmarkStart w:id="99" w:name="_Toc508310454"/>
      <w:bookmarkStart w:id="100" w:name="_Toc508311760"/>
      <w:r w:rsidRPr="0053184C">
        <w:rPr>
          <w:b w:val="0"/>
          <w:sz w:val="24"/>
          <w:szCs w:val="24"/>
        </w:rPr>
        <w:t xml:space="preserve">CON-2 : Trouver un </w:t>
      </w:r>
      <w:r w:rsidRPr="000E79DA">
        <w:rPr>
          <w:b w:val="0"/>
          <w:sz w:val="24"/>
          <w:szCs w:val="24"/>
          <w:u w:val="single"/>
        </w:rPr>
        <w:t>nom de domaine</w:t>
      </w:r>
      <w:r w:rsidRPr="0053184C">
        <w:rPr>
          <w:b w:val="0"/>
          <w:sz w:val="24"/>
          <w:szCs w:val="24"/>
        </w:rPr>
        <w:t xml:space="preserve"> non utilisé</w:t>
      </w:r>
      <w:bookmarkEnd w:id="98"/>
      <w:bookmarkEnd w:id="99"/>
      <w:bookmarkEnd w:id="100"/>
    </w:p>
    <w:p w14:paraId="6141CE17"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1" w:name="_Toc508310304"/>
      <w:bookmarkStart w:id="102" w:name="_Toc508310455"/>
      <w:bookmarkStart w:id="103" w:name="_Toc508311761"/>
      <w:r w:rsidRPr="0053184C">
        <w:rPr>
          <w:b w:val="0"/>
          <w:sz w:val="24"/>
          <w:szCs w:val="24"/>
        </w:rPr>
        <w:t xml:space="preserve">CON-3 : Utilisation du </w:t>
      </w:r>
      <w:r w:rsidRPr="000E79DA">
        <w:rPr>
          <w:b w:val="0"/>
          <w:sz w:val="24"/>
          <w:szCs w:val="24"/>
          <w:u w:val="single"/>
        </w:rPr>
        <w:t>framework</w:t>
      </w:r>
      <w:r w:rsidRPr="0053184C">
        <w:rPr>
          <w:b w:val="0"/>
          <w:sz w:val="24"/>
          <w:szCs w:val="24"/>
        </w:rPr>
        <w:t xml:space="preserve"> Bootstrap</w:t>
      </w:r>
      <w:bookmarkEnd w:id="101"/>
      <w:bookmarkEnd w:id="102"/>
      <w:bookmarkEnd w:id="103"/>
      <w:r w:rsidRPr="0053184C">
        <w:rPr>
          <w:b w:val="0"/>
          <w:sz w:val="24"/>
          <w:szCs w:val="24"/>
        </w:rPr>
        <w:t xml:space="preserve"> </w:t>
      </w:r>
      <w:r w:rsidR="000F1E8C">
        <w:rPr>
          <w:rStyle w:val="Appelnotedebasdep"/>
          <w:b w:val="0"/>
          <w:sz w:val="24"/>
          <w:szCs w:val="24"/>
        </w:rPr>
        <w:footnoteReference w:id="9"/>
      </w:r>
    </w:p>
    <w:p w14:paraId="348C23FE"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4" w:name="_Toc508310305"/>
      <w:bookmarkStart w:id="105" w:name="_Toc508310456"/>
      <w:bookmarkStart w:id="106" w:name="_Toc508311762"/>
      <w:r w:rsidRPr="0053184C">
        <w:rPr>
          <w:b w:val="0"/>
          <w:sz w:val="24"/>
          <w:szCs w:val="24"/>
        </w:rPr>
        <w:t>CON-4 : Utilisation du framework AngularJS</w:t>
      </w:r>
      <w:bookmarkEnd w:id="104"/>
      <w:bookmarkEnd w:id="105"/>
      <w:bookmarkEnd w:id="106"/>
      <w:r w:rsidRPr="0053184C">
        <w:rPr>
          <w:b w:val="0"/>
          <w:sz w:val="24"/>
          <w:szCs w:val="24"/>
        </w:rPr>
        <w:t xml:space="preserve"> </w:t>
      </w:r>
      <w:r w:rsidR="000F1E8C">
        <w:rPr>
          <w:rStyle w:val="Appelnotedebasdep"/>
          <w:b w:val="0"/>
          <w:sz w:val="24"/>
          <w:szCs w:val="24"/>
        </w:rPr>
        <w:footnoteReference w:id="10"/>
      </w:r>
    </w:p>
    <w:p w14:paraId="7F4DA6B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7" w:name="_Toc508310306"/>
      <w:bookmarkStart w:id="108" w:name="_Toc508310457"/>
      <w:bookmarkStart w:id="109" w:name="_Toc508311763"/>
      <w:r w:rsidRPr="0053184C">
        <w:rPr>
          <w:b w:val="0"/>
          <w:sz w:val="24"/>
          <w:szCs w:val="24"/>
        </w:rPr>
        <w:t>CON-5 : Utilisation du framework Symphony</w:t>
      </w:r>
      <w:bookmarkEnd w:id="107"/>
      <w:bookmarkEnd w:id="108"/>
      <w:bookmarkEnd w:id="109"/>
      <w:r w:rsidR="000F1E8C">
        <w:rPr>
          <w:rStyle w:val="Appelnotedebasdep"/>
          <w:b w:val="0"/>
          <w:sz w:val="24"/>
          <w:szCs w:val="24"/>
        </w:rPr>
        <w:footnoteReference w:id="11"/>
      </w:r>
    </w:p>
    <w:p w14:paraId="61023D82"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10" w:name="_Toc508310307"/>
      <w:bookmarkStart w:id="111" w:name="_Toc508310458"/>
      <w:bookmarkStart w:id="112" w:name="_Toc508311764"/>
      <w:r w:rsidRPr="0053184C">
        <w:rPr>
          <w:b w:val="0"/>
          <w:sz w:val="24"/>
          <w:szCs w:val="24"/>
        </w:rPr>
        <w:t>CON-6 : Prise en main du logiciel de prototypage JustInMind</w:t>
      </w:r>
      <w:bookmarkEnd w:id="110"/>
      <w:bookmarkEnd w:id="111"/>
      <w:bookmarkEnd w:id="112"/>
    </w:p>
    <w:p w14:paraId="2DFE7B85" w14:textId="77777777" w:rsidR="00DE61A9" w:rsidRPr="00DE61A9" w:rsidRDefault="00DE61A9" w:rsidP="00DE61A9"/>
    <w:p w14:paraId="16D5683F" w14:textId="77777777" w:rsidR="008040A9" w:rsidRPr="00B54254" w:rsidRDefault="008040A9">
      <w:pPr>
        <w:rPr>
          <w:i/>
          <w:iCs/>
        </w:rPr>
      </w:pPr>
      <w:r>
        <w:br w:type="page"/>
      </w:r>
    </w:p>
    <w:p w14:paraId="140D04F1" w14:textId="77777777" w:rsidR="00DD6A36" w:rsidRDefault="00DD6A36" w:rsidP="00DD6A36">
      <w:pPr>
        <w:pStyle w:val="Titre1"/>
        <w:rPr>
          <w:rFonts w:eastAsia="Cambria" w:cs="Cambria"/>
        </w:rPr>
      </w:pPr>
      <w:bookmarkStart w:id="113" w:name="_Toc508310309"/>
      <w:bookmarkStart w:id="114" w:name="_Toc508310460"/>
      <w:bookmarkStart w:id="115" w:name="_Toc508311766"/>
      <w:r>
        <w:rPr>
          <w:rFonts w:eastAsia="Cambria" w:cs="Cambria"/>
        </w:rPr>
        <w:lastRenderedPageBreak/>
        <w:t>4. Diagramme des cas d’utilisation</w:t>
      </w:r>
    </w:p>
    <w:p w14:paraId="5283530A" w14:textId="77777777" w:rsidR="00DD6A36" w:rsidRDefault="000C3105" w:rsidP="00DD6A36">
      <w:pPr>
        <w:pStyle w:val="Titre1"/>
        <w:rPr>
          <w:rFonts w:eastAsia="Cambria" w:cs="Cambria"/>
        </w:rPr>
      </w:pPr>
      <w:r>
        <w:rPr>
          <w:noProof/>
          <w:lang w:val="fr-FR" w:eastAsia="fr-FR"/>
        </w:rPr>
        <w:drawing>
          <wp:anchor distT="0" distB="0" distL="114300" distR="114300" simplePos="0" relativeHeight="251657728" behindDoc="0" locked="0" layoutInCell="1" allowOverlap="1" wp14:anchorId="7F9103CB" wp14:editId="794B923B">
            <wp:simplePos x="0" y="0"/>
            <wp:positionH relativeFrom="margin">
              <wp:posOffset>-657860</wp:posOffset>
            </wp:positionH>
            <wp:positionV relativeFrom="margin">
              <wp:posOffset>1341755</wp:posOffset>
            </wp:positionV>
            <wp:extent cx="6780530" cy="5260975"/>
            <wp:effectExtent l="0" t="0" r="0" b="0"/>
            <wp:wrapSquare wrapText="bothSides"/>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0530" cy="5260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57709" w14:textId="77777777" w:rsidR="00DD6A36" w:rsidRDefault="00DD6A36" w:rsidP="00DD6A36">
      <w:pPr>
        <w:pStyle w:val="Titre1"/>
        <w:rPr>
          <w:rFonts w:eastAsia="Cambria" w:cs="Cambria"/>
          <w:b w:val="0"/>
        </w:rPr>
      </w:pPr>
    </w:p>
    <w:p w14:paraId="398443ED"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222EA2A8" w14:textId="77777777" w:rsidR="00DD6A36" w:rsidRPr="000F1E8C" w:rsidRDefault="000C3105" w:rsidP="00DD6A36">
      <w:pPr>
        <w:pStyle w:val="Titre1"/>
        <w:rPr>
          <w:b w:val="0"/>
          <w:sz w:val="24"/>
          <w:szCs w:val="24"/>
        </w:rPr>
      </w:pPr>
      <w:r w:rsidRPr="000F1E8C">
        <w:rPr>
          <w:b w:val="0"/>
          <w:noProof/>
          <w:sz w:val="24"/>
          <w:szCs w:val="24"/>
          <w:lang w:val="fr-FR" w:eastAsia="fr-FR"/>
        </w:rPr>
        <w:lastRenderedPageBreak/>
        <w:drawing>
          <wp:anchor distT="0" distB="0" distL="114300" distR="114300" simplePos="0" relativeHeight="251655680" behindDoc="0" locked="0" layoutInCell="1" allowOverlap="1" wp14:anchorId="6335DBA4" wp14:editId="2438064F">
            <wp:simplePos x="0" y="0"/>
            <wp:positionH relativeFrom="margin">
              <wp:posOffset>-145415</wp:posOffset>
            </wp:positionH>
            <wp:positionV relativeFrom="margin">
              <wp:posOffset>1270000</wp:posOffset>
            </wp:positionV>
            <wp:extent cx="5756275" cy="3657600"/>
            <wp:effectExtent l="0" t="0" r="0" b="0"/>
            <wp:wrapSquare wrapText="bothSides"/>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b="54088"/>
                    <a:stretch>
                      <a:fillRect/>
                    </a:stretch>
                  </pic:blipFill>
                  <pic:spPr bwMode="auto">
                    <a:xfrm>
                      <a:off x="0" y="0"/>
                      <a:ext cx="575627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comptes </w:t>
      </w:r>
      <w:r w:rsidR="00DD6A36" w:rsidRPr="000F1E8C">
        <w:rPr>
          <w:b w:val="0"/>
          <w:sz w:val="24"/>
          <w:szCs w:val="24"/>
        </w:rPr>
        <w:t>:</w:t>
      </w:r>
    </w:p>
    <w:p w14:paraId="7222CC6A" w14:textId="77777777" w:rsidR="00DD6A36" w:rsidRDefault="00DD6A36" w:rsidP="00DD6A36">
      <w:pPr>
        <w:pStyle w:val="Titre1"/>
        <w:rPr>
          <w:rFonts w:eastAsia="Cambria" w:cs="Cambria"/>
          <w:b w:val="0"/>
          <w:noProof/>
        </w:rPr>
      </w:pPr>
    </w:p>
    <w:p w14:paraId="3C08DFFD" w14:textId="77777777" w:rsidR="00DD6A36" w:rsidRDefault="00DD6A36" w:rsidP="00DD6A36">
      <w:pPr>
        <w:rPr>
          <w:rFonts w:ascii="Cambria" w:eastAsia="Cambria" w:hAnsi="Cambria" w:cs="Cambria"/>
          <w:bCs/>
          <w:color w:val="000000"/>
          <w:kern w:val="36"/>
          <w:sz w:val="28"/>
          <w:szCs w:val="28"/>
          <w:u w:color="000000"/>
          <w:lang w:val="fr-FR" w:eastAsia="fr-FR"/>
        </w:rPr>
      </w:pPr>
      <w:r w:rsidRPr="00CB198D">
        <w:rPr>
          <w:rFonts w:ascii="Cambria" w:eastAsia="Cambria" w:hAnsi="Cambria" w:cs="Cambria"/>
          <w:b/>
          <w:sz w:val="28"/>
          <w:szCs w:val="28"/>
          <w:lang w:val="fr-FR"/>
        </w:rPr>
        <w:br w:type="page"/>
      </w:r>
    </w:p>
    <w:p w14:paraId="3B85D2E3" w14:textId="77777777" w:rsidR="00DD6A36" w:rsidRPr="000F1E8C" w:rsidRDefault="000C3105" w:rsidP="00DD6A36">
      <w:pPr>
        <w:pStyle w:val="Titre1"/>
        <w:rPr>
          <w:b w:val="0"/>
          <w:sz w:val="24"/>
          <w:szCs w:val="24"/>
        </w:rPr>
      </w:pPr>
      <w:r w:rsidRPr="000F1E8C">
        <w:rPr>
          <w:b w:val="0"/>
          <w:noProof/>
          <w:sz w:val="24"/>
          <w:szCs w:val="24"/>
          <w:lang w:val="fr-FR" w:eastAsia="fr-FR"/>
        </w:rPr>
        <w:lastRenderedPageBreak/>
        <w:drawing>
          <wp:anchor distT="0" distB="0" distL="114300" distR="114300" simplePos="0" relativeHeight="251658752" behindDoc="0" locked="0" layoutInCell="1" allowOverlap="1" wp14:anchorId="1456D57A" wp14:editId="62485574">
            <wp:simplePos x="0" y="0"/>
            <wp:positionH relativeFrom="margin">
              <wp:posOffset>-147955</wp:posOffset>
            </wp:positionH>
            <wp:positionV relativeFrom="margin">
              <wp:posOffset>1329690</wp:posOffset>
            </wp:positionV>
            <wp:extent cx="5759450" cy="55816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58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cours </w:t>
      </w:r>
      <w:r w:rsidR="00DD6A36" w:rsidRPr="000F1E8C">
        <w:rPr>
          <w:b w:val="0"/>
          <w:sz w:val="24"/>
          <w:szCs w:val="24"/>
        </w:rPr>
        <w:t xml:space="preserve">: </w:t>
      </w:r>
    </w:p>
    <w:p w14:paraId="17F83079" w14:textId="77777777" w:rsidR="00DD6A36" w:rsidRDefault="00DD6A36" w:rsidP="00DD6A36">
      <w:pPr>
        <w:pStyle w:val="Titre1"/>
        <w:rPr>
          <w:rFonts w:eastAsia="Cambria" w:cs="Cambria"/>
          <w:b w:val="0"/>
          <w:bCs w:val="0"/>
          <w:sz w:val="24"/>
          <w:szCs w:val="24"/>
        </w:rPr>
      </w:pPr>
    </w:p>
    <w:p w14:paraId="27685BEA" w14:textId="77777777" w:rsidR="00DD6A36" w:rsidRDefault="00DD6A36" w:rsidP="00DD6A36">
      <w:pPr>
        <w:pStyle w:val="CorpsA"/>
        <w:rPr>
          <w:rFonts w:ascii="Cambria" w:eastAsia="Cambria" w:hAnsi="Cambria" w:cs="Cambria"/>
          <w:sz w:val="24"/>
          <w:szCs w:val="24"/>
          <w:u w:val="single"/>
        </w:rPr>
      </w:pPr>
    </w:p>
    <w:p w14:paraId="699ADE32" w14:textId="77777777" w:rsidR="00DD6A36" w:rsidRDefault="00DD6A36" w:rsidP="00DD6A36">
      <w:pPr>
        <w:pStyle w:val="CorpsA"/>
        <w:rPr>
          <w:rFonts w:ascii="Cambria" w:eastAsia="Cambria" w:hAnsi="Cambria" w:cs="Cambria"/>
          <w:sz w:val="24"/>
          <w:szCs w:val="24"/>
          <w:u w:val="single"/>
        </w:rPr>
      </w:pPr>
    </w:p>
    <w:p w14:paraId="754B1B39" w14:textId="77777777" w:rsidR="00DD6A36" w:rsidRDefault="00DD6A36" w:rsidP="00DD6A36">
      <w:pPr>
        <w:pStyle w:val="CorpsA"/>
        <w:rPr>
          <w:rFonts w:ascii="Cambria" w:eastAsia="Cambria" w:hAnsi="Cambria" w:cs="Cambria"/>
          <w:sz w:val="24"/>
          <w:szCs w:val="24"/>
          <w:u w:val="single"/>
        </w:rPr>
      </w:pPr>
    </w:p>
    <w:p w14:paraId="5D604B99"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52410A04" w14:textId="77777777" w:rsidR="00DD6A36" w:rsidRPr="000F1E8C" w:rsidRDefault="00DD6A36" w:rsidP="00DD6A36">
      <w:pPr>
        <w:pStyle w:val="Titre1"/>
        <w:rPr>
          <w:b w:val="0"/>
          <w:sz w:val="24"/>
          <w:szCs w:val="24"/>
        </w:rPr>
      </w:pPr>
      <w:r w:rsidRPr="000F1E8C">
        <w:rPr>
          <w:b w:val="0"/>
          <w:sz w:val="24"/>
          <w:szCs w:val="24"/>
        </w:rPr>
        <w:lastRenderedPageBreak/>
        <w:t xml:space="preserve">Diagramme des uses case du package </w:t>
      </w:r>
      <w:r w:rsidRPr="000F1E8C">
        <w:rPr>
          <w:sz w:val="24"/>
          <w:szCs w:val="24"/>
        </w:rPr>
        <w:t>Gestion des informations et des contacts</w:t>
      </w:r>
      <w:r w:rsidR="000F1E8C">
        <w:rPr>
          <w:sz w:val="24"/>
          <w:szCs w:val="24"/>
        </w:rPr>
        <w:t xml:space="preserve"> </w:t>
      </w:r>
      <w:r w:rsidRPr="000F1E8C">
        <w:rPr>
          <w:sz w:val="24"/>
          <w:szCs w:val="24"/>
        </w:rPr>
        <w:t>:</w:t>
      </w:r>
      <w:r w:rsidRPr="000F1E8C">
        <w:rPr>
          <w:b w:val="0"/>
          <w:sz w:val="24"/>
          <w:szCs w:val="24"/>
        </w:rPr>
        <w:t xml:space="preserve"> </w:t>
      </w:r>
    </w:p>
    <w:p w14:paraId="242A28B3" w14:textId="77777777" w:rsidR="00B113BF" w:rsidRDefault="000C3105" w:rsidP="00B113BF">
      <w:pPr>
        <w:pStyle w:val="Titre1"/>
        <w:rPr>
          <w:b w:val="0"/>
          <w:sz w:val="24"/>
          <w:szCs w:val="24"/>
        </w:rPr>
      </w:pPr>
      <w:r>
        <w:rPr>
          <w:noProof/>
          <w:lang w:val="fr-FR" w:eastAsia="fr-FR"/>
        </w:rPr>
        <w:drawing>
          <wp:anchor distT="0" distB="0" distL="114300" distR="114300" simplePos="0" relativeHeight="251656704" behindDoc="0" locked="0" layoutInCell="1" allowOverlap="1" wp14:anchorId="0C031C75" wp14:editId="6E677BC2">
            <wp:simplePos x="0" y="0"/>
            <wp:positionH relativeFrom="margin">
              <wp:posOffset>-144780</wp:posOffset>
            </wp:positionH>
            <wp:positionV relativeFrom="margin">
              <wp:posOffset>2161540</wp:posOffset>
            </wp:positionV>
            <wp:extent cx="5756910" cy="3633470"/>
            <wp:effectExtent l="0" t="0" r="0" b="0"/>
            <wp:wrapSquare wrapText="bothSides"/>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Pr>
          <w:rFonts w:eastAsia="Cambria" w:cs="Cambria"/>
          <w:sz w:val="24"/>
          <w:szCs w:val="24"/>
          <w:u w:val="single"/>
        </w:rPr>
        <w:br w:type="page"/>
      </w:r>
      <w:r w:rsidR="00DE61A9" w:rsidRPr="00BE26DE">
        <w:rPr>
          <w:sz w:val="24"/>
          <w:szCs w:val="24"/>
          <w:u w:val="single"/>
        </w:rPr>
        <w:lastRenderedPageBreak/>
        <w:t>Liste des cas d’utilisation :</w:t>
      </w:r>
      <w:bookmarkStart w:id="116" w:name="_Toc508310310"/>
      <w:bookmarkStart w:id="117" w:name="_Toc508310461"/>
      <w:bookmarkStart w:id="118" w:name="_Toc508311767"/>
      <w:bookmarkEnd w:id="113"/>
      <w:bookmarkEnd w:id="114"/>
      <w:bookmarkEnd w:id="115"/>
      <w:r w:rsidR="00B113BF" w:rsidRPr="00B113BF">
        <w:rPr>
          <w:b w:val="0"/>
          <w:sz w:val="24"/>
          <w:szCs w:val="24"/>
        </w:rPr>
        <w:t xml:space="preserve"> </w:t>
      </w:r>
      <w:r w:rsidR="00B113BF">
        <w:rPr>
          <w:b w:val="0"/>
          <w:sz w:val="24"/>
          <w:szCs w:val="24"/>
        </w:rPr>
        <w:br/>
      </w:r>
      <w:r w:rsidR="00B113BF">
        <w:rPr>
          <w:b w:val="0"/>
          <w:sz w:val="24"/>
          <w:szCs w:val="24"/>
        </w:rPr>
        <w:br/>
      </w:r>
      <w:r w:rsidR="00B113BF" w:rsidRPr="0053184C">
        <w:rPr>
          <w:b w:val="0"/>
          <w:sz w:val="24"/>
          <w:szCs w:val="24"/>
        </w:rPr>
        <w:t>CU-01 : S’inscrire</w:t>
      </w:r>
      <w:bookmarkStart w:id="119" w:name="_Toc508310311"/>
      <w:bookmarkStart w:id="120" w:name="_Toc508310462"/>
      <w:bookmarkStart w:id="121" w:name="_Toc508311768"/>
      <w:r w:rsidR="00B113BF" w:rsidRPr="00DD6A36">
        <w:rPr>
          <w:b w:val="0"/>
          <w:sz w:val="24"/>
          <w:szCs w:val="24"/>
        </w:rPr>
        <w:t xml:space="preserve"> </w:t>
      </w:r>
    </w:p>
    <w:p w14:paraId="00682E6D" w14:textId="77777777" w:rsidR="00B113BF" w:rsidRPr="0053184C" w:rsidRDefault="00B113BF" w:rsidP="00B113BF">
      <w:pPr>
        <w:pStyle w:val="Titre1"/>
        <w:rPr>
          <w:b w:val="0"/>
          <w:sz w:val="24"/>
          <w:szCs w:val="24"/>
        </w:rPr>
      </w:pPr>
      <w:r w:rsidRPr="0053184C">
        <w:rPr>
          <w:b w:val="0"/>
          <w:sz w:val="24"/>
          <w:szCs w:val="24"/>
        </w:rPr>
        <w:t>CU-02 : S’inscrire gratuitement</w:t>
      </w:r>
      <w:bookmarkEnd w:id="119"/>
      <w:bookmarkEnd w:id="120"/>
      <w:bookmarkEnd w:id="121"/>
    </w:p>
    <w:p w14:paraId="37C9C571" w14:textId="77777777" w:rsidR="00B113BF" w:rsidRPr="0053184C" w:rsidRDefault="00B113BF" w:rsidP="00B113BF">
      <w:pPr>
        <w:pStyle w:val="Titre1"/>
        <w:rPr>
          <w:b w:val="0"/>
          <w:sz w:val="24"/>
          <w:szCs w:val="24"/>
        </w:rPr>
      </w:pPr>
      <w:bookmarkStart w:id="122" w:name="_Toc508310312"/>
      <w:bookmarkStart w:id="123" w:name="_Toc508310463"/>
      <w:bookmarkStart w:id="124" w:name="_Toc508311769"/>
      <w:r w:rsidRPr="0053184C">
        <w:rPr>
          <w:b w:val="0"/>
          <w:sz w:val="24"/>
          <w:szCs w:val="24"/>
        </w:rPr>
        <w:t>CU-03 : S’inscrire en Premium</w:t>
      </w:r>
      <w:bookmarkEnd w:id="122"/>
      <w:bookmarkEnd w:id="123"/>
      <w:bookmarkEnd w:id="124"/>
    </w:p>
    <w:p w14:paraId="52A86295" w14:textId="77777777" w:rsidR="00B113BF" w:rsidRPr="0053184C" w:rsidRDefault="00B113BF" w:rsidP="00B113BF">
      <w:pPr>
        <w:pStyle w:val="Titre1"/>
        <w:rPr>
          <w:b w:val="0"/>
          <w:sz w:val="24"/>
          <w:szCs w:val="24"/>
        </w:rPr>
      </w:pPr>
      <w:bookmarkStart w:id="125" w:name="_Toc508310313"/>
      <w:bookmarkStart w:id="126" w:name="_Toc508310464"/>
      <w:bookmarkStart w:id="127" w:name="_Toc508311770"/>
      <w:r w:rsidRPr="0053184C">
        <w:rPr>
          <w:b w:val="0"/>
          <w:sz w:val="24"/>
          <w:szCs w:val="24"/>
        </w:rPr>
        <w:t>CU-04 : Se déconnecter</w:t>
      </w:r>
      <w:bookmarkEnd w:id="125"/>
      <w:bookmarkEnd w:id="126"/>
      <w:bookmarkEnd w:id="127"/>
    </w:p>
    <w:p w14:paraId="20DAD0E3" w14:textId="77777777" w:rsidR="00B113BF" w:rsidRPr="0053184C" w:rsidRDefault="00B113BF" w:rsidP="00B113BF">
      <w:pPr>
        <w:pStyle w:val="Titre1"/>
        <w:rPr>
          <w:b w:val="0"/>
          <w:sz w:val="24"/>
          <w:szCs w:val="24"/>
        </w:rPr>
      </w:pPr>
      <w:bookmarkStart w:id="128" w:name="_Toc508310314"/>
      <w:bookmarkStart w:id="129" w:name="_Toc508310465"/>
      <w:bookmarkStart w:id="130" w:name="_Toc508311771"/>
      <w:r w:rsidRPr="0053184C">
        <w:rPr>
          <w:b w:val="0"/>
          <w:sz w:val="24"/>
          <w:szCs w:val="24"/>
        </w:rPr>
        <w:t>CU-05 : Modifier ses informations</w:t>
      </w:r>
      <w:bookmarkEnd w:id="128"/>
      <w:bookmarkEnd w:id="129"/>
      <w:bookmarkEnd w:id="130"/>
    </w:p>
    <w:p w14:paraId="058C5761" w14:textId="77777777" w:rsidR="00B113BF" w:rsidRPr="0053184C" w:rsidRDefault="00B113BF" w:rsidP="00B113BF">
      <w:pPr>
        <w:pStyle w:val="Titre1"/>
        <w:rPr>
          <w:b w:val="0"/>
          <w:sz w:val="24"/>
          <w:szCs w:val="24"/>
        </w:rPr>
      </w:pPr>
      <w:bookmarkStart w:id="131" w:name="_Toc508310315"/>
      <w:bookmarkStart w:id="132" w:name="_Toc508310466"/>
      <w:bookmarkStart w:id="133" w:name="_Toc508311772"/>
      <w:r w:rsidRPr="0053184C">
        <w:rPr>
          <w:b w:val="0"/>
          <w:sz w:val="24"/>
          <w:szCs w:val="24"/>
        </w:rPr>
        <w:t>CU-06 : Se connecter</w:t>
      </w:r>
      <w:bookmarkEnd w:id="131"/>
      <w:bookmarkEnd w:id="132"/>
      <w:bookmarkEnd w:id="133"/>
    </w:p>
    <w:p w14:paraId="7400DF94" w14:textId="77777777" w:rsidR="00B113BF" w:rsidRPr="0053184C" w:rsidRDefault="00B113BF" w:rsidP="00B113BF">
      <w:pPr>
        <w:pStyle w:val="Titre1"/>
        <w:rPr>
          <w:b w:val="0"/>
          <w:sz w:val="24"/>
          <w:szCs w:val="24"/>
        </w:rPr>
      </w:pPr>
      <w:bookmarkStart w:id="134" w:name="_Toc508310316"/>
      <w:bookmarkStart w:id="135" w:name="_Toc508310467"/>
      <w:bookmarkStart w:id="136" w:name="_Toc508311773"/>
      <w:r w:rsidRPr="0053184C">
        <w:rPr>
          <w:b w:val="0"/>
          <w:sz w:val="24"/>
          <w:szCs w:val="24"/>
        </w:rPr>
        <w:t>CU-07 : Se connecter avec un compte gratuit</w:t>
      </w:r>
      <w:bookmarkEnd w:id="134"/>
      <w:bookmarkEnd w:id="135"/>
      <w:bookmarkEnd w:id="136"/>
    </w:p>
    <w:p w14:paraId="608E2B92" w14:textId="77777777" w:rsidR="00B113BF" w:rsidRPr="0053184C" w:rsidRDefault="00B113BF" w:rsidP="00B113BF">
      <w:pPr>
        <w:pStyle w:val="Titre1"/>
        <w:rPr>
          <w:b w:val="0"/>
          <w:sz w:val="24"/>
          <w:szCs w:val="24"/>
        </w:rPr>
      </w:pPr>
      <w:bookmarkStart w:id="137" w:name="_Toc508310317"/>
      <w:bookmarkStart w:id="138" w:name="_Toc508310468"/>
      <w:bookmarkStart w:id="139" w:name="_Toc508311774"/>
      <w:r w:rsidRPr="0053184C">
        <w:rPr>
          <w:b w:val="0"/>
          <w:sz w:val="24"/>
          <w:szCs w:val="24"/>
        </w:rPr>
        <w:t>CU-08 : Se connecter avec un compte Premium</w:t>
      </w:r>
      <w:bookmarkEnd w:id="137"/>
      <w:bookmarkEnd w:id="138"/>
      <w:bookmarkEnd w:id="139"/>
    </w:p>
    <w:p w14:paraId="492A7527" w14:textId="77777777" w:rsidR="00B113BF" w:rsidRPr="0053184C" w:rsidRDefault="00B113BF" w:rsidP="00B113BF">
      <w:pPr>
        <w:pStyle w:val="Titre1"/>
        <w:rPr>
          <w:b w:val="0"/>
          <w:sz w:val="24"/>
          <w:szCs w:val="24"/>
        </w:rPr>
      </w:pPr>
      <w:bookmarkStart w:id="140" w:name="_Toc508310318"/>
      <w:bookmarkStart w:id="141" w:name="_Toc508310469"/>
      <w:bookmarkStart w:id="142" w:name="_Toc508311775"/>
      <w:r w:rsidRPr="0053184C">
        <w:rPr>
          <w:b w:val="0"/>
          <w:sz w:val="24"/>
          <w:szCs w:val="24"/>
        </w:rPr>
        <w:t>CU-09 : Laisser un commentaire à la fin d’un cours</w:t>
      </w:r>
      <w:bookmarkEnd w:id="140"/>
      <w:bookmarkEnd w:id="141"/>
      <w:bookmarkEnd w:id="142"/>
    </w:p>
    <w:p w14:paraId="7CDD2F55" w14:textId="77777777" w:rsidR="00B113BF" w:rsidRPr="0053184C" w:rsidRDefault="00B113BF" w:rsidP="00B113BF">
      <w:pPr>
        <w:pStyle w:val="Titre1"/>
        <w:rPr>
          <w:b w:val="0"/>
          <w:sz w:val="24"/>
          <w:szCs w:val="24"/>
        </w:rPr>
      </w:pPr>
      <w:bookmarkStart w:id="143" w:name="_Toc508310319"/>
      <w:bookmarkStart w:id="144" w:name="_Toc508310470"/>
      <w:bookmarkStart w:id="145" w:name="_Toc508311776"/>
      <w:r w:rsidRPr="0053184C">
        <w:rPr>
          <w:b w:val="0"/>
          <w:sz w:val="24"/>
          <w:szCs w:val="24"/>
        </w:rPr>
        <w:t>CU-10 : Accéder à une information</w:t>
      </w:r>
      <w:bookmarkEnd w:id="143"/>
      <w:bookmarkEnd w:id="144"/>
      <w:bookmarkEnd w:id="145"/>
      <w:r w:rsidRPr="0053184C">
        <w:rPr>
          <w:b w:val="0"/>
          <w:sz w:val="24"/>
          <w:szCs w:val="24"/>
        </w:rPr>
        <w:t xml:space="preserve"> </w:t>
      </w:r>
    </w:p>
    <w:p w14:paraId="4C6DCBBC" w14:textId="77777777" w:rsidR="00B113BF" w:rsidRPr="0053184C" w:rsidRDefault="00B113BF" w:rsidP="00B113BF">
      <w:pPr>
        <w:pStyle w:val="Titre1"/>
        <w:rPr>
          <w:b w:val="0"/>
          <w:sz w:val="24"/>
          <w:szCs w:val="24"/>
        </w:rPr>
      </w:pPr>
      <w:bookmarkStart w:id="146" w:name="_Toc508310320"/>
      <w:bookmarkStart w:id="147" w:name="_Toc508310471"/>
      <w:bookmarkStart w:id="148" w:name="_Toc508311777"/>
      <w:r w:rsidRPr="0053184C">
        <w:rPr>
          <w:b w:val="0"/>
          <w:sz w:val="24"/>
          <w:szCs w:val="24"/>
        </w:rPr>
        <w:t>CU-11 : Accéder aux contacts</w:t>
      </w:r>
      <w:bookmarkEnd w:id="146"/>
      <w:bookmarkEnd w:id="147"/>
      <w:bookmarkEnd w:id="148"/>
    </w:p>
    <w:p w14:paraId="2B2DCEE1" w14:textId="77777777" w:rsidR="00B113BF" w:rsidRPr="0053184C" w:rsidRDefault="00B113BF" w:rsidP="00B113BF">
      <w:pPr>
        <w:pStyle w:val="Titre1"/>
        <w:rPr>
          <w:b w:val="0"/>
          <w:sz w:val="24"/>
          <w:szCs w:val="24"/>
        </w:rPr>
      </w:pPr>
      <w:bookmarkStart w:id="149" w:name="_Toc508310321"/>
      <w:bookmarkStart w:id="150" w:name="_Toc508310472"/>
      <w:bookmarkStart w:id="151" w:name="_Toc508311778"/>
      <w:r w:rsidRPr="0053184C">
        <w:rPr>
          <w:b w:val="0"/>
          <w:sz w:val="24"/>
          <w:szCs w:val="24"/>
        </w:rPr>
        <w:t>CU-12 : Accéder aux CGU</w:t>
      </w:r>
      <w:bookmarkEnd w:id="149"/>
      <w:bookmarkEnd w:id="150"/>
      <w:bookmarkEnd w:id="151"/>
      <w:r w:rsidRPr="0053184C">
        <w:rPr>
          <w:b w:val="0"/>
          <w:sz w:val="24"/>
          <w:szCs w:val="24"/>
        </w:rPr>
        <w:t xml:space="preserve"> </w:t>
      </w:r>
    </w:p>
    <w:p w14:paraId="17665094" w14:textId="77777777" w:rsidR="00B113BF" w:rsidRPr="0053184C" w:rsidRDefault="00B113BF" w:rsidP="00B113BF">
      <w:pPr>
        <w:pStyle w:val="Titre1"/>
        <w:rPr>
          <w:b w:val="0"/>
          <w:sz w:val="24"/>
          <w:szCs w:val="24"/>
        </w:rPr>
      </w:pPr>
      <w:bookmarkStart w:id="152" w:name="_Toc508310322"/>
      <w:bookmarkStart w:id="153" w:name="_Toc508310473"/>
      <w:bookmarkStart w:id="154" w:name="_Toc508311779"/>
      <w:r w:rsidRPr="0053184C">
        <w:rPr>
          <w:b w:val="0"/>
          <w:sz w:val="24"/>
          <w:szCs w:val="24"/>
        </w:rPr>
        <w:t>CU-13 : Accéder à la liste des cours</w:t>
      </w:r>
      <w:bookmarkEnd w:id="152"/>
      <w:bookmarkEnd w:id="153"/>
      <w:bookmarkEnd w:id="154"/>
    </w:p>
    <w:p w14:paraId="4B2DF224" w14:textId="77777777" w:rsidR="00B113BF" w:rsidRPr="0053184C" w:rsidRDefault="00B113BF" w:rsidP="00B113BF">
      <w:pPr>
        <w:pStyle w:val="Titre1"/>
        <w:rPr>
          <w:b w:val="0"/>
          <w:sz w:val="24"/>
          <w:szCs w:val="24"/>
        </w:rPr>
      </w:pPr>
      <w:bookmarkStart w:id="155" w:name="_Toc508310323"/>
      <w:bookmarkStart w:id="156" w:name="_Toc508310474"/>
      <w:bookmarkStart w:id="157" w:name="_Toc508311780"/>
      <w:r w:rsidRPr="0053184C">
        <w:rPr>
          <w:b w:val="0"/>
          <w:sz w:val="24"/>
          <w:szCs w:val="24"/>
        </w:rPr>
        <w:t>CU-14 : Accéder à un cours</w:t>
      </w:r>
      <w:bookmarkEnd w:id="155"/>
      <w:bookmarkEnd w:id="156"/>
      <w:bookmarkEnd w:id="157"/>
    </w:p>
    <w:p w14:paraId="3CAF27A5" w14:textId="77777777" w:rsidR="00B113BF" w:rsidRPr="0053184C" w:rsidRDefault="00B113BF" w:rsidP="00B113BF">
      <w:pPr>
        <w:pStyle w:val="Titre1"/>
        <w:rPr>
          <w:b w:val="0"/>
          <w:sz w:val="24"/>
          <w:szCs w:val="24"/>
        </w:rPr>
      </w:pPr>
      <w:bookmarkStart w:id="158" w:name="_Toc508310324"/>
      <w:bookmarkStart w:id="159" w:name="_Toc508310475"/>
      <w:bookmarkStart w:id="160" w:name="_Toc508311781"/>
      <w:r w:rsidRPr="0053184C">
        <w:rPr>
          <w:b w:val="0"/>
          <w:sz w:val="24"/>
          <w:szCs w:val="24"/>
        </w:rPr>
        <w:t>CU-15 : Accéder à la présentation des administrateurs</w:t>
      </w:r>
      <w:bookmarkEnd w:id="158"/>
      <w:bookmarkEnd w:id="159"/>
      <w:bookmarkEnd w:id="160"/>
    </w:p>
    <w:p w14:paraId="2690B33E" w14:textId="77777777" w:rsidR="00B113BF" w:rsidRPr="0053184C" w:rsidRDefault="00B113BF" w:rsidP="00B113BF">
      <w:pPr>
        <w:pStyle w:val="Titre1"/>
        <w:rPr>
          <w:b w:val="0"/>
          <w:sz w:val="24"/>
          <w:szCs w:val="24"/>
        </w:rPr>
      </w:pPr>
      <w:bookmarkStart w:id="161" w:name="_Toc508310325"/>
      <w:bookmarkStart w:id="162" w:name="_Toc508310476"/>
      <w:bookmarkStart w:id="163" w:name="_Toc508311782"/>
      <w:r w:rsidRPr="0053184C">
        <w:rPr>
          <w:b w:val="0"/>
          <w:sz w:val="24"/>
          <w:szCs w:val="24"/>
        </w:rPr>
        <w:lastRenderedPageBreak/>
        <w:t>CU-16 : Demander un cours</w:t>
      </w:r>
      <w:bookmarkEnd w:id="161"/>
      <w:bookmarkEnd w:id="162"/>
      <w:bookmarkEnd w:id="163"/>
    </w:p>
    <w:p w14:paraId="1839243F" w14:textId="77777777" w:rsidR="00B113BF" w:rsidRPr="0053184C" w:rsidRDefault="00B113BF" w:rsidP="00B113BF">
      <w:pPr>
        <w:pStyle w:val="Titre1"/>
        <w:rPr>
          <w:b w:val="0"/>
          <w:sz w:val="24"/>
          <w:szCs w:val="24"/>
        </w:rPr>
      </w:pPr>
      <w:bookmarkStart w:id="164" w:name="_Toc508310326"/>
      <w:bookmarkStart w:id="165" w:name="_Toc508310477"/>
      <w:bookmarkStart w:id="166" w:name="_Toc508311783"/>
      <w:r w:rsidRPr="0053184C">
        <w:rPr>
          <w:b w:val="0"/>
          <w:sz w:val="24"/>
          <w:szCs w:val="24"/>
        </w:rPr>
        <w:t>CU-17 : Demander un cours à domicile</w:t>
      </w:r>
      <w:bookmarkEnd w:id="164"/>
      <w:bookmarkEnd w:id="165"/>
      <w:bookmarkEnd w:id="166"/>
    </w:p>
    <w:p w14:paraId="63304CBE" w14:textId="77777777" w:rsidR="00B113BF" w:rsidRPr="0053184C" w:rsidRDefault="00B113BF" w:rsidP="00B113BF">
      <w:pPr>
        <w:pStyle w:val="Titre1"/>
        <w:rPr>
          <w:b w:val="0"/>
          <w:sz w:val="24"/>
          <w:szCs w:val="24"/>
        </w:rPr>
      </w:pPr>
      <w:bookmarkStart w:id="167" w:name="_Toc508310327"/>
      <w:bookmarkStart w:id="168" w:name="_Toc508310478"/>
      <w:bookmarkStart w:id="169" w:name="_Toc508311784"/>
      <w:r w:rsidRPr="0053184C">
        <w:rPr>
          <w:b w:val="0"/>
          <w:sz w:val="24"/>
          <w:szCs w:val="24"/>
        </w:rPr>
        <w:t>CU-18 : Demander un cours personnalisé</w:t>
      </w:r>
      <w:bookmarkEnd w:id="167"/>
      <w:bookmarkEnd w:id="168"/>
      <w:bookmarkEnd w:id="169"/>
    </w:p>
    <w:p w14:paraId="4EFCF648" w14:textId="77777777" w:rsidR="00B113BF" w:rsidRPr="0053184C" w:rsidRDefault="00B113BF" w:rsidP="00B113BF">
      <w:pPr>
        <w:pStyle w:val="Titre1"/>
        <w:rPr>
          <w:b w:val="0"/>
          <w:sz w:val="24"/>
          <w:szCs w:val="24"/>
        </w:rPr>
      </w:pPr>
      <w:bookmarkStart w:id="170" w:name="_Toc508310328"/>
      <w:bookmarkStart w:id="171" w:name="_Toc508310479"/>
      <w:bookmarkStart w:id="172" w:name="_Toc508311785"/>
      <w:r w:rsidRPr="0053184C">
        <w:rPr>
          <w:b w:val="0"/>
          <w:sz w:val="24"/>
          <w:szCs w:val="24"/>
        </w:rPr>
        <w:t>CU-19 : Contacter un administrateur</w:t>
      </w:r>
      <w:bookmarkEnd w:id="170"/>
      <w:bookmarkEnd w:id="171"/>
      <w:bookmarkEnd w:id="172"/>
    </w:p>
    <w:p w14:paraId="5980F927" w14:textId="77777777" w:rsidR="00B113BF" w:rsidRPr="0053184C" w:rsidRDefault="00B113BF" w:rsidP="00B113BF">
      <w:pPr>
        <w:pStyle w:val="Titre1"/>
        <w:rPr>
          <w:b w:val="0"/>
          <w:sz w:val="24"/>
          <w:szCs w:val="24"/>
        </w:rPr>
      </w:pPr>
      <w:bookmarkStart w:id="173" w:name="_Toc508310329"/>
      <w:bookmarkStart w:id="174" w:name="_Toc508310480"/>
      <w:bookmarkStart w:id="175" w:name="_Toc508311786"/>
      <w:r w:rsidRPr="0053184C">
        <w:rPr>
          <w:b w:val="0"/>
          <w:sz w:val="24"/>
          <w:szCs w:val="24"/>
        </w:rPr>
        <w:t>CU-20 : Se connecter via une session administrateur</w:t>
      </w:r>
      <w:bookmarkEnd w:id="173"/>
      <w:bookmarkEnd w:id="174"/>
      <w:bookmarkEnd w:id="175"/>
    </w:p>
    <w:p w14:paraId="43E33492" w14:textId="77777777" w:rsidR="00B113BF" w:rsidRPr="0053184C" w:rsidRDefault="00B113BF" w:rsidP="00B113BF">
      <w:pPr>
        <w:pStyle w:val="Titre1"/>
        <w:rPr>
          <w:b w:val="0"/>
          <w:sz w:val="24"/>
          <w:szCs w:val="24"/>
        </w:rPr>
      </w:pPr>
      <w:bookmarkStart w:id="176" w:name="_Toc508310330"/>
      <w:bookmarkStart w:id="177" w:name="_Toc508310481"/>
      <w:bookmarkStart w:id="178" w:name="_Toc508311787"/>
      <w:r w:rsidRPr="0053184C">
        <w:rPr>
          <w:b w:val="0"/>
          <w:sz w:val="24"/>
          <w:szCs w:val="24"/>
        </w:rPr>
        <w:t>CU-21 : Ajouter un cours</w:t>
      </w:r>
      <w:bookmarkEnd w:id="176"/>
      <w:bookmarkEnd w:id="177"/>
      <w:bookmarkEnd w:id="178"/>
    </w:p>
    <w:p w14:paraId="7E6491FD" w14:textId="77777777" w:rsidR="00B113BF" w:rsidRPr="0053184C" w:rsidRDefault="00B113BF" w:rsidP="00B113BF">
      <w:pPr>
        <w:pStyle w:val="Titre1"/>
        <w:rPr>
          <w:b w:val="0"/>
          <w:sz w:val="24"/>
          <w:szCs w:val="24"/>
        </w:rPr>
      </w:pPr>
      <w:bookmarkStart w:id="179" w:name="_Toc508310331"/>
      <w:bookmarkStart w:id="180" w:name="_Toc508310482"/>
      <w:bookmarkStart w:id="181" w:name="_Toc508311788"/>
      <w:r w:rsidRPr="0053184C">
        <w:rPr>
          <w:b w:val="0"/>
          <w:sz w:val="24"/>
          <w:szCs w:val="24"/>
        </w:rPr>
        <w:t>CU-22 : Modifier un cours</w:t>
      </w:r>
      <w:bookmarkEnd w:id="179"/>
      <w:bookmarkEnd w:id="180"/>
      <w:bookmarkEnd w:id="181"/>
    </w:p>
    <w:p w14:paraId="734185A7" w14:textId="77777777" w:rsidR="00B113BF" w:rsidRPr="0053184C" w:rsidRDefault="00B113BF" w:rsidP="00B113BF">
      <w:pPr>
        <w:pStyle w:val="Titre1"/>
        <w:rPr>
          <w:b w:val="0"/>
          <w:sz w:val="24"/>
          <w:szCs w:val="24"/>
        </w:rPr>
      </w:pPr>
      <w:bookmarkStart w:id="182" w:name="_Toc508310332"/>
      <w:bookmarkStart w:id="183" w:name="_Toc508310483"/>
      <w:bookmarkStart w:id="184" w:name="_Toc508311789"/>
      <w:r w:rsidRPr="0053184C">
        <w:rPr>
          <w:b w:val="0"/>
          <w:sz w:val="24"/>
          <w:szCs w:val="24"/>
        </w:rPr>
        <w:t>CU-23 : Répondre aux demandes de cours Premium</w:t>
      </w:r>
      <w:bookmarkEnd w:id="182"/>
      <w:bookmarkEnd w:id="183"/>
      <w:bookmarkEnd w:id="184"/>
    </w:p>
    <w:p w14:paraId="33B1437E" w14:textId="77777777" w:rsidR="00B113BF" w:rsidRPr="0053184C" w:rsidRDefault="00B113BF" w:rsidP="00B113BF">
      <w:pPr>
        <w:pStyle w:val="Titre1"/>
        <w:rPr>
          <w:b w:val="0"/>
          <w:sz w:val="24"/>
          <w:szCs w:val="24"/>
        </w:rPr>
      </w:pPr>
      <w:bookmarkStart w:id="185" w:name="_Toc508310333"/>
      <w:bookmarkStart w:id="186" w:name="_Toc508310484"/>
      <w:bookmarkStart w:id="187" w:name="_Toc508311790"/>
      <w:r w:rsidRPr="0053184C">
        <w:rPr>
          <w:b w:val="0"/>
          <w:sz w:val="24"/>
          <w:szCs w:val="24"/>
        </w:rPr>
        <w:t>CU-24 : Répondre aux commentaires des cours</w:t>
      </w:r>
      <w:bookmarkEnd w:id="185"/>
      <w:bookmarkEnd w:id="186"/>
      <w:bookmarkEnd w:id="187"/>
    </w:p>
    <w:p w14:paraId="3276FAF0" w14:textId="77777777" w:rsidR="00DD6A36" w:rsidRDefault="00DD6A36" w:rsidP="00DD6A36">
      <w:pPr>
        <w:pStyle w:val="CorpsA"/>
        <w:rPr>
          <w:sz w:val="24"/>
          <w:szCs w:val="24"/>
          <w:u w:val="single"/>
        </w:rPr>
      </w:pPr>
    </w:p>
    <w:bookmarkEnd w:id="116"/>
    <w:bookmarkEnd w:id="117"/>
    <w:bookmarkEnd w:id="118"/>
    <w:p w14:paraId="19858B94" w14:textId="77777777" w:rsidR="00DE61A9" w:rsidRPr="00DD6A36" w:rsidRDefault="00DE61A9" w:rsidP="00DD6A36">
      <w:pPr>
        <w:pStyle w:val="CorpsA"/>
      </w:pPr>
    </w:p>
    <w:p w14:paraId="33485DB2" w14:textId="77777777" w:rsidR="008040A9" w:rsidRDefault="008040A9"/>
    <w:p w14:paraId="7A3F4097" w14:textId="77777777" w:rsidR="008040A9" w:rsidRDefault="00DE61A9" w:rsidP="008040A9">
      <w:pPr>
        <w:pStyle w:val="Titre1"/>
      </w:pPr>
      <w:bookmarkStart w:id="188" w:name="_Toc272400448"/>
      <w:r>
        <w:br w:type="page"/>
      </w:r>
      <w:bookmarkStart w:id="189" w:name="_Toc508310334"/>
      <w:bookmarkStart w:id="190" w:name="_Toc508311791"/>
      <w:r w:rsidR="00327AF7">
        <w:lastRenderedPageBreak/>
        <w:t>5</w:t>
      </w:r>
      <w:r w:rsidR="008040A9">
        <w:t>. Diagrammes de séquences</w:t>
      </w:r>
      <w:bookmarkEnd w:id="188"/>
      <w:bookmarkEnd w:id="189"/>
      <w:bookmarkEnd w:id="190"/>
    </w:p>
    <w:p w14:paraId="679DD345" w14:textId="77777777" w:rsidR="00DE61A9" w:rsidRDefault="00DE61A9" w:rsidP="00DE61A9"/>
    <w:p w14:paraId="2CBEE5FE" w14:textId="77777777" w:rsidR="00DE61A9" w:rsidRPr="00DE61A9" w:rsidRDefault="00DE61A9" w:rsidP="00DE61A9">
      <w:pPr>
        <w:rPr>
          <w:i/>
          <w:sz w:val="32"/>
          <w:szCs w:val="32"/>
        </w:rPr>
      </w:pPr>
      <w:r w:rsidRPr="00DE61A9">
        <w:rPr>
          <w:i/>
          <w:sz w:val="32"/>
          <w:szCs w:val="32"/>
        </w:rPr>
        <w:t xml:space="preserve">voir PDF </w:t>
      </w:r>
      <w:r>
        <w:rPr>
          <w:i/>
          <w:sz w:val="32"/>
          <w:szCs w:val="32"/>
        </w:rPr>
        <w:t>« diagramme_sequence »</w:t>
      </w:r>
    </w:p>
    <w:p w14:paraId="328A18A4" w14:textId="77777777" w:rsidR="00DE61A9" w:rsidRDefault="00DE61A9">
      <w:pPr>
        <w:rPr>
          <w:rStyle w:val="Accentuation"/>
        </w:rPr>
      </w:pPr>
    </w:p>
    <w:p w14:paraId="76E01D79" w14:textId="77777777" w:rsidR="008040A9" w:rsidRDefault="008040A9">
      <w:r>
        <w:br w:type="page"/>
      </w:r>
    </w:p>
    <w:p w14:paraId="0ED79941" w14:textId="77777777" w:rsidR="008040A9" w:rsidRDefault="00327AF7" w:rsidP="008040A9">
      <w:pPr>
        <w:pStyle w:val="Titre1"/>
      </w:pPr>
      <w:bookmarkStart w:id="191" w:name="_Toc272400449"/>
      <w:bookmarkStart w:id="192" w:name="_Toc508310335"/>
      <w:bookmarkStart w:id="193" w:name="_Toc508311792"/>
      <w:r>
        <w:lastRenderedPageBreak/>
        <w:t>6</w:t>
      </w:r>
      <w:r w:rsidR="008040A9">
        <w:t xml:space="preserve">. </w:t>
      </w:r>
      <w:r w:rsidR="000C35B9">
        <w:t>Spécifications des c</w:t>
      </w:r>
      <w:r w:rsidR="008040A9">
        <w:t>as d’utilisation</w:t>
      </w:r>
      <w:bookmarkEnd w:id="191"/>
      <w:bookmarkEnd w:id="192"/>
      <w:bookmarkEnd w:id="193"/>
    </w:p>
    <w:p w14:paraId="001F147B" w14:textId="77777777" w:rsidR="008040A9" w:rsidRDefault="008040A9" w:rsidP="008040A9">
      <w:pPr>
        <w:rPr>
          <w:rStyle w:val="Accentuation"/>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2"/>
        <w:gridCol w:w="688"/>
        <w:gridCol w:w="748"/>
        <w:gridCol w:w="2683"/>
        <w:gridCol w:w="541"/>
        <w:gridCol w:w="1067"/>
        <w:gridCol w:w="1221"/>
      </w:tblGrid>
      <w:tr w:rsidR="00B113BF" w14:paraId="6E3FFE60" w14:textId="77777777" w:rsidTr="00237690">
        <w:trPr>
          <w:trHeight w:val="3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436159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8A7BA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CU-01</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5BB87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644F67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EB115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2A8C95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D13F18F"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0E88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0886EE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B113BF" w:rsidRPr="00237690" w14:paraId="4D8F050E" w14:textId="77777777" w:rsidTr="00237690">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126B9A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5AD89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B113BF" w14:paraId="5F74C209"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2C1CA2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2C11EA1C"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44AFE3" w14:textId="5691BE5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F1C4F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B113BF" w14:paraId="020923A4"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464F1128" w14:textId="79DAD6FD"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25215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B113BF" w14:paraId="2CA732DB"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33A9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75C549A5"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7A867F5"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556D5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F457BBB"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Le système a enregistré une nouvelle inscription en base de données</w:t>
            </w:r>
          </w:p>
        </w:tc>
      </w:tr>
      <w:tr w:rsidR="00B113BF" w:rsidRPr="00AE7034" w14:paraId="24CA6C70"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2A9169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BD490F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w:t>
            </w:r>
          </w:p>
        </w:tc>
      </w:tr>
      <w:tr w:rsidR="00B113BF" w14:paraId="3EEFE884"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4AEBF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6422130B" w14:textId="77777777" w:rsidTr="00237690">
        <w:tblPrEx>
          <w:shd w:val="clear" w:color="auto" w:fill="CED7E7"/>
        </w:tblPrEx>
        <w:trPr>
          <w:trHeight w:val="12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4B7DD5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B3B7E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s’inscrire.</w:t>
            </w:r>
          </w:p>
          <w:p w14:paraId="45A2526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7F4062FA"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tc>
      </w:tr>
      <w:tr w:rsidR="00B113BF" w:rsidRPr="00237690" w14:paraId="5D84DCC5" w14:textId="77777777" w:rsidTr="00237690">
        <w:tblPrEx>
          <w:shd w:val="clear" w:color="auto" w:fill="CED7E7"/>
        </w:tblPrEx>
        <w:trPr>
          <w:trHeight w:val="1309"/>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0A4181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choix inscription gratuite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E12436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à remplir (nom, prénom, adresse-mail, mot de passe)</w:t>
            </w:r>
          </w:p>
          <w:p w14:paraId="6DAF89F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024CF5F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B113BF" w:rsidRPr="00237690" w14:paraId="4441FA16" w14:textId="77777777" w:rsidTr="00237690">
        <w:tblPrEx>
          <w:shd w:val="clear" w:color="auto" w:fill="CED7E7"/>
        </w:tblPrEx>
        <w:trPr>
          <w:trHeight w:val="1490"/>
        </w:trPr>
        <w:tc>
          <w:tcPr>
            <w:tcW w:w="2441" w:type="dxa"/>
            <w:gridSpan w:val="3"/>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4D165BD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2 : choix inscription payante</w:t>
            </w:r>
          </w:p>
        </w:tc>
        <w:tc>
          <w:tcPr>
            <w:tcW w:w="6948" w:type="dxa"/>
            <w:gridSpan w:val="6"/>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6DCD412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w:t>
            </w:r>
          </w:p>
          <w:p w14:paraId="764897E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et demande au système d’enregistrer.</w:t>
            </w:r>
          </w:p>
          <w:p w14:paraId="59F78D8B"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renvoie un formulaire de payement</w:t>
            </w:r>
          </w:p>
          <w:p w14:paraId="08FE029D"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bancaires.</w:t>
            </w:r>
          </w:p>
          <w:p w14:paraId="13B6F0D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de l’internaute et le connecte.</w:t>
            </w:r>
          </w:p>
          <w:p w14:paraId="6C423D99" w14:textId="77777777" w:rsidR="00B113BF" w:rsidRPr="00237690" w:rsidRDefault="00B113BF" w:rsidP="00237690">
            <w:pPr>
              <w:pStyle w:val="CorpsA"/>
              <w:spacing w:after="0" w:line="240" w:lineRule="auto"/>
              <w:rPr>
                <w:rFonts w:ascii="Cambria" w:eastAsia="Cambria" w:hAnsi="Cambria" w:cs="Cambria"/>
                <w:sz w:val="24"/>
                <w:szCs w:val="24"/>
              </w:rPr>
            </w:pPr>
          </w:p>
        </w:tc>
      </w:tr>
      <w:tr w:rsidR="00B113BF" w:rsidRPr="00237690" w14:paraId="21705D59" w14:textId="77777777" w:rsidTr="00237690">
        <w:tblPrEx>
          <w:shd w:val="clear" w:color="auto" w:fill="CED7E7"/>
        </w:tblPrEx>
        <w:trPr>
          <w:trHeight w:val="1490"/>
        </w:trPr>
        <w:tc>
          <w:tcPr>
            <w:tcW w:w="2441" w:type="dxa"/>
            <w:gridSpan w:val="3"/>
            <w:tcBorders>
              <w:top w:val="single" w:sz="6" w:space="0" w:color="1F497D"/>
              <w:left w:val="single" w:sz="6" w:space="0" w:color="1F497D"/>
              <w:bottom w:val="single" w:sz="6" w:space="0" w:color="1F497D"/>
              <w:right w:val="nil"/>
            </w:tcBorders>
            <w:shd w:val="clear" w:color="auto" w:fill="auto"/>
            <w:tcMar>
              <w:top w:w="80" w:type="dxa"/>
              <w:left w:w="80" w:type="dxa"/>
              <w:bottom w:w="80" w:type="dxa"/>
              <w:right w:w="80" w:type="dxa"/>
            </w:tcMar>
          </w:tcPr>
          <w:p w14:paraId="3224003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6948" w:type="dxa"/>
            <w:gridSpan w:val="6"/>
            <w:tcBorders>
              <w:top w:val="single" w:sz="6" w:space="0" w:color="1F497D"/>
              <w:left w:val="nil"/>
              <w:bottom w:val="single" w:sz="6" w:space="0" w:color="1F497D"/>
              <w:right w:val="single" w:sz="6" w:space="0" w:color="1F497D"/>
            </w:tcBorders>
            <w:shd w:val="clear" w:color="auto" w:fill="auto"/>
            <w:tcMar>
              <w:top w:w="80" w:type="dxa"/>
              <w:left w:w="80" w:type="dxa"/>
              <w:bottom w:w="80" w:type="dxa"/>
              <w:right w:w="80" w:type="dxa"/>
            </w:tcMar>
          </w:tcPr>
          <w:p w14:paraId="2A296991"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11C3B7DF"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1C719179"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5a. (8a.) L’internaute n’a pas rempli tous les champs obligatoires : aller à 4. (respectivement 7).</w:t>
            </w:r>
          </w:p>
          <w:p w14:paraId="4BE68FEB"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ne remplit pas tous les champs obligatoires : aller à 9.</w:t>
            </w:r>
          </w:p>
          <w:p w14:paraId="672C16B7"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écrit de mauvaises informations bancaires : le système renvoie un message d’erreur.</w:t>
            </w:r>
          </w:p>
        </w:tc>
      </w:tr>
      <w:tr w:rsidR="00B113BF" w:rsidRPr="00AE7034" w14:paraId="6C76E2BC" w14:textId="77777777" w:rsidTr="00237690">
        <w:tblPrEx>
          <w:shd w:val="clear" w:color="auto" w:fill="CED7E7"/>
        </w:tblPrEx>
        <w:trPr>
          <w:trHeight w:val="310"/>
        </w:trPr>
        <w:tc>
          <w:tcPr>
            <w:tcW w:w="9389" w:type="dxa"/>
            <w:gridSpan w:val="9"/>
            <w:tcBorders>
              <w:top w:val="single" w:sz="6" w:space="0" w:color="1F497D"/>
              <w:left w:val="single" w:sz="6" w:space="0" w:color="1F497D"/>
              <w:bottom w:val="nil"/>
              <w:right w:val="single" w:sz="6" w:space="0" w:color="1F497D"/>
            </w:tcBorders>
            <w:shd w:val="clear" w:color="auto" w:fill="E6E6E6"/>
            <w:tcMar>
              <w:top w:w="80" w:type="dxa"/>
              <w:left w:w="80" w:type="dxa"/>
              <w:bottom w:w="80" w:type="dxa"/>
              <w:right w:w="80" w:type="dxa"/>
            </w:tcMar>
          </w:tcPr>
          <w:p w14:paraId="6EB9E4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AE7034" w14:paraId="009BDA06" w14:textId="77777777" w:rsidTr="00237690">
        <w:tblPrEx>
          <w:shd w:val="clear" w:color="auto" w:fill="CED7E7"/>
        </w:tblPrEx>
        <w:trPr>
          <w:trHeight w:val="6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27E545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2194F0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E8016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048BC1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607D6BE" w14:textId="77777777" w:rsidR="00B113BF" w:rsidRDefault="00B113BF" w:rsidP="00B113BF">
      <w:pPr>
        <w:pStyle w:val="CorpsA"/>
        <w:widowControl w:val="0"/>
        <w:spacing w:line="240" w:lineRule="auto"/>
        <w:ind w:left="108" w:hanging="108"/>
        <w:rPr>
          <w:rFonts w:ascii="Cambria" w:eastAsia="Cambria" w:hAnsi="Cambria" w:cs="Cambria"/>
          <w:sz w:val="28"/>
          <w:szCs w:val="28"/>
        </w:rPr>
      </w:pPr>
    </w:p>
    <w:p w14:paraId="25C62A91" w14:textId="77777777" w:rsidR="008B5AB0" w:rsidRDefault="00B113BF" w:rsidP="008B5AB0">
      <w:pPr>
        <w:rPr>
          <w:rFonts w:ascii="Cambria" w:eastAsia="Cambria" w:hAnsi="Cambria" w:cs="Cambria"/>
          <w:sz w:val="24"/>
          <w:szCs w:val="24"/>
        </w:rPr>
      </w:pPr>
      <w:r>
        <w:rPr>
          <w:rFonts w:ascii="Cambria" w:eastAsia="Cambria" w:hAnsi="Cambria" w:cs="Cambria"/>
          <w:sz w:val="28"/>
          <w:szCs w:val="28"/>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8"/>
        <w:gridCol w:w="721"/>
        <w:gridCol w:w="688"/>
        <w:gridCol w:w="748"/>
        <w:gridCol w:w="2687"/>
        <w:gridCol w:w="540"/>
        <w:gridCol w:w="1068"/>
        <w:gridCol w:w="1221"/>
      </w:tblGrid>
      <w:tr w:rsidR="008B5AB0" w14:paraId="02600AF3"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3E5BBF2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5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0C07FF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CU-02</w:t>
            </w:r>
          </w:p>
        </w:tc>
        <w:tc>
          <w:tcPr>
            <w:tcW w:w="143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FA60A0"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gratuite</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759CCE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GRATUITEMENT</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B17115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F00F26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31F55CD"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990C2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177FC8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16CAB0EE" w14:textId="77777777" w:rsidTr="00237690">
        <w:tblPrEx>
          <w:shd w:val="clear" w:color="auto" w:fill="CED7E7"/>
        </w:tblPrEx>
        <w:trPr>
          <w:trHeight w:val="6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42B915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6744D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30C3D3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8F250A2"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8B5AB0" w14:paraId="5CACB3B1"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794D287" w14:textId="6FBDAD7E"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735D485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6A2B896F"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87681AA" w14:textId="06D61189"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2.</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5933F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62986636"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2344471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52"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0D67CFB7"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6F81C67E"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96117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727DE2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14:paraId="477BD8C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60A8D18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8B5AB0" w:rsidRPr="00237690" w14:paraId="2405F3A9" w14:textId="77777777" w:rsidTr="00237690">
        <w:tblPrEx>
          <w:shd w:val="clear" w:color="auto" w:fill="CED7E7"/>
        </w:tblPrEx>
        <w:trPr>
          <w:trHeight w:val="2410"/>
        </w:trPr>
        <w:tc>
          <w:tcPr>
            <w:tcW w:w="2438"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75381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52"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4452FBF"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6D455A9F"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18B2745C"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126A4CC"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gratuite.</w:t>
            </w:r>
          </w:p>
          <w:p w14:paraId="128CE281"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propose un formulaire avec les champs à remplir (nom, prénom, adresse-mail, mot de passe)</w:t>
            </w:r>
          </w:p>
          <w:p w14:paraId="41DA31C6" w14:textId="77777777" w:rsidR="008B5AB0" w:rsidRPr="00237690" w:rsidRDefault="008B5AB0" w:rsidP="00237690">
            <w:pPr>
              <w:pStyle w:val="CorpsA"/>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6AB45AA2"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8B5AB0" w:rsidRPr="00237690" w14:paraId="7933AF7D" w14:textId="77777777" w:rsidTr="00237690">
        <w:tblPrEx>
          <w:shd w:val="clear" w:color="auto" w:fill="CED7E7"/>
        </w:tblPrEx>
        <w:trPr>
          <w:trHeight w:val="2410"/>
        </w:trPr>
        <w:tc>
          <w:tcPr>
            <w:tcW w:w="2438" w:type="dxa"/>
            <w:gridSpan w:val="3"/>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13616913"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952" w:type="dxa"/>
            <w:gridSpan w:val="6"/>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B08A6BE"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5F17A46"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0BECB290"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6a. L’internaute n’a pas rempli tous les champs obligatoires : aller à 4.</w:t>
            </w:r>
          </w:p>
          <w:p w14:paraId="128AFDB4" w14:textId="77777777" w:rsidR="008B5AB0" w:rsidRPr="00237690" w:rsidRDefault="008B5AB0" w:rsidP="00237690">
            <w:pPr>
              <w:pBdr>
                <w:top w:val="nil"/>
                <w:left w:val="nil"/>
                <w:bottom w:val="nil"/>
                <w:right w:val="nil"/>
                <w:between w:val="nil"/>
                <w:bar w:val="nil"/>
              </w:pBdr>
              <w:rPr>
                <w:rFonts w:ascii="Cambria" w:eastAsia="Cambria" w:hAnsi="Cambria" w:cs="Cambria"/>
                <w:bdr w:val="nil"/>
                <w:lang w:val="fr-FR"/>
              </w:rPr>
            </w:pPr>
          </w:p>
        </w:tc>
      </w:tr>
      <w:tr w:rsidR="008B5AB0" w14:paraId="0DAD94CA" w14:textId="77777777" w:rsidTr="00237690">
        <w:tblPrEx>
          <w:shd w:val="clear" w:color="auto" w:fill="CED7E7"/>
        </w:tblPrEx>
        <w:trPr>
          <w:trHeight w:val="310"/>
        </w:trPr>
        <w:tc>
          <w:tcPr>
            <w:tcW w:w="9390" w:type="dxa"/>
            <w:gridSpan w:val="9"/>
            <w:tcBorders>
              <w:top w:val="single" w:sz="6" w:space="0" w:color="C00000"/>
              <w:left w:val="single" w:sz="6" w:space="0" w:color="C00000"/>
              <w:bottom w:val="single" w:sz="6" w:space="0" w:color="C00000"/>
              <w:right w:val="single" w:sz="6" w:space="0" w:color="C00000"/>
            </w:tcBorders>
            <w:shd w:val="clear" w:color="auto" w:fill="E6E6E6"/>
            <w:tcMar>
              <w:top w:w="80" w:type="dxa"/>
              <w:left w:w="80" w:type="dxa"/>
              <w:bottom w:w="80" w:type="dxa"/>
              <w:right w:w="80" w:type="dxa"/>
            </w:tcMar>
          </w:tcPr>
          <w:p w14:paraId="4EE04B1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Historique des versions</w:t>
            </w:r>
          </w:p>
        </w:tc>
      </w:tr>
      <w:tr w:rsidR="008B5AB0" w:rsidRPr="008B5AB0" w14:paraId="7A5BFE51" w14:textId="77777777" w:rsidTr="00237690">
        <w:tblPrEx>
          <w:shd w:val="clear" w:color="auto" w:fill="CED7E7"/>
        </w:tblPrEx>
        <w:trPr>
          <w:trHeight w:val="607"/>
        </w:trPr>
        <w:tc>
          <w:tcPr>
            <w:tcW w:w="1717" w:type="dxa"/>
            <w:gridSpan w:val="2"/>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5731BE48"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Date (09/03/2018)</w:t>
            </w:r>
          </w:p>
        </w:tc>
        <w:tc>
          <w:tcPr>
            <w:tcW w:w="1409"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2A5DB323"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V1.0</w:t>
            </w:r>
          </w:p>
        </w:tc>
        <w:tc>
          <w:tcPr>
            <w:tcW w:w="3435"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67AE1D87"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Description de la révision</w:t>
            </w:r>
          </w:p>
        </w:tc>
        <w:tc>
          <w:tcPr>
            <w:tcW w:w="2829" w:type="dxa"/>
            <w:gridSpan w:val="3"/>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DAFBFC1"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Auteur(s)</w:t>
            </w:r>
          </w:p>
        </w:tc>
      </w:tr>
    </w:tbl>
    <w:p w14:paraId="363853E6" w14:textId="77777777" w:rsidR="008B5AB0" w:rsidRDefault="008B5AB0" w:rsidP="008B5AB0">
      <w:pPr>
        <w:rPr>
          <w:rFonts w:ascii="Cambria" w:eastAsia="Cambria" w:hAnsi="Cambria" w:cs="Cambria"/>
          <w:sz w:val="24"/>
          <w:szCs w:val="24"/>
        </w:rPr>
      </w:pPr>
    </w:p>
    <w:p w14:paraId="29F77CBE" w14:textId="77777777" w:rsidR="008B5AB0" w:rsidRDefault="008B5AB0"/>
    <w:p w14:paraId="167944DD" w14:textId="77777777" w:rsidR="008B5AB0" w:rsidRDefault="008B5AB0"/>
    <w:p w14:paraId="4553A2D5" w14:textId="77777777" w:rsidR="008B5AB0" w:rsidRDefault="008B5AB0"/>
    <w:p w14:paraId="349AA956" w14:textId="77777777" w:rsidR="008B5AB0" w:rsidRDefault="008B5AB0">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0"/>
        <w:gridCol w:w="722"/>
        <w:gridCol w:w="688"/>
        <w:gridCol w:w="748"/>
        <w:gridCol w:w="2683"/>
        <w:gridCol w:w="541"/>
        <w:gridCol w:w="1067"/>
        <w:gridCol w:w="1221"/>
      </w:tblGrid>
      <w:tr w:rsidR="008B5AB0" w14:paraId="0B05B59F" w14:textId="77777777" w:rsidTr="00237690">
        <w:trPr>
          <w:trHeight w:val="612"/>
          <w:tblHeader/>
        </w:trPr>
        <w:tc>
          <w:tcPr>
            <w:tcW w:w="480"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2C5F078F"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54B1BF1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CU-03</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41FC63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Premium</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A71663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EN PREMIUM</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B6BC43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3053699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284B0B5"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7515555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4E78273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7AC6AE4E" w14:textId="77777777" w:rsidTr="00237690">
        <w:tblPrEx>
          <w:shd w:val="clear" w:color="auto" w:fill="CED7E7"/>
        </w:tblPrEx>
        <w:trPr>
          <w:trHeight w:val="6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77C002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B1E76F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19765F0"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319D89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8B5AB0" w14:paraId="7CEAEC6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2E616F" w14:textId="7EA4925F"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65CB07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142C301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7D31AE" w14:textId="5B6312BF"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E7D0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4C044777"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7E3EA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4507819D"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48618AE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367B7E"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42C73C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rsidRPr="00237690" w14:paraId="3A4326E4"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11BA1CD"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Post-conditions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C1B3167"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connectée.</w:t>
            </w:r>
          </w:p>
        </w:tc>
      </w:tr>
      <w:tr w:rsidR="008B5AB0" w14:paraId="2240744B"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D37D70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8B5AB0" w:rsidRPr="00237690" w14:paraId="4656A614" w14:textId="77777777" w:rsidTr="00237690">
        <w:tblPrEx>
          <w:shd w:val="clear" w:color="auto" w:fill="CED7E7"/>
        </w:tblPrEx>
        <w:trPr>
          <w:trHeight w:val="45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BA31C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B151CB4"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43FAE4B5"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0B24B9E4"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AFC13E8"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Premium </w:t>
            </w:r>
          </w:p>
          <w:p w14:paraId="539467F9"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fournit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 Le formulaire se valide avec le payement de l’inscription.</w:t>
            </w:r>
          </w:p>
          <w:p w14:paraId="7F659A3D"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Payer.</w:t>
            </w:r>
          </w:p>
          <w:p w14:paraId="77DB0DBE"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à l’internaute un nouveau formulaire qui contient les champs vides : numéro de carte, nom, cryptogramme, date d’expiration.</w:t>
            </w:r>
          </w:p>
          <w:p w14:paraId="29AB2E55"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71D338B"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 bancaires</w:t>
            </w:r>
          </w:p>
          <w:p w14:paraId="264F2BF9"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valide et enregistre l’inscription.</w:t>
            </w:r>
          </w:p>
        </w:tc>
      </w:tr>
      <w:tr w:rsidR="008B5AB0" w14:paraId="59034CEF"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52E37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8B5AB0" w14:paraId="58AC14AC" w14:textId="77777777" w:rsidTr="00237690">
        <w:tblPrEx>
          <w:shd w:val="clear" w:color="auto" w:fill="CED7E7"/>
        </w:tblPrEx>
        <w:trPr>
          <w:trHeight w:val="307"/>
        </w:trPr>
        <w:tc>
          <w:tcPr>
            <w:tcW w:w="1720"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6EAB4AC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t>Date</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3C60D25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714A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3A4087F2"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CA1E871" w14:textId="77777777" w:rsidR="008B5AB0" w:rsidRDefault="008B5AB0"/>
    <w:p w14:paraId="4A5F2EB6" w14:textId="77777777" w:rsidR="008B5AB0" w:rsidRDefault="008B5AB0"/>
    <w:p w14:paraId="408FD907" w14:textId="77777777" w:rsidR="008B5AB0" w:rsidRDefault="008B5AB0"/>
    <w:p w14:paraId="6985C45F"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99"/>
        <w:gridCol w:w="676"/>
        <w:gridCol w:w="828"/>
        <w:gridCol w:w="902"/>
        <w:gridCol w:w="2583"/>
        <w:gridCol w:w="504"/>
        <w:gridCol w:w="1067"/>
        <w:gridCol w:w="1152"/>
      </w:tblGrid>
      <w:tr w:rsidR="00B113BF" w14:paraId="475E230E" w14:textId="77777777" w:rsidTr="00237690">
        <w:trPr>
          <w:trHeight w:val="3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BCB60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44BA9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CU-04</w:t>
            </w:r>
          </w:p>
        </w:tc>
        <w:tc>
          <w:tcPr>
            <w:tcW w:w="17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5BA0C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Déconnection</w:t>
            </w:r>
          </w:p>
        </w:tc>
        <w:tc>
          <w:tcPr>
            <w:tcW w:w="308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D8BABF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DECONNECTER</w:t>
            </w:r>
          </w:p>
        </w:tc>
        <w:tc>
          <w:tcPr>
            <w:tcW w:w="1067"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251C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45C8E7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F04F40"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1739E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9E6E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une personne s’est connectée, au bout d’un certain temps passé sur le site cette personne peut avoir envie de se déconnecter avant de ferme le site par exemple.</w:t>
            </w:r>
          </w:p>
        </w:tc>
      </w:tr>
      <w:tr w:rsidR="00B113BF" w14:paraId="16E0A9B4"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91D12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B5AD6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A79C8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3DB2858" w14:textId="7CC4B067"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Precondition(s)</w:t>
            </w:r>
          </w:p>
        </w:tc>
      </w:tr>
      <w:tr w:rsidR="00B113BF" w14:paraId="699A99A3"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E2C916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ED20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déjà connecté</w:t>
            </w:r>
          </w:p>
        </w:tc>
      </w:tr>
      <w:tr w:rsidR="00B113BF" w14:paraId="78CACB9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6B04EF7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36"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37635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4BBF6E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6F27C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F95E6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n’est plus connecté.</w:t>
            </w:r>
          </w:p>
        </w:tc>
      </w:tr>
      <w:tr w:rsidR="00B113BF" w14:paraId="1F86824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9FD25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445122D6"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6410A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84843FA"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déconnecter.</w:t>
            </w:r>
          </w:p>
          <w:p w14:paraId="576477B4"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déconnection.</w:t>
            </w:r>
          </w:p>
        </w:tc>
      </w:tr>
      <w:tr w:rsidR="00B113BF" w14:paraId="0BA3082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23B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A514F1A" w14:textId="77777777" w:rsidTr="00237690">
        <w:tblPrEx>
          <w:shd w:val="clear" w:color="auto" w:fill="CED7E7"/>
        </w:tblPrEx>
        <w:trPr>
          <w:trHeight w:val="607"/>
        </w:trPr>
        <w:tc>
          <w:tcPr>
            <w:tcW w:w="1678"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87BC28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0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EE204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8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FCD54E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2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33EC67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C5459F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B0AF63A" w14:textId="77777777" w:rsidR="00B113BF" w:rsidRDefault="00B113BF" w:rsidP="00B113BF">
      <w:pPr>
        <w:pStyle w:val="CorpsA"/>
        <w:widowControl w:val="0"/>
        <w:spacing w:line="240" w:lineRule="auto"/>
        <w:rPr>
          <w:rFonts w:ascii="Cambria" w:eastAsia="Cambria" w:hAnsi="Cambria" w:cs="Cambria"/>
          <w:sz w:val="24"/>
          <w:szCs w:val="24"/>
        </w:rPr>
      </w:pPr>
    </w:p>
    <w:p w14:paraId="0E94BEBA" w14:textId="77777777" w:rsidR="00B113BF" w:rsidRDefault="00B113BF" w:rsidP="00B113BF">
      <w:pPr>
        <w:pStyle w:val="CorpsA"/>
        <w:spacing w:line="240" w:lineRule="auto"/>
        <w:rPr>
          <w:rFonts w:ascii="Cambria" w:eastAsia="Cambria" w:hAnsi="Cambria" w:cs="Cambria"/>
          <w:sz w:val="24"/>
          <w:szCs w:val="24"/>
        </w:rPr>
      </w:pPr>
    </w:p>
    <w:p w14:paraId="7B65AD20"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9"/>
        <w:gridCol w:w="687"/>
        <w:gridCol w:w="792"/>
        <w:gridCol w:w="861"/>
        <w:gridCol w:w="2613"/>
        <w:gridCol w:w="512"/>
        <w:gridCol w:w="1068"/>
        <w:gridCol w:w="1168"/>
      </w:tblGrid>
      <w:tr w:rsidR="00B113BF" w14:paraId="6AB5FC98" w14:textId="77777777" w:rsidTr="00237690">
        <w:trPr>
          <w:trHeight w:val="1212"/>
          <w:tblHeader/>
        </w:trPr>
        <w:tc>
          <w:tcPr>
            <w:tcW w:w="479"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06AF90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8426E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CU-05</w:t>
            </w:r>
          </w:p>
        </w:tc>
        <w:tc>
          <w:tcPr>
            <w:tcW w:w="1653"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884E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des informations personnelles</w:t>
            </w:r>
          </w:p>
        </w:tc>
        <w:tc>
          <w:tcPr>
            <w:tcW w:w="3125"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534860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SES INFORMATIONS</w:t>
            </w:r>
          </w:p>
        </w:tc>
        <w:tc>
          <w:tcPr>
            <w:tcW w:w="1068"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A9E207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67"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3F4F9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306E01"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62A837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A5698C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Une personne connectée peut vouloir changer des informations personnelles comme son adresse-mail, son adresse de domicile, etc.</w:t>
            </w:r>
          </w:p>
        </w:tc>
      </w:tr>
      <w:tr w:rsidR="00B113BF" w14:paraId="08DDB55C"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7F8D01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F52DC6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058045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C83336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752B99CF"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BAB0BC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0BEF44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rsidRPr="00237690" w14:paraId="0D4169C9"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4B8940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813DE3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w:t>
            </w:r>
          </w:p>
        </w:tc>
      </w:tr>
      <w:tr w:rsidR="00B113BF" w14:paraId="09F6020E"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2183EA2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14"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5CBAEBD4"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6E80D43B"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DB9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12FB6B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 page « Mon Compte » sera réactualisé avec les nouvelles informations éditées.</w:t>
            </w:r>
          </w:p>
        </w:tc>
      </w:tr>
      <w:tr w:rsidR="00B113BF" w14:paraId="38BD6F9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5F5AC8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2469575" w14:textId="77777777" w:rsidTr="00237690">
        <w:tblPrEx>
          <w:shd w:val="clear" w:color="auto" w:fill="CED7E7"/>
        </w:tblPrEx>
        <w:trPr>
          <w:trHeight w:val="21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566EAB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EA8D2F4"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modifier ses informations.</w:t>
            </w:r>
          </w:p>
          <w:p w14:paraId="5DB1C809"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853E29B"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gratuite</w:t>
            </w:r>
            <w:r w:rsidRPr="00237690">
              <w:rPr>
                <w:rFonts w:ascii="Cambria" w:eastAsia="Cambria" w:hAnsi="Cambria" w:cs="Cambria"/>
                <w:sz w:val="24"/>
                <w:szCs w:val="24"/>
              </w:rPr>
              <w:t>, les champs nom, prénom, adresse et mot de passe sont modifiable</w:t>
            </w:r>
          </w:p>
          <w:p w14:paraId="152905EA"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61D49EEC"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d’enregistrer ses nouvelles informations</w:t>
            </w:r>
          </w:p>
          <w:p w14:paraId="34E1B7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les informations. </w:t>
            </w:r>
          </w:p>
        </w:tc>
      </w:tr>
      <w:tr w:rsidR="00B113BF" w:rsidRPr="00237690" w14:paraId="41C00C76" w14:textId="77777777" w:rsidTr="003119FB">
        <w:tblPrEx>
          <w:shd w:val="clear" w:color="auto" w:fill="CED7E7"/>
        </w:tblPrEx>
        <w:trPr>
          <w:trHeight w:val="381"/>
        </w:trPr>
        <w:tc>
          <w:tcPr>
            <w:tcW w:w="2375"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78E080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Si l’internaute a un compte Premium</w:t>
            </w:r>
          </w:p>
        </w:tc>
        <w:tc>
          <w:tcPr>
            <w:tcW w:w="7014"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57B13D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modifier ses informations »</w:t>
            </w:r>
          </w:p>
          <w:p w14:paraId="458E571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0AFD4B1"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Premium</w:t>
            </w:r>
            <w:r w:rsidRPr="00237690">
              <w:rPr>
                <w:rFonts w:ascii="Cambria" w:eastAsia="Cambria" w:hAnsi="Cambria" w:cs="Cambria"/>
                <w:sz w:val="24"/>
                <w:szCs w:val="24"/>
              </w:rPr>
              <w:t>, les champs nom, prénom, adresses, numéro de téléphone et mot de passe sont modifiable</w:t>
            </w:r>
          </w:p>
          <w:p w14:paraId="747F3AC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4FFED223"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ce que le système enregistre ses nouvelles informations.</w:t>
            </w:r>
          </w:p>
          <w:p w14:paraId="7DD0790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enregistre les nouvelles informations.</w:t>
            </w:r>
          </w:p>
        </w:tc>
      </w:tr>
      <w:tr w:rsidR="00B113BF" w:rsidRPr="00237690" w14:paraId="48A0428B" w14:textId="77777777" w:rsidTr="00237690">
        <w:tblPrEx>
          <w:shd w:val="clear" w:color="auto" w:fill="CED7E7"/>
        </w:tblPrEx>
        <w:trPr>
          <w:trHeight w:val="942"/>
        </w:trPr>
        <w:tc>
          <w:tcPr>
            <w:tcW w:w="2375"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7FAADBB6"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7014"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58BBD4F2"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8E51D42" w14:textId="77777777" w:rsidR="00B113BF" w:rsidRPr="00237690" w:rsidRDefault="00B113BF" w:rsidP="00237690">
            <w:pPr>
              <w:pStyle w:val="CorpsA"/>
              <w:spacing w:after="0" w:line="240" w:lineRule="auto"/>
              <w:ind w:left="720"/>
              <w:rPr>
                <w:rFonts w:ascii="Cambria" w:eastAsia="Cambria" w:hAnsi="Cambria" w:cs="Cambria"/>
                <w:sz w:val="24"/>
                <w:szCs w:val="24"/>
              </w:rPr>
            </w:pPr>
          </w:p>
        </w:tc>
      </w:tr>
      <w:tr w:rsidR="00B113BF" w:rsidRPr="00761939" w14:paraId="0D35E035" w14:textId="77777777" w:rsidTr="00237690">
        <w:tblPrEx>
          <w:shd w:val="clear" w:color="auto" w:fill="CED7E7"/>
        </w:tblPrEx>
        <w:trPr>
          <w:trHeight w:val="310"/>
        </w:trPr>
        <w:tc>
          <w:tcPr>
            <w:tcW w:w="9389"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4725B8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761939" w14:paraId="6FF2FAEE" w14:textId="77777777" w:rsidTr="00237690">
        <w:tblPrEx>
          <w:shd w:val="clear" w:color="auto" w:fill="CED7E7"/>
        </w:tblPrEx>
        <w:trPr>
          <w:trHeight w:val="607"/>
        </w:trPr>
        <w:tc>
          <w:tcPr>
            <w:tcW w:w="1688"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66E70A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87C424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62081AD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4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BF9F9D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7917B7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33A5994" w14:textId="77777777" w:rsidR="00B113BF" w:rsidRPr="00761939" w:rsidRDefault="00B113BF" w:rsidP="00B113BF">
      <w:pPr>
        <w:rPr>
          <w:rFonts w:ascii="Cambria" w:eastAsia="Cambria" w:hAnsi="Cambria" w:cs="Cambria"/>
          <w:color w:val="000000"/>
          <w:u w:color="000000"/>
          <w:lang w:val="fr-FR" w:eastAsia="fr-FR"/>
        </w:rPr>
      </w:pPr>
      <w:r>
        <w:rPr>
          <w:rFonts w:ascii="Cambria" w:eastAsia="Cambria" w:hAnsi="Cambria" w:cs="Cambria"/>
        </w:rPr>
        <w:br w:type="page"/>
      </w: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6F731C7" w14:textId="77777777" w:rsidTr="00237690">
        <w:trPr>
          <w:trHeight w:val="3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708B31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708E1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CU-06</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AC26CC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FD457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02F91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3BF5FC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821E440"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343D8C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8455D8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15CBC241"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73E4D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C3AC6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0F388E48"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4E7E4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06F84C60"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07B72073" w14:textId="2A5F5C5A"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6489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 ou payant.</w:t>
            </w:r>
          </w:p>
        </w:tc>
      </w:tr>
      <w:tr w:rsidR="00B113BF" w14:paraId="4AAECB22"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7E96C0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7861600D"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CFD5708"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EB3AD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E0BFD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connecté</w:t>
            </w:r>
          </w:p>
        </w:tc>
      </w:tr>
      <w:tr w:rsidR="00B113BF" w14:paraId="0B46EF8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E00AF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797896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3B5F64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5951DFF"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 </w:t>
            </w:r>
          </w:p>
          <w:p w14:paraId="54ACB56C"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00B8DEC2" w14:textId="77777777" w:rsidR="00B113BF" w:rsidRPr="00237690" w:rsidRDefault="00B113BF" w:rsidP="00237690">
            <w:pPr>
              <w:pStyle w:val="Paragraphe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4F4668E1" w14:textId="77777777" w:rsidR="00B113BF" w:rsidRPr="00237690" w:rsidRDefault="00B113BF" w:rsidP="00237690">
            <w:pPr>
              <w:pStyle w:val="Paragraphe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5B32669D"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w:t>
            </w:r>
          </w:p>
        </w:tc>
      </w:tr>
      <w:tr w:rsidR="00B113BF" w:rsidRPr="00237690" w14:paraId="2CE84DC2" w14:textId="77777777" w:rsidTr="00237690">
        <w:tblPrEx>
          <w:shd w:val="clear" w:color="auto" w:fill="CED7E7"/>
        </w:tblPrEx>
        <w:trPr>
          <w:trHeight w:val="1195"/>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4B7EEB4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F14680B"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n’a pas entré les bonnes informations relatif à son compte : le système informe d’une erreur si le code est faux ou l’adresse mail non enregistrée.</w:t>
            </w:r>
          </w:p>
        </w:tc>
      </w:tr>
      <w:tr w:rsidR="00B113BF" w:rsidRPr="00663002" w14:paraId="63A29F42"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66FBC4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E8C4CAA"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70C492C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404084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62A43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E7AF81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7660C7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0F84077" w14:textId="77777777" w:rsidR="00B113BF" w:rsidRDefault="00B113BF" w:rsidP="00B113BF">
      <w:pPr>
        <w:pStyle w:val="CorpsA"/>
        <w:widowControl w:val="0"/>
        <w:spacing w:line="240" w:lineRule="auto"/>
        <w:rPr>
          <w:rFonts w:ascii="Cambria" w:eastAsia="Cambria" w:hAnsi="Cambria" w:cs="Cambria"/>
          <w:sz w:val="24"/>
          <w:szCs w:val="24"/>
        </w:rPr>
      </w:pPr>
    </w:p>
    <w:p w14:paraId="0ECDE0E9"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7A958132" w14:textId="77777777" w:rsidTr="00237690">
        <w:trPr>
          <w:trHeight w:val="12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B3A0F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D775E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CU-07</w:t>
            </w:r>
          </w:p>
        </w:tc>
        <w:tc>
          <w:tcPr>
            <w:tcW w:w="137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777C0A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gratuit</w:t>
            </w:r>
          </w:p>
        </w:tc>
        <w:tc>
          <w:tcPr>
            <w:tcW w:w="311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825B9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AVEC UN COMPTE GRATUIT</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A501B8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4"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E3BE3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99C3EDF" w14:textId="77777777" w:rsidTr="00237690">
        <w:tblPrEx>
          <w:shd w:val="clear" w:color="auto" w:fill="CED7E7"/>
        </w:tblPrEx>
        <w:trPr>
          <w:trHeight w:val="9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48A4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7E079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31C7CB02"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A24CE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10B18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F2253A5"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8C3EB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D5F29C0"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2EFDE86" w14:textId="2CAC2EA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7387E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w:t>
            </w:r>
          </w:p>
        </w:tc>
      </w:tr>
      <w:tr w:rsidR="00B113BF" w14:paraId="14F44A7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E6E6E6"/>
            <w:tcMar>
              <w:top w:w="80" w:type="dxa"/>
              <w:left w:w="80" w:type="dxa"/>
              <w:bottom w:w="80" w:type="dxa"/>
              <w:right w:w="80" w:type="dxa"/>
            </w:tcMar>
          </w:tcPr>
          <w:p w14:paraId="76D192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0F243E"/>
            </w:tcBorders>
            <w:shd w:val="clear" w:color="auto" w:fill="E6E6E6"/>
            <w:tcMar>
              <w:top w:w="80" w:type="dxa"/>
              <w:left w:w="80" w:type="dxa"/>
              <w:bottom w:w="80" w:type="dxa"/>
              <w:right w:w="80" w:type="dxa"/>
            </w:tcMar>
          </w:tcPr>
          <w:p w14:paraId="60E38F10"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32F5516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ADA19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0626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4A7103C0"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84141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33D0E46" w14:textId="77777777" w:rsidTr="003119FB">
        <w:tblPrEx>
          <w:shd w:val="clear" w:color="auto" w:fill="CED7E7"/>
        </w:tblPrEx>
        <w:trPr>
          <w:trHeight w:val="2014"/>
        </w:trPr>
        <w:tc>
          <w:tcPr>
            <w:tcW w:w="2358" w:type="dxa"/>
            <w:gridSpan w:val="3"/>
            <w:tcBorders>
              <w:top w:val="nil"/>
              <w:left w:val="single" w:sz="6" w:space="0" w:color="0F243E"/>
              <w:bottom w:val="single" w:sz="4" w:space="0" w:color="auto"/>
              <w:right w:val="nil"/>
            </w:tcBorders>
            <w:shd w:val="clear" w:color="auto" w:fill="auto"/>
            <w:tcMar>
              <w:top w:w="80" w:type="dxa"/>
              <w:left w:w="80" w:type="dxa"/>
              <w:bottom w:w="80" w:type="dxa"/>
              <w:right w:w="80" w:type="dxa"/>
            </w:tcMar>
          </w:tcPr>
          <w:p w14:paraId="6CA9ABD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4" w:space="0" w:color="auto"/>
              <w:right w:val="single" w:sz="6" w:space="0" w:color="0F243E"/>
            </w:tcBorders>
            <w:shd w:val="clear" w:color="auto" w:fill="auto"/>
            <w:tcMar>
              <w:top w:w="80" w:type="dxa"/>
              <w:left w:w="80" w:type="dxa"/>
              <w:bottom w:w="80" w:type="dxa"/>
              <w:right w:w="80" w:type="dxa"/>
            </w:tcMar>
          </w:tcPr>
          <w:p w14:paraId="44338305"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07363E25"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w:t>
            </w:r>
          </w:p>
          <w:p w14:paraId="46FAD76D"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0273D1A"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les champs qu’il a rempli.</w:t>
            </w:r>
          </w:p>
          <w:p w14:paraId="1C5FD362" w14:textId="155F9B35" w:rsidR="00B113BF" w:rsidRPr="00237690" w:rsidRDefault="00B113BF" w:rsidP="003119FB">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confirme la connexion </w:t>
            </w:r>
          </w:p>
        </w:tc>
      </w:tr>
      <w:tr w:rsidR="003119FB" w:rsidRPr="00237690" w14:paraId="16240DB9" w14:textId="77777777" w:rsidTr="003119FB">
        <w:tblPrEx>
          <w:shd w:val="clear" w:color="auto" w:fill="CED7E7"/>
        </w:tblPrEx>
        <w:trPr>
          <w:trHeight w:val="1129"/>
        </w:trPr>
        <w:tc>
          <w:tcPr>
            <w:tcW w:w="2358" w:type="dxa"/>
            <w:gridSpan w:val="3"/>
            <w:tcBorders>
              <w:top w:val="single" w:sz="4" w:space="0" w:color="auto"/>
              <w:left w:val="single" w:sz="6" w:space="0" w:color="0F243E"/>
              <w:bottom w:val="single" w:sz="4" w:space="0" w:color="auto"/>
              <w:right w:val="nil"/>
            </w:tcBorders>
            <w:shd w:val="clear" w:color="auto" w:fill="auto"/>
            <w:tcMar>
              <w:top w:w="80" w:type="dxa"/>
              <w:left w:w="80" w:type="dxa"/>
              <w:bottom w:w="80" w:type="dxa"/>
              <w:right w:w="80" w:type="dxa"/>
            </w:tcMar>
          </w:tcPr>
          <w:p w14:paraId="304A467C" w14:textId="002F2CF4" w:rsidR="003119FB" w:rsidRPr="00237690" w:rsidRDefault="003119FB" w:rsidP="00237690">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708" w:type="dxa"/>
            <w:gridSpan w:val="6"/>
            <w:tcBorders>
              <w:top w:val="single" w:sz="4" w:space="0" w:color="auto"/>
              <w:left w:val="nil"/>
              <w:bottom w:val="single" w:sz="4" w:space="0" w:color="auto"/>
              <w:right w:val="single" w:sz="6" w:space="0" w:color="0F243E"/>
            </w:tcBorders>
            <w:shd w:val="clear" w:color="auto" w:fill="auto"/>
            <w:tcMar>
              <w:top w:w="80" w:type="dxa"/>
              <w:left w:w="80" w:type="dxa"/>
              <w:bottom w:w="80" w:type="dxa"/>
              <w:right w:w="80" w:type="dxa"/>
            </w:tcMar>
          </w:tcPr>
          <w:p w14:paraId="2C7EC3A3" w14:textId="32815227" w:rsidR="003119FB" w:rsidRPr="00237690" w:rsidRDefault="003119FB" w:rsidP="003119FB">
            <w:pPr>
              <w:pStyle w:val="Paragraphedeliste"/>
              <w:spacing w:after="0" w:line="240" w:lineRule="auto"/>
              <w:rPr>
                <w:rFonts w:ascii="Cambria" w:eastAsia="Cambria" w:hAnsi="Cambria" w:cs="Cambria"/>
                <w:sz w:val="24"/>
                <w:szCs w:val="24"/>
              </w:rPr>
            </w:pPr>
            <w:r>
              <w:rPr>
                <w:rFonts w:ascii="Cambria" w:eastAsia="Cambria" w:hAnsi="Cambria" w:cs="Cambria"/>
                <w:sz w:val="24"/>
                <w:szCs w:val="24"/>
              </w:rPr>
              <w:t>4.a</w:t>
            </w:r>
            <w:r w:rsidRPr="00237690">
              <w:rPr>
                <w:rFonts w:ascii="Cambria" w:eastAsia="Cambria" w:hAnsi="Cambria" w:cs="Cambria"/>
                <w:sz w:val="24"/>
                <w:szCs w:val="24"/>
              </w:rPr>
              <w:t>. L’internaute ne rentre pas le bon code ou la bonne adresse mail lié à un compte internaute : le système informe d’une erreur.</w:t>
            </w:r>
          </w:p>
        </w:tc>
      </w:tr>
      <w:tr w:rsidR="00B113BF" w14:paraId="19856475" w14:textId="77777777" w:rsidTr="003119FB">
        <w:tblPrEx>
          <w:shd w:val="clear" w:color="auto" w:fill="CED7E7"/>
        </w:tblPrEx>
        <w:trPr>
          <w:trHeight w:val="310"/>
        </w:trPr>
        <w:tc>
          <w:tcPr>
            <w:tcW w:w="9066" w:type="dxa"/>
            <w:gridSpan w:val="9"/>
            <w:tcBorders>
              <w:top w:val="single" w:sz="4" w:space="0" w:color="auto"/>
              <w:left w:val="single" w:sz="6" w:space="0" w:color="0F243E"/>
              <w:bottom w:val="nil"/>
              <w:right w:val="single" w:sz="6" w:space="0" w:color="0F243E"/>
            </w:tcBorders>
            <w:shd w:val="clear" w:color="auto" w:fill="E6E6E6"/>
            <w:tcMar>
              <w:top w:w="80" w:type="dxa"/>
              <w:left w:w="80" w:type="dxa"/>
              <w:bottom w:w="80" w:type="dxa"/>
              <w:right w:w="80" w:type="dxa"/>
            </w:tcMar>
          </w:tcPr>
          <w:p w14:paraId="78596BB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41CD81D" w14:textId="77777777" w:rsidTr="00237690">
        <w:tblPrEx>
          <w:shd w:val="clear" w:color="auto" w:fill="CED7E7"/>
        </w:tblPrEx>
        <w:trPr>
          <w:trHeight w:val="607"/>
        </w:trPr>
        <w:tc>
          <w:tcPr>
            <w:tcW w:w="1660"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D6B996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3E991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28206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51339D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19B9998"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601383"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4476AFC" w14:textId="77777777" w:rsidTr="003119FB">
        <w:trPr>
          <w:trHeight w:val="12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613A94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F5CA4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CU-08</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402C89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Premium</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791788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EN MODE PREMIUM</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72C8D8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4"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1E169B1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8C55C58"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2E02B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0D00F50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70E83CE7"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4674826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EBB423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70E2BB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8754C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E44F28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5AF7CF2" w14:textId="201CA7C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585920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payant.</w:t>
            </w:r>
          </w:p>
        </w:tc>
      </w:tr>
      <w:tr w:rsidR="00B113BF" w14:paraId="28E8491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661A5B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1C3E9BB6"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27CB97FD"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7249DF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22A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3BD29E12"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8929E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D6B680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A06E0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4D2C457"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74C2F49A"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762E9E38"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7578C84C"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35A8F27D"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 .</w:t>
            </w:r>
          </w:p>
        </w:tc>
      </w:tr>
      <w:tr w:rsidR="00B113BF" w:rsidRPr="00237690" w14:paraId="180798FF" w14:textId="77777777" w:rsidTr="00237690">
        <w:tblPrEx>
          <w:shd w:val="clear" w:color="auto" w:fill="CED7E7"/>
        </w:tblPrEx>
        <w:trPr>
          <w:trHeight w:val="1036"/>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C82740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03A97C06" w14:textId="77777777" w:rsidR="00B113BF" w:rsidRPr="00237690" w:rsidRDefault="00B113BF" w:rsidP="00237690">
            <w:pPr>
              <w:pStyle w:val="Paragraphedeliste"/>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ne rentre pas le bon code ou la bonne adresse mail lié à un compte internaute : le système informe d’une erreur.</w:t>
            </w:r>
          </w:p>
        </w:tc>
      </w:tr>
      <w:tr w:rsidR="00B113BF" w:rsidRPr="00663002" w14:paraId="6CFEBE41"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768525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0A2C462"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03D5C5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3B0AF7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2EC8663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90645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F54D69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4BA3E45"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4"/>
        <w:gridCol w:w="682"/>
        <w:gridCol w:w="809"/>
        <w:gridCol w:w="880"/>
        <w:gridCol w:w="2599"/>
        <w:gridCol w:w="510"/>
        <w:gridCol w:w="1068"/>
        <w:gridCol w:w="1159"/>
      </w:tblGrid>
      <w:tr w:rsidR="00B113BF" w14:paraId="6763DC8F" w14:textId="77777777" w:rsidTr="00237690">
        <w:trPr>
          <w:trHeight w:val="12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7F3B2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8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B217A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CU-09</w:t>
            </w:r>
          </w:p>
        </w:tc>
        <w:tc>
          <w:tcPr>
            <w:tcW w:w="168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E761A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Laisser un commentaire à la fin d’un cours</w:t>
            </w:r>
          </w:p>
        </w:tc>
        <w:tc>
          <w:tcPr>
            <w:tcW w:w="310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3F423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LAISSER UN COMMENTAIRE A LA FIN D’UN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F68C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9"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86C8C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653425C"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D114C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BB41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Pour donner son avis ou poser une question, l’internaute peut laisser un commentaire en bas de la page de cours qu’il consulte.</w:t>
            </w:r>
          </w:p>
        </w:tc>
      </w:tr>
      <w:tr w:rsidR="00B113BF" w14:paraId="6522113F"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325A1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5B2BD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0055B2D"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6FC819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77CCFE1E"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87797A" w14:textId="4740556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04C3D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sur une page de cours</w:t>
            </w:r>
          </w:p>
        </w:tc>
      </w:tr>
      <w:tr w:rsidR="00B113BF" w:rsidRPr="00237690" w14:paraId="72D664E5"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E3DABEE" w14:textId="5A2A67CC"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Préconditions</w:t>
            </w:r>
            <w:r w:rsidR="00B113BF" w:rsidRPr="00237690">
              <w:rPr>
                <w:rFonts w:ascii="Cambria" w:eastAsia="Cambria" w:hAnsi="Cambria" w:cs="Cambria"/>
                <w:sz w:val="24"/>
                <w:szCs w:val="24"/>
              </w:rPr>
              <w:t xml:space="preserve"> 2.</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F973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connecté via un compte gratuit ou Premium (besoin d’un identifiant)</w:t>
            </w:r>
          </w:p>
        </w:tc>
      </w:tr>
      <w:tr w:rsidR="00B113BF" w14:paraId="0B8712F7"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25E98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15CB17D0" w14:textId="77777777" w:rsidTr="00237690">
        <w:tblPrEx>
          <w:shd w:val="clear" w:color="auto" w:fill="CED7E7"/>
        </w:tblPrEx>
        <w:trPr>
          <w:trHeight w:val="1490"/>
        </w:trPr>
        <w:tc>
          <w:tcPr>
            <w:tcW w:w="2365" w:type="dxa"/>
            <w:gridSpan w:val="3"/>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7EF40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25" w:type="dxa"/>
            <w:gridSpan w:val="6"/>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8B8118" w14:textId="77777777"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L’internaute </w:t>
            </w:r>
            <w:r w:rsidR="008B5AB0" w:rsidRPr="00237690">
              <w:rPr>
                <w:rFonts w:ascii="Cambria" w:eastAsia="Cambria" w:hAnsi="Cambria" w:cs="Cambria"/>
                <w:sz w:val="24"/>
                <w:szCs w:val="24"/>
              </w:rPr>
              <w:t>envoie au système un message contenant son commentaire sur le cours actuel</w:t>
            </w:r>
            <w:r w:rsidRPr="00237690">
              <w:rPr>
                <w:rFonts w:ascii="Cambria" w:eastAsia="Cambria" w:hAnsi="Cambria" w:cs="Cambria"/>
                <w:sz w:val="24"/>
                <w:szCs w:val="24"/>
              </w:rPr>
              <w:t>.</w:t>
            </w:r>
          </w:p>
          <w:p w14:paraId="52E42778" w14:textId="38A7B150"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w:t>
            </w:r>
            <w:r w:rsidR="008B5AB0" w:rsidRPr="00237690">
              <w:rPr>
                <w:rFonts w:ascii="Cambria" w:eastAsia="Cambria" w:hAnsi="Cambria" w:cs="Cambria"/>
                <w:sz w:val="24"/>
                <w:szCs w:val="24"/>
              </w:rPr>
              <w:t>enregistre ce commentaire et l’affiche dans un espace commentaire dédié au cours</w:t>
            </w:r>
            <w:r w:rsidR="003119FB">
              <w:rPr>
                <w:rFonts w:ascii="Cambria" w:eastAsia="Cambria" w:hAnsi="Cambria" w:cs="Cambria"/>
                <w:sz w:val="24"/>
                <w:szCs w:val="24"/>
              </w:rPr>
              <w:t xml:space="preserve"> avec le pseudo de l’utilisateur</w:t>
            </w:r>
            <w:r w:rsidR="008B5AB0" w:rsidRPr="00237690">
              <w:rPr>
                <w:rFonts w:ascii="Cambria" w:eastAsia="Cambria" w:hAnsi="Cambria" w:cs="Cambria"/>
                <w:sz w:val="24"/>
                <w:szCs w:val="24"/>
              </w:rPr>
              <w:t>.</w:t>
            </w:r>
          </w:p>
        </w:tc>
      </w:tr>
      <w:tr w:rsidR="00B113BF" w:rsidRPr="00186263" w14:paraId="352BE4EA" w14:textId="77777777" w:rsidTr="00237690">
        <w:tblPrEx>
          <w:shd w:val="clear" w:color="auto" w:fill="CED7E7"/>
        </w:tblPrEx>
        <w:trPr>
          <w:trHeight w:val="310"/>
        </w:trPr>
        <w:tc>
          <w:tcPr>
            <w:tcW w:w="9390" w:type="dxa"/>
            <w:gridSpan w:val="9"/>
            <w:tcBorders>
              <w:top w:val="single" w:sz="6" w:space="0" w:color="0F243E"/>
              <w:left w:val="single" w:sz="6" w:space="0" w:color="0F243E"/>
              <w:bottom w:val="nil"/>
              <w:right w:val="single" w:sz="6" w:space="0" w:color="0F243E"/>
            </w:tcBorders>
            <w:shd w:val="clear" w:color="auto" w:fill="E6E6E6"/>
            <w:tcMar>
              <w:top w:w="80" w:type="dxa"/>
              <w:left w:w="80" w:type="dxa"/>
              <w:bottom w:w="80" w:type="dxa"/>
              <w:right w:w="80" w:type="dxa"/>
            </w:tcMar>
          </w:tcPr>
          <w:p w14:paraId="2B5D4B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186263" w14:paraId="309AA169" w14:textId="77777777" w:rsidTr="00237690">
        <w:tblPrEx>
          <w:shd w:val="clear" w:color="auto" w:fill="CED7E7"/>
        </w:tblPrEx>
        <w:trPr>
          <w:trHeight w:val="607"/>
        </w:trPr>
        <w:tc>
          <w:tcPr>
            <w:tcW w:w="1683"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6FF9B5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9A2CD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5B06A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7"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6BF853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72F136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4095E72" w14:textId="77777777" w:rsidR="00B113BF" w:rsidRDefault="00B113BF" w:rsidP="00B113BF">
      <w:pPr>
        <w:pStyle w:val="CorpsA"/>
        <w:widowControl w:val="0"/>
        <w:spacing w:line="240" w:lineRule="auto"/>
        <w:rPr>
          <w:rFonts w:ascii="Cambria" w:eastAsia="Cambria" w:hAnsi="Cambria" w:cs="Cambria"/>
          <w:sz w:val="24"/>
          <w:szCs w:val="24"/>
        </w:rPr>
      </w:pPr>
    </w:p>
    <w:p w14:paraId="1678FC14" w14:textId="77777777" w:rsidR="00B113BF" w:rsidRDefault="00B113BF" w:rsidP="00B113BF">
      <w:pPr>
        <w:pStyle w:val="CorpsA"/>
        <w:spacing w:line="240" w:lineRule="auto"/>
        <w:rPr>
          <w:rFonts w:ascii="Cambria" w:eastAsia="Cambria" w:hAnsi="Cambria" w:cs="Cambria"/>
          <w:sz w:val="24"/>
          <w:szCs w:val="24"/>
        </w:rPr>
      </w:pPr>
    </w:p>
    <w:p w14:paraId="3A6B5BBD" w14:textId="77777777" w:rsidR="00B113BF" w:rsidRDefault="00B113BF" w:rsidP="00B113BF">
      <w:pPr>
        <w:pStyle w:val="CorpsA"/>
        <w:spacing w:line="240" w:lineRule="auto"/>
        <w:rPr>
          <w:rFonts w:ascii="Cambria" w:eastAsia="Cambria" w:hAnsi="Cambria" w:cs="Cambria"/>
          <w:sz w:val="24"/>
          <w:szCs w:val="24"/>
        </w:rPr>
      </w:pPr>
    </w:p>
    <w:p w14:paraId="02213AE6" w14:textId="77777777" w:rsidR="003119FB" w:rsidRDefault="003119FB">
      <w: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21"/>
        <w:gridCol w:w="705"/>
        <w:gridCol w:w="739"/>
        <w:gridCol w:w="804"/>
        <w:gridCol w:w="2650"/>
        <w:gridCol w:w="528"/>
        <w:gridCol w:w="1068"/>
        <w:gridCol w:w="1195"/>
      </w:tblGrid>
      <w:tr w:rsidR="00B113BF" w14:paraId="02CB5E3D"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3AB3EA5" w14:textId="26395FE9"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br w:type="page"/>
            </w:r>
            <w:r w:rsidRPr="00237690">
              <w:rPr>
                <w:rFonts w:ascii="Cambria" w:eastAsia="Cambria" w:hAnsi="Cambria" w:cs="Cambria"/>
                <w:b/>
                <w:bCs/>
                <w:sz w:val="24"/>
                <w:szCs w:val="24"/>
              </w:rPr>
              <w:t>ID</w:t>
            </w:r>
          </w:p>
        </w:tc>
        <w:tc>
          <w:tcPr>
            <w:tcW w:w="192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B8F29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CU-10</w:t>
            </w:r>
          </w:p>
        </w:tc>
        <w:tc>
          <w:tcPr>
            <w:tcW w:w="15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E4123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une information</w:t>
            </w:r>
          </w:p>
        </w:tc>
        <w:tc>
          <w:tcPr>
            <w:tcW w:w="317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4068D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UNE INFORMATION</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A73B7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9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45B04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49E0525" w14:textId="77777777" w:rsidTr="00237690">
        <w:tblPrEx>
          <w:shd w:val="clear" w:color="auto" w:fill="CED7E7"/>
        </w:tblPrEx>
        <w:trPr>
          <w:trHeight w:val="9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EEAED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ACE3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différentes informations telles qu’un cours, les CGU, les contacts des administrateurs du site, la liste des cours, et la présentation du site.</w:t>
            </w:r>
          </w:p>
        </w:tc>
      </w:tr>
      <w:tr w:rsidR="00B113BF" w14:paraId="7E6ABBE6" w14:textId="77777777" w:rsidTr="00237690">
        <w:tblPrEx>
          <w:shd w:val="clear" w:color="auto" w:fill="CED7E7"/>
        </w:tblPrEx>
        <w:trPr>
          <w:trHeight w:val="3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3844E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2B7C0C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772AEE2"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FB756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4665F4F0" w14:textId="77777777" w:rsidTr="00237690">
        <w:tblPrEx>
          <w:shd w:val="clear" w:color="auto" w:fill="CED7E7"/>
        </w:tblPrEx>
        <w:trPr>
          <w:trHeight w:val="6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5ABCB1A" w14:textId="61343729"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A9B64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n’importe quelles pages ou sur la page de liste des cours.</w:t>
            </w:r>
          </w:p>
        </w:tc>
      </w:tr>
      <w:tr w:rsidR="00B113BF" w14:paraId="52E654DE"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0727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6FA5900" w14:textId="77777777" w:rsidTr="00237690">
        <w:tblPrEx>
          <w:shd w:val="clear" w:color="auto" w:fill="CED7E7"/>
        </w:tblPrEx>
        <w:trPr>
          <w:trHeight w:val="18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52B1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4750CF6"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aux  CGU, aux Contacts, à une présentation des administrateurs, ou bien à une Liste des cours, ou encore demande de commencer un cours.</w:t>
            </w:r>
          </w:p>
          <w:p w14:paraId="397EF7EF"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que souhaite voir l’internaute sur son écran.</w:t>
            </w:r>
          </w:p>
        </w:tc>
      </w:tr>
      <w:tr w:rsidR="00B113BF" w14:paraId="5CD6F9D4"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D3532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383B238" w14:textId="77777777" w:rsidTr="00237690">
        <w:tblPrEx>
          <w:shd w:val="clear" w:color="auto" w:fill="CED7E7"/>
        </w:tblPrEx>
        <w:trPr>
          <w:trHeight w:val="607"/>
        </w:trPr>
        <w:tc>
          <w:tcPr>
            <w:tcW w:w="170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3E3B15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4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BBA87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5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DDEC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9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25803B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E58DA6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BF3C8B" w14:textId="77777777" w:rsidR="00B113BF" w:rsidRDefault="00B113BF" w:rsidP="00B113BF">
      <w:pPr>
        <w:pStyle w:val="CorpsA"/>
        <w:widowControl w:val="0"/>
        <w:spacing w:line="240" w:lineRule="auto"/>
        <w:rPr>
          <w:rFonts w:ascii="Cambria" w:eastAsia="Cambria" w:hAnsi="Cambria" w:cs="Cambria"/>
          <w:sz w:val="24"/>
          <w:szCs w:val="24"/>
        </w:rPr>
      </w:pPr>
    </w:p>
    <w:p w14:paraId="408270E5" w14:textId="77777777" w:rsidR="00B113BF" w:rsidRDefault="00B113BF" w:rsidP="00B113BF">
      <w:pPr>
        <w:pStyle w:val="CorpsA"/>
        <w:spacing w:line="240" w:lineRule="auto"/>
        <w:rPr>
          <w:rFonts w:ascii="Cambria" w:eastAsia="Cambria" w:hAnsi="Cambria" w:cs="Cambria"/>
          <w:sz w:val="24"/>
          <w:szCs w:val="24"/>
        </w:rPr>
      </w:pPr>
    </w:p>
    <w:p w14:paraId="6731D735" w14:textId="77777777" w:rsidR="00B113BF" w:rsidRDefault="00B113BF" w:rsidP="00B113BF">
      <w:pPr>
        <w:pStyle w:val="CorpsA"/>
        <w:spacing w:line="240" w:lineRule="auto"/>
        <w:rPr>
          <w:rFonts w:ascii="Cambria" w:eastAsia="Cambria" w:hAnsi="Cambria" w:cs="Cambria"/>
          <w:sz w:val="24"/>
          <w:szCs w:val="24"/>
        </w:rPr>
      </w:pPr>
    </w:p>
    <w:p w14:paraId="7E19FA2C" w14:textId="77777777" w:rsidR="00B113BF" w:rsidRDefault="00B113BF" w:rsidP="00B113BF">
      <w:pPr>
        <w:pStyle w:val="CorpsA"/>
        <w:spacing w:line="240" w:lineRule="auto"/>
        <w:rPr>
          <w:rFonts w:ascii="Cambria" w:eastAsia="Cambria" w:hAnsi="Cambria" w:cs="Cambria"/>
          <w:sz w:val="24"/>
          <w:szCs w:val="24"/>
        </w:rPr>
      </w:pPr>
    </w:p>
    <w:p w14:paraId="459F55BB" w14:textId="77777777" w:rsidR="00B113BF" w:rsidRDefault="00B113BF" w:rsidP="00B113BF">
      <w:pPr>
        <w:pStyle w:val="CorpsA"/>
        <w:spacing w:line="240" w:lineRule="auto"/>
        <w:rPr>
          <w:rFonts w:ascii="Cambria" w:eastAsia="Cambria" w:hAnsi="Cambria" w:cs="Cambria"/>
          <w:sz w:val="24"/>
          <w:szCs w:val="24"/>
        </w:rPr>
      </w:pPr>
    </w:p>
    <w:p w14:paraId="0CA8C892" w14:textId="77777777" w:rsidR="00B113BF" w:rsidRDefault="00B113BF" w:rsidP="00B113BF">
      <w:pPr>
        <w:pStyle w:val="CorpsA"/>
        <w:spacing w:line="240" w:lineRule="auto"/>
        <w:rPr>
          <w:rFonts w:ascii="Cambria" w:eastAsia="Cambria" w:hAnsi="Cambria" w:cs="Cambria"/>
          <w:sz w:val="24"/>
          <w:szCs w:val="24"/>
        </w:rPr>
      </w:pPr>
    </w:p>
    <w:p w14:paraId="42233027" w14:textId="77777777" w:rsidR="00B113BF" w:rsidRDefault="00B113BF" w:rsidP="00B113BF">
      <w:pPr>
        <w:pStyle w:val="CorpsA"/>
        <w:spacing w:line="240" w:lineRule="auto"/>
        <w:rPr>
          <w:rFonts w:ascii="Cambria" w:eastAsia="Cambria" w:hAnsi="Cambria" w:cs="Cambria"/>
          <w:sz w:val="24"/>
          <w:szCs w:val="24"/>
        </w:rPr>
      </w:pPr>
    </w:p>
    <w:p w14:paraId="5AFB1AF6" w14:textId="77777777" w:rsidR="00B113BF" w:rsidRDefault="00B113BF" w:rsidP="00B113BF">
      <w:pPr>
        <w:pStyle w:val="CorpsA"/>
        <w:spacing w:line="240" w:lineRule="auto"/>
        <w:rPr>
          <w:rFonts w:ascii="Cambria" w:eastAsia="Cambria" w:hAnsi="Cambria" w:cs="Cambria"/>
          <w:sz w:val="24"/>
          <w:szCs w:val="24"/>
        </w:rPr>
      </w:pPr>
    </w:p>
    <w:p w14:paraId="6E46448D"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2"/>
        <w:gridCol w:w="623"/>
        <w:gridCol w:w="927"/>
        <w:gridCol w:w="1011"/>
        <w:gridCol w:w="2359"/>
        <w:gridCol w:w="459"/>
        <w:gridCol w:w="1030"/>
        <w:gridCol w:w="1073"/>
      </w:tblGrid>
      <w:tr w:rsidR="00B113BF" w14:paraId="5FF2035A" w14:textId="77777777" w:rsidTr="00237690">
        <w:trPr>
          <w:trHeight w:val="9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8C0D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94702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CU-11</w:t>
            </w:r>
          </w:p>
        </w:tc>
        <w:tc>
          <w:tcPr>
            <w:tcW w:w="193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3DAB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contacts des administrateurs</w:t>
            </w:r>
          </w:p>
        </w:tc>
        <w:tc>
          <w:tcPr>
            <w:tcW w:w="281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E9C1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CONTACTS</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EB2BC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9EACE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9967E4" w14:textId="77777777" w:rsidTr="00237690">
        <w:tblPrEx>
          <w:shd w:val="clear" w:color="auto" w:fill="CED7E7"/>
        </w:tblPrEx>
        <w:trPr>
          <w:trHeight w:val="6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27785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E3E49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contacts des administrateurs du site.</w:t>
            </w:r>
          </w:p>
        </w:tc>
      </w:tr>
      <w:tr w:rsidR="00B113BF" w14:paraId="54B58F45"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3367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10B3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2562E459"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4463B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01C7A36A" w14:textId="77777777" w:rsidTr="00237690">
        <w:tblPrEx>
          <w:shd w:val="clear" w:color="auto" w:fill="CED7E7"/>
        </w:tblPrEx>
        <w:trPr>
          <w:trHeight w:val="179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DDEE7B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B6B8ECD"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voir les Contacts </w:t>
            </w:r>
          </w:p>
          <w:p w14:paraId="785220F7"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avec les différents moyens de contacter un administrateur comme des adresses mail et des liens vers les réseaux sociaux.</w:t>
            </w:r>
          </w:p>
        </w:tc>
      </w:tr>
      <w:tr w:rsidR="00B113BF" w14:paraId="15FFD14C"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2D4BA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DBECE8" w14:textId="77777777" w:rsidTr="00237690">
        <w:tblPrEx>
          <w:shd w:val="clear" w:color="auto" w:fill="CED7E7"/>
        </w:tblPrEx>
        <w:trPr>
          <w:trHeight w:val="607"/>
        </w:trPr>
        <w:tc>
          <w:tcPr>
            <w:tcW w:w="1584"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0D0CD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5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9B2E2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7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EA965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3A22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61C594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89A8A5B" w14:textId="77777777" w:rsidR="00B113BF" w:rsidRDefault="00B113BF" w:rsidP="00B113BF">
      <w:pPr>
        <w:pStyle w:val="CorpsA"/>
        <w:widowControl w:val="0"/>
        <w:spacing w:line="240" w:lineRule="auto"/>
        <w:rPr>
          <w:rFonts w:ascii="Cambria" w:eastAsia="Cambria" w:hAnsi="Cambria" w:cs="Cambria"/>
          <w:sz w:val="24"/>
          <w:szCs w:val="24"/>
        </w:rPr>
      </w:pPr>
    </w:p>
    <w:p w14:paraId="3BBAA56B" w14:textId="77777777" w:rsidR="00B113BF" w:rsidRDefault="00B113BF" w:rsidP="00B113BF">
      <w:pPr>
        <w:pStyle w:val="CorpsA"/>
        <w:spacing w:line="240" w:lineRule="auto"/>
        <w:rPr>
          <w:rFonts w:ascii="Cambria" w:eastAsia="Cambria" w:hAnsi="Cambria" w:cs="Cambria"/>
          <w:sz w:val="24"/>
          <w:szCs w:val="24"/>
        </w:rPr>
      </w:pPr>
    </w:p>
    <w:p w14:paraId="0268C3FB" w14:textId="77777777" w:rsidR="00B113BF" w:rsidRDefault="00B113BF" w:rsidP="00B113BF">
      <w:pPr>
        <w:pStyle w:val="CorpsA"/>
        <w:spacing w:line="240" w:lineRule="auto"/>
        <w:rPr>
          <w:rFonts w:ascii="Cambria" w:eastAsia="Cambria" w:hAnsi="Cambria" w:cs="Cambria"/>
          <w:sz w:val="24"/>
          <w:szCs w:val="24"/>
        </w:rPr>
      </w:pPr>
    </w:p>
    <w:p w14:paraId="083319F4" w14:textId="77777777" w:rsidR="00B113BF" w:rsidRDefault="00B113BF" w:rsidP="00B113BF">
      <w:pPr>
        <w:pStyle w:val="CorpsA"/>
        <w:spacing w:line="240" w:lineRule="auto"/>
        <w:rPr>
          <w:rFonts w:ascii="Cambria" w:eastAsia="Cambria" w:hAnsi="Cambria" w:cs="Cambria"/>
          <w:sz w:val="24"/>
          <w:szCs w:val="24"/>
        </w:rPr>
      </w:pPr>
    </w:p>
    <w:p w14:paraId="2B7747BD" w14:textId="77777777" w:rsidR="00B113BF" w:rsidRDefault="00B113BF" w:rsidP="00B113BF">
      <w:pPr>
        <w:pStyle w:val="CorpsA"/>
        <w:spacing w:line="240" w:lineRule="auto"/>
        <w:rPr>
          <w:rFonts w:ascii="Cambria" w:eastAsia="Cambria" w:hAnsi="Cambria" w:cs="Cambria"/>
          <w:sz w:val="24"/>
          <w:szCs w:val="24"/>
        </w:rPr>
      </w:pPr>
    </w:p>
    <w:p w14:paraId="1A07DA92" w14:textId="77777777" w:rsidR="00B113BF" w:rsidRDefault="00B113BF" w:rsidP="00B113BF">
      <w:pPr>
        <w:pStyle w:val="CorpsA"/>
        <w:spacing w:line="240" w:lineRule="auto"/>
        <w:rPr>
          <w:rFonts w:ascii="Cambria" w:eastAsia="Cambria" w:hAnsi="Cambria" w:cs="Cambria"/>
          <w:sz w:val="24"/>
          <w:szCs w:val="24"/>
        </w:rPr>
      </w:pPr>
    </w:p>
    <w:p w14:paraId="3A58D11E" w14:textId="77777777" w:rsidR="00B113BF" w:rsidRDefault="00B113BF" w:rsidP="00B113BF">
      <w:pPr>
        <w:pStyle w:val="CorpsA"/>
        <w:spacing w:line="240" w:lineRule="auto"/>
        <w:rPr>
          <w:rFonts w:ascii="Cambria" w:eastAsia="Cambria" w:hAnsi="Cambria" w:cs="Cambria"/>
          <w:sz w:val="24"/>
          <w:szCs w:val="24"/>
        </w:rPr>
      </w:pPr>
    </w:p>
    <w:p w14:paraId="7C5B4552" w14:textId="77777777" w:rsidR="00B113BF" w:rsidRDefault="00B113BF" w:rsidP="00B113BF">
      <w:pPr>
        <w:pStyle w:val="CorpsA"/>
        <w:spacing w:line="240" w:lineRule="auto"/>
        <w:rPr>
          <w:rFonts w:ascii="Cambria" w:eastAsia="Cambria" w:hAnsi="Cambria" w:cs="Cambria"/>
          <w:sz w:val="24"/>
          <w:szCs w:val="24"/>
        </w:rPr>
      </w:pPr>
    </w:p>
    <w:p w14:paraId="547F6601"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7EAE9C4A"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5FF711F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7954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CU-12</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D9E1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CGU</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4B3D4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CGU</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1DE27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2A0D2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E33F795"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AEC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426B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CGU.</w:t>
            </w:r>
          </w:p>
        </w:tc>
      </w:tr>
      <w:tr w:rsidR="00B113BF" w14:paraId="76295560"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AADF2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E44F2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9B8A7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ABD42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04A4C8B9" w14:textId="77777777" w:rsidTr="00237690">
        <w:tblPrEx>
          <w:shd w:val="clear" w:color="auto" w:fill="CED7E7"/>
        </w:tblPrEx>
        <w:trPr>
          <w:trHeight w:val="15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BF67C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06B053"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aux CGU.</w:t>
            </w:r>
          </w:p>
          <w:p w14:paraId="2DA7423C"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des CGU sur l’écran de l’internaute. Cette page contient deux onglets : Conditions générales d’utilisation et chartre des données personnelles</w:t>
            </w:r>
          </w:p>
        </w:tc>
      </w:tr>
      <w:tr w:rsidR="00B113BF" w14:paraId="7EE443DD"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B51B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3A99B35"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160C63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457EC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2982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F9008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CB4093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1D3197D" w14:textId="77777777" w:rsidR="00B113BF" w:rsidRDefault="00B113BF" w:rsidP="00B113BF">
      <w:pPr>
        <w:pStyle w:val="CorpsA"/>
        <w:widowControl w:val="0"/>
        <w:spacing w:line="240" w:lineRule="auto"/>
        <w:rPr>
          <w:rFonts w:ascii="Cambria" w:eastAsia="Cambria" w:hAnsi="Cambria" w:cs="Cambria"/>
          <w:sz w:val="24"/>
          <w:szCs w:val="24"/>
        </w:rPr>
      </w:pPr>
    </w:p>
    <w:p w14:paraId="7A85B051" w14:textId="77777777" w:rsidR="00B113BF" w:rsidRDefault="00B113BF" w:rsidP="00B113BF">
      <w:pPr>
        <w:pStyle w:val="CorpsA"/>
        <w:spacing w:line="240" w:lineRule="auto"/>
        <w:rPr>
          <w:rFonts w:ascii="Cambria" w:eastAsia="Cambria" w:hAnsi="Cambria" w:cs="Cambria"/>
          <w:sz w:val="24"/>
          <w:szCs w:val="24"/>
        </w:rPr>
      </w:pPr>
    </w:p>
    <w:p w14:paraId="75CA0072" w14:textId="77777777" w:rsidR="00B113BF" w:rsidRDefault="00B113BF" w:rsidP="00B113BF">
      <w:pPr>
        <w:pStyle w:val="CorpsA"/>
        <w:spacing w:line="240" w:lineRule="auto"/>
        <w:rPr>
          <w:rFonts w:ascii="Cambria" w:eastAsia="Cambria" w:hAnsi="Cambria" w:cs="Cambria"/>
          <w:sz w:val="24"/>
          <w:szCs w:val="24"/>
        </w:rPr>
      </w:pPr>
    </w:p>
    <w:p w14:paraId="617FFA57" w14:textId="77777777" w:rsidR="00B113BF" w:rsidRDefault="00B113BF" w:rsidP="00B113BF">
      <w:pPr>
        <w:pStyle w:val="CorpsA"/>
        <w:spacing w:line="240" w:lineRule="auto"/>
        <w:rPr>
          <w:rFonts w:ascii="Cambria" w:eastAsia="Cambria" w:hAnsi="Cambria" w:cs="Cambria"/>
          <w:sz w:val="24"/>
          <w:szCs w:val="24"/>
        </w:rPr>
      </w:pPr>
    </w:p>
    <w:p w14:paraId="05B3CF39" w14:textId="77777777" w:rsidR="00B113BF" w:rsidRDefault="00B113BF" w:rsidP="00B113BF">
      <w:pPr>
        <w:pStyle w:val="CorpsA"/>
        <w:spacing w:line="240" w:lineRule="auto"/>
        <w:rPr>
          <w:rFonts w:ascii="Cambria" w:eastAsia="Cambria" w:hAnsi="Cambria" w:cs="Cambria"/>
          <w:sz w:val="24"/>
          <w:szCs w:val="24"/>
        </w:rPr>
      </w:pPr>
    </w:p>
    <w:p w14:paraId="5E217B99" w14:textId="77777777" w:rsidR="00B113BF" w:rsidRDefault="00B113BF" w:rsidP="00B113BF">
      <w:pPr>
        <w:pStyle w:val="CorpsA"/>
        <w:spacing w:line="240" w:lineRule="auto"/>
        <w:rPr>
          <w:rFonts w:ascii="Cambria" w:eastAsia="Cambria" w:hAnsi="Cambria" w:cs="Cambria"/>
          <w:sz w:val="24"/>
          <w:szCs w:val="24"/>
        </w:rPr>
      </w:pPr>
    </w:p>
    <w:p w14:paraId="458F77C5" w14:textId="77777777" w:rsidR="00B113BF" w:rsidRDefault="00B113BF" w:rsidP="00B113BF">
      <w:pPr>
        <w:pStyle w:val="CorpsA"/>
        <w:spacing w:line="240" w:lineRule="auto"/>
        <w:rPr>
          <w:rFonts w:ascii="Cambria" w:eastAsia="Cambria" w:hAnsi="Cambria" w:cs="Cambria"/>
          <w:sz w:val="24"/>
          <w:szCs w:val="24"/>
        </w:rPr>
      </w:pPr>
    </w:p>
    <w:p w14:paraId="2BF29C94" w14:textId="77777777" w:rsidR="00B113BF" w:rsidRDefault="00B113BF" w:rsidP="00B113BF">
      <w:pPr>
        <w:pStyle w:val="CorpsA"/>
        <w:spacing w:line="240" w:lineRule="auto"/>
        <w:rPr>
          <w:rFonts w:ascii="Cambria" w:eastAsia="Cambria" w:hAnsi="Cambria" w:cs="Cambria"/>
          <w:sz w:val="24"/>
          <w:szCs w:val="24"/>
        </w:rPr>
      </w:pPr>
    </w:p>
    <w:p w14:paraId="156DB5B5" w14:textId="77777777" w:rsidR="00B113BF" w:rsidRDefault="00B113BF" w:rsidP="00B113BF">
      <w:pPr>
        <w:pStyle w:val="CorpsA"/>
        <w:spacing w:line="240" w:lineRule="auto"/>
        <w:rPr>
          <w:rFonts w:ascii="Cambria" w:eastAsia="Cambria" w:hAnsi="Cambria" w:cs="Cambria"/>
          <w:sz w:val="24"/>
          <w:szCs w:val="24"/>
        </w:rPr>
      </w:pPr>
    </w:p>
    <w:p w14:paraId="2CE08F5C" w14:textId="77777777" w:rsidR="00B113BF" w:rsidRDefault="00B113BF" w:rsidP="00B113BF">
      <w:pPr>
        <w:pStyle w:val="CorpsA"/>
        <w:spacing w:line="240" w:lineRule="auto"/>
        <w:rPr>
          <w:rFonts w:ascii="Cambria" w:eastAsia="Cambria" w:hAnsi="Cambria" w:cs="Cambria"/>
          <w:sz w:val="24"/>
          <w:szCs w:val="24"/>
        </w:rPr>
      </w:pPr>
    </w:p>
    <w:p w14:paraId="3DE89583" w14:textId="77777777" w:rsidR="00B113BF" w:rsidRDefault="00B113BF" w:rsidP="00B113BF">
      <w:pPr>
        <w:pStyle w:val="CorpsA"/>
        <w:spacing w:line="240" w:lineRule="auto"/>
        <w:rPr>
          <w:rFonts w:ascii="Cambria" w:eastAsia="Cambria" w:hAnsi="Cambria" w:cs="Cambria"/>
          <w:sz w:val="24"/>
          <w:szCs w:val="24"/>
        </w:rPr>
      </w:pPr>
    </w:p>
    <w:p w14:paraId="1EBC9B4F"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02C3D296"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49EDB9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1D5A6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CU-13</w:t>
            </w:r>
          </w:p>
        </w:tc>
        <w:tc>
          <w:tcPr>
            <w:tcW w:w="14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F4386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liste des cours</w:t>
            </w:r>
          </w:p>
        </w:tc>
        <w:tc>
          <w:tcPr>
            <w:tcW w:w="322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C93A7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LISTE DES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9FA3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2466C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37C9BDDE"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D727E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710B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la liste des cours.</w:t>
            </w:r>
          </w:p>
        </w:tc>
      </w:tr>
      <w:tr w:rsidR="00B113BF" w14:paraId="23109686"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185ADC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068E4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66EE730"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E6B537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03F86D0A"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A7CAD1" w14:textId="2AE48CE4"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B1C9E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la page HOME.</w:t>
            </w:r>
          </w:p>
        </w:tc>
      </w:tr>
      <w:tr w:rsidR="00B113BF" w14:paraId="6482FDA5"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C7BCD6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EFB3C9D" w14:textId="77777777" w:rsidTr="00237690">
        <w:tblPrEx>
          <w:shd w:val="clear" w:color="auto" w:fill="CED7E7"/>
        </w:tblPrEx>
        <w:trPr>
          <w:trHeight w:val="9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498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F364B76"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à la liste des cours.</w:t>
            </w:r>
          </w:p>
          <w:p w14:paraId="10F9ECB9"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liste des cours à l’écran.</w:t>
            </w:r>
          </w:p>
        </w:tc>
      </w:tr>
      <w:tr w:rsidR="00B113BF" w:rsidRPr="00DD3AA0" w14:paraId="30CBB832"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75130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2E23250" w14:textId="77777777" w:rsidTr="00237690">
        <w:tblPrEx>
          <w:shd w:val="clear" w:color="auto" w:fill="CED7E7"/>
        </w:tblPrEx>
        <w:trPr>
          <w:trHeight w:val="607"/>
        </w:trPr>
        <w:tc>
          <w:tcPr>
            <w:tcW w:w="171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6614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13EB6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DF4A8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7DE2DA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AB0C8DB"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B165054" w14:textId="77777777" w:rsidR="00B113BF" w:rsidRDefault="00B113BF" w:rsidP="00B113BF">
      <w:pPr>
        <w:pStyle w:val="CorpsA"/>
        <w:widowControl w:val="0"/>
        <w:spacing w:line="240" w:lineRule="auto"/>
        <w:rPr>
          <w:rFonts w:ascii="Cambria" w:eastAsia="Cambria" w:hAnsi="Cambria" w:cs="Cambria"/>
          <w:sz w:val="24"/>
          <w:szCs w:val="24"/>
        </w:rPr>
      </w:pPr>
    </w:p>
    <w:p w14:paraId="12147E09" w14:textId="77777777" w:rsidR="00B113BF" w:rsidRDefault="00B113BF" w:rsidP="00B113BF">
      <w:pPr>
        <w:pStyle w:val="CorpsA"/>
        <w:spacing w:line="240" w:lineRule="auto"/>
        <w:rPr>
          <w:rFonts w:ascii="Cambria" w:eastAsia="Cambria" w:hAnsi="Cambria" w:cs="Cambria"/>
          <w:sz w:val="24"/>
          <w:szCs w:val="24"/>
        </w:rPr>
      </w:pPr>
    </w:p>
    <w:p w14:paraId="3733D8BE" w14:textId="77777777" w:rsidR="00B113BF" w:rsidRDefault="00B113BF" w:rsidP="00B113BF">
      <w:pPr>
        <w:pStyle w:val="CorpsA"/>
        <w:spacing w:line="240" w:lineRule="auto"/>
        <w:rPr>
          <w:rFonts w:ascii="Cambria" w:eastAsia="Cambria" w:hAnsi="Cambria" w:cs="Cambria"/>
          <w:sz w:val="24"/>
          <w:szCs w:val="24"/>
        </w:rPr>
      </w:pPr>
    </w:p>
    <w:p w14:paraId="5B0EB0B6" w14:textId="77777777" w:rsidR="00B113BF" w:rsidRDefault="00B113BF" w:rsidP="00B113BF">
      <w:pPr>
        <w:pStyle w:val="CorpsA"/>
        <w:spacing w:line="240" w:lineRule="auto"/>
        <w:rPr>
          <w:rFonts w:ascii="Cambria" w:eastAsia="Cambria" w:hAnsi="Cambria" w:cs="Cambria"/>
          <w:sz w:val="24"/>
          <w:szCs w:val="24"/>
        </w:rPr>
      </w:pPr>
    </w:p>
    <w:p w14:paraId="5D9E1F17" w14:textId="77777777" w:rsidR="00B113BF" w:rsidRDefault="00B113BF" w:rsidP="00B113BF">
      <w:pPr>
        <w:pStyle w:val="CorpsA"/>
        <w:spacing w:line="240" w:lineRule="auto"/>
        <w:rPr>
          <w:rFonts w:ascii="Cambria" w:eastAsia="Cambria" w:hAnsi="Cambria" w:cs="Cambria"/>
          <w:sz w:val="24"/>
          <w:szCs w:val="24"/>
        </w:rPr>
      </w:pPr>
    </w:p>
    <w:p w14:paraId="161BA18E" w14:textId="77777777" w:rsidR="00B113BF" w:rsidRDefault="00B113BF" w:rsidP="00B113BF">
      <w:pPr>
        <w:pStyle w:val="CorpsA"/>
        <w:spacing w:line="240" w:lineRule="auto"/>
        <w:rPr>
          <w:rFonts w:ascii="Cambria" w:eastAsia="Cambria" w:hAnsi="Cambria" w:cs="Cambria"/>
          <w:sz w:val="24"/>
          <w:szCs w:val="24"/>
        </w:rPr>
      </w:pPr>
    </w:p>
    <w:p w14:paraId="3D118327" w14:textId="77777777" w:rsidR="00B113BF" w:rsidRDefault="00B113BF" w:rsidP="00B113BF">
      <w:pPr>
        <w:pStyle w:val="CorpsA"/>
        <w:spacing w:line="240" w:lineRule="auto"/>
        <w:rPr>
          <w:rFonts w:ascii="Cambria" w:eastAsia="Cambria" w:hAnsi="Cambria" w:cs="Cambria"/>
          <w:sz w:val="24"/>
          <w:szCs w:val="24"/>
        </w:rPr>
      </w:pPr>
    </w:p>
    <w:p w14:paraId="63E13C58" w14:textId="77777777" w:rsidR="00B113BF" w:rsidRDefault="00B113BF" w:rsidP="00B113BF">
      <w:pPr>
        <w:pStyle w:val="CorpsA"/>
        <w:spacing w:line="240" w:lineRule="auto"/>
        <w:rPr>
          <w:rFonts w:ascii="Cambria" w:eastAsia="Cambria" w:hAnsi="Cambria" w:cs="Cambria"/>
          <w:sz w:val="24"/>
          <w:szCs w:val="24"/>
        </w:rPr>
      </w:pPr>
    </w:p>
    <w:p w14:paraId="52D4D941"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5EB1AAD9"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A9F71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1E2465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CU-14</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0B289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 cours</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C63D8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D7BEF5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699A0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346CDF" w14:paraId="54047805"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0F42E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A160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C’est l’objectif de notre site : les internautes ont accès à différents cours. Chaque cours est écrit sur un page du site.</w:t>
            </w:r>
          </w:p>
        </w:tc>
      </w:tr>
      <w:tr w:rsidR="00B113BF" w14:paraId="40F8153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A7D43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2A14C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6330DF8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85295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Pré-conditio</w:t>
            </w:r>
            <w:r w:rsidRPr="00237690">
              <w:rPr>
                <w:rFonts w:ascii="Cambria" w:eastAsia="Cambria" w:hAnsi="Cambria" w:cs="Cambria"/>
                <w:b/>
                <w:bCs/>
                <w:sz w:val="24"/>
                <w:szCs w:val="24"/>
                <w:lang w:val="en-US"/>
              </w:rPr>
              <w:t>n(s)</w:t>
            </w:r>
          </w:p>
        </w:tc>
      </w:tr>
      <w:tr w:rsidR="00B113BF" w:rsidRPr="00237690" w14:paraId="14693C8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4FBCFCD" w14:textId="5247B5CD"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B5FC7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Être sur la page HOME ou bien sur la liste des cours.</w:t>
            </w:r>
          </w:p>
        </w:tc>
      </w:tr>
      <w:tr w:rsidR="00B113BF" w14:paraId="34966B3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442DF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CC50244" w14:textId="77777777" w:rsidTr="00237690">
        <w:tblPrEx>
          <w:shd w:val="clear" w:color="auto" w:fill="CED7E7"/>
        </w:tblPrEx>
        <w:trPr>
          <w:trHeight w:val="2110"/>
        </w:trPr>
        <w:tc>
          <w:tcPr>
            <w:tcW w:w="2443"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99C9D3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848E8BA"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affiche une page contenant la liste des différents cours.</w:t>
            </w:r>
          </w:p>
          <w:p w14:paraId="001510E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un cours de son choix.</w:t>
            </w:r>
          </w:p>
          <w:p w14:paraId="4336F00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 d’accueil » du cours qui explique rapidement le contenu du cours. Cette page permet à l’internaute de commencer le cours en question.</w:t>
            </w:r>
          </w:p>
          <w:p w14:paraId="2DA3CCAF"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d’accéder au cours.</w:t>
            </w:r>
          </w:p>
          <w:p w14:paraId="7FF03242"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 cours.</w:t>
            </w:r>
          </w:p>
        </w:tc>
      </w:tr>
      <w:tr w:rsidR="00B113BF" w:rsidRPr="00E30A1B" w14:paraId="049AE061" w14:textId="77777777" w:rsidTr="00237690">
        <w:tblPrEx>
          <w:shd w:val="clear" w:color="auto" w:fill="CED7E7"/>
        </w:tblPrEx>
        <w:trPr>
          <w:trHeight w:val="310"/>
        </w:trPr>
        <w:tc>
          <w:tcPr>
            <w:tcW w:w="9390" w:type="dxa"/>
            <w:gridSpan w:val="9"/>
            <w:tcBorders>
              <w:top w:val="single" w:sz="6" w:space="0" w:color="C00000"/>
              <w:left w:val="single" w:sz="6" w:space="0" w:color="C00000"/>
              <w:bottom w:val="nil"/>
              <w:right w:val="single" w:sz="6" w:space="0" w:color="C00000"/>
            </w:tcBorders>
            <w:shd w:val="clear" w:color="auto" w:fill="E6E6E6"/>
            <w:tcMar>
              <w:top w:w="80" w:type="dxa"/>
              <w:left w:w="80" w:type="dxa"/>
              <w:bottom w:w="80" w:type="dxa"/>
              <w:right w:w="80" w:type="dxa"/>
            </w:tcMar>
          </w:tcPr>
          <w:p w14:paraId="6CF4C0F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30A1B" w14:paraId="08FFD126"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49EA2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14C960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C812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132129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9074B5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7E111DC" w14:textId="77777777" w:rsidR="00B113BF" w:rsidRDefault="00B113BF" w:rsidP="00B113BF">
      <w:pPr>
        <w:pStyle w:val="CorpsA"/>
        <w:widowControl w:val="0"/>
        <w:spacing w:line="240" w:lineRule="auto"/>
        <w:rPr>
          <w:rFonts w:ascii="Cambria" w:eastAsia="Cambria" w:hAnsi="Cambria" w:cs="Cambria"/>
          <w:sz w:val="24"/>
          <w:szCs w:val="24"/>
        </w:rPr>
      </w:pPr>
    </w:p>
    <w:p w14:paraId="6076D792" w14:textId="77777777" w:rsidR="00B113BF" w:rsidRDefault="00B113BF" w:rsidP="00B113BF">
      <w:pPr>
        <w:pStyle w:val="CorpsA"/>
        <w:spacing w:line="240" w:lineRule="auto"/>
        <w:rPr>
          <w:rFonts w:ascii="Cambria" w:eastAsia="Cambria" w:hAnsi="Cambria" w:cs="Cambria"/>
          <w:sz w:val="24"/>
          <w:szCs w:val="24"/>
        </w:rPr>
      </w:pPr>
    </w:p>
    <w:p w14:paraId="4A38F426" w14:textId="77777777" w:rsidR="00B113BF" w:rsidRDefault="00B113BF" w:rsidP="00B113BF">
      <w:pPr>
        <w:pStyle w:val="CorpsA"/>
        <w:spacing w:line="240" w:lineRule="auto"/>
        <w:rPr>
          <w:rFonts w:ascii="Cambria" w:eastAsia="Cambria" w:hAnsi="Cambria" w:cs="Cambria"/>
          <w:sz w:val="24"/>
          <w:szCs w:val="24"/>
        </w:rPr>
      </w:pPr>
    </w:p>
    <w:p w14:paraId="05FB362B" w14:textId="77777777" w:rsidR="00B113BF" w:rsidRDefault="00B113BF" w:rsidP="00B113BF">
      <w:pPr>
        <w:pStyle w:val="CorpsA"/>
        <w:spacing w:line="240" w:lineRule="auto"/>
        <w:rPr>
          <w:rFonts w:ascii="Cambria" w:eastAsia="Cambria" w:hAnsi="Cambria" w:cs="Cambria"/>
          <w:sz w:val="24"/>
          <w:szCs w:val="24"/>
        </w:rPr>
      </w:pPr>
    </w:p>
    <w:p w14:paraId="1159B35D" w14:textId="77777777" w:rsidR="00B113BF" w:rsidRDefault="00B113BF" w:rsidP="00B113BF">
      <w:pPr>
        <w:pStyle w:val="CorpsA"/>
        <w:spacing w:line="240" w:lineRule="auto"/>
        <w:rPr>
          <w:rFonts w:ascii="Cambria" w:eastAsia="Cambria" w:hAnsi="Cambria" w:cs="Cambria"/>
          <w:sz w:val="24"/>
          <w:szCs w:val="24"/>
        </w:rPr>
      </w:pPr>
    </w:p>
    <w:p w14:paraId="3942C2EA" w14:textId="77777777" w:rsidR="00B113BF" w:rsidRDefault="00B113BF" w:rsidP="00B113BF">
      <w:pPr>
        <w:pStyle w:val="CorpsA"/>
        <w:spacing w:line="240" w:lineRule="auto"/>
        <w:rPr>
          <w:rFonts w:ascii="Cambria" w:eastAsia="Cambria" w:hAnsi="Cambria" w:cs="Cambria"/>
          <w:sz w:val="24"/>
          <w:szCs w:val="24"/>
        </w:rPr>
      </w:pPr>
    </w:p>
    <w:p w14:paraId="513C5376" w14:textId="77777777" w:rsidR="00B113BF" w:rsidRDefault="00B113BF" w:rsidP="00B113BF">
      <w:pPr>
        <w:pStyle w:val="CorpsA"/>
        <w:spacing w:line="240" w:lineRule="auto"/>
        <w:rPr>
          <w:rFonts w:ascii="Cambria" w:eastAsia="Cambria" w:hAnsi="Cambria" w:cs="Cambria"/>
          <w:sz w:val="24"/>
          <w:szCs w:val="24"/>
        </w:rPr>
      </w:pPr>
    </w:p>
    <w:p w14:paraId="125AC883" w14:textId="77777777" w:rsidR="00B113BF" w:rsidRDefault="00B113BF" w:rsidP="00B113BF">
      <w:pPr>
        <w:pStyle w:val="CorpsA"/>
        <w:spacing w:line="240" w:lineRule="auto"/>
        <w:rPr>
          <w:rFonts w:ascii="Cambria" w:eastAsia="Cambria" w:hAnsi="Cambria" w:cs="Cambria"/>
          <w:sz w:val="24"/>
          <w:szCs w:val="24"/>
        </w:rPr>
      </w:pPr>
    </w:p>
    <w:p w14:paraId="3FCAF99F" w14:textId="77777777" w:rsidR="00B113BF" w:rsidRDefault="00B113BF" w:rsidP="00B113BF">
      <w:pPr>
        <w:pStyle w:val="CorpsA"/>
        <w:spacing w:line="240" w:lineRule="auto"/>
        <w:rPr>
          <w:rFonts w:ascii="Cambria" w:eastAsia="Cambria" w:hAnsi="Cambria" w:cs="Cambria"/>
          <w:sz w:val="24"/>
          <w:szCs w:val="24"/>
        </w:rPr>
      </w:pPr>
    </w:p>
    <w:p w14:paraId="68D70CCB"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30"/>
        <w:gridCol w:w="615"/>
        <w:gridCol w:w="961"/>
        <w:gridCol w:w="1047"/>
        <w:gridCol w:w="2554"/>
        <w:gridCol w:w="470"/>
        <w:gridCol w:w="1067"/>
        <w:gridCol w:w="1066"/>
      </w:tblGrid>
      <w:tr w:rsidR="00B113BF" w14:paraId="6D04B382"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D12C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260B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CU-15</w:t>
            </w:r>
          </w:p>
        </w:tc>
        <w:tc>
          <w:tcPr>
            <w:tcW w:w="200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2980D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présentation des administrateurs</w:t>
            </w:r>
          </w:p>
        </w:tc>
        <w:tc>
          <w:tcPr>
            <w:tcW w:w="302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E4EB4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PRESENTATION DES ADMINISTRATEURS</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C60E7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6"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6CA766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8ECA09" w14:textId="77777777" w:rsidTr="00237690">
        <w:tblPrEx>
          <w:shd w:val="clear" w:color="auto" w:fill="CED7E7"/>
        </w:tblPrEx>
        <w:trPr>
          <w:trHeight w:val="6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676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20435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une présentation des administrateurs et du site.</w:t>
            </w:r>
          </w:p>
        </w:tc>
      </w:tr>
      <w:tr w:rsidR="00B113BF" w14:paraId="76284984" w14:textId="77777777" w:rsidTr="00237690">
        <w:tblPrEx>
          <w:shd w:val="clear" w:color="auto" w:fill="CED7E7"/>
        </w:tblPrEx>
        <w:trPr>
          <w:trHeight w:val="3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3EE99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2B0DD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F61A1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29930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03BF1FC" w14:textId="77777777" w:rsidTr="00237690">
        <w:tblPrEx>
          <w:shd w:val="clear" w:color="auto" w:fill="CED7E7"/>
        </w:tblPrEx>
        <w:trPr>
          <w:trHeight w:val="15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15478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095CBBA"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avoir des informations sur les administrateurs du site.</w:t>
            </w:r>
          </w:p>
          <w:p w14:paraId="2DB552F3"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qui contient des informations sur les administrateurs et sur le but du site.</w:t>
            </w:r>
          </w:p>
        </w:tc>
      </w:tr>
      <w:tr w:rsidR="00B113BF" w14:paraId="5981767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BF07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76A0790" w14:textId="77777777" w:rsidTr="00237690">
        <w:tblPrEx>
          <w:shd w:val="clear" w:color="auto" w:fill="CED7E7"/>
        </w:tblPrEx>
        <w:trPr>
          <w:trHeight w:val="607"/>
        </w:trPr>
        <w:tc>
          <w:tcPr>
            <w:tcW w:w="160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6AB4E0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76"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4DC9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60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C94B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0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28C7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9B0C2C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D2C3CBB" w14:textId="77777777" w:rsidR="00B113BF" w:rsidRDefault="00B113BF" w:rsidP="00B113BF">
      <w:pPr>
        <w:pStyle w:val="CorpsA"/>
        <w:widowControl w:val="0"/>
        <w:spacing w:line="240" w:lineRule="auto"/>
        <w:rPr>
          <w:rFonts w:ascii="Cambria" w:eastAsia="Cambria" w:hAnsi="Cambria" w:cs="Cambria"/>
          <w:sz w:val="24"/>
          <w:szCs w:val="24"/>
        </w:rPr>
      </w:pPr>
    </w:p>
    <w:p w14:paraId="0522AAE1" w14:textId="77777777" w:rsidR="00B113BF" w:rsidRDefault="00B113BF" w:rsidP="00B113BF">
      <w:pPr>
        <w:pStyle w:val="CorpsA"/>
        <w:spacing w:line="240" w:lineRule="auto"/>
        <w:rPr>
          <w:rFonts w:ascii="Cambria" w:eastAsia="Cambria" w:hAnsi="Cambria" w:cs="Cambria"/>
          <w:sz w:val="24"/>
          <w:szCs w:val="24"/>
        </w:rPr>
      </w:pPr>
    </w:p>
    <w:p w14:paraId="1E021E28" w14:textId="77777777" w:rsidR="00B113BF" w:rsidRDefault="00B113BF" w:rsidP="00B113BF">
      <w:pPr>
        <w:pStyle w:val="CorpsA"/>
        <w:spacing w:line="240" w:lineRule="auto"/>
        <w:rPr>
          <w:rFonts w:ascii="Cambria" w:eastAsia="Cambria" w:hAnsi="Cambria" w:cs="Cambria"/>
          <w:sz w:val="24"/>
          <w:szCs w:val="24"/>
        </w:rPr>
      </w:pPr>
    </w:p>
    <w:p w14:paraId="524BA2A5" w14:textId="77777777" w:rsidR="00B113BF" w:rsidRDefault="00B113BF" w:rsidP="00B113BF">
      <w:pPr>
        <w:pStyle w:val="CorpsA"/>
        <w:spacing w:line="240" w:lineRule="auto"/>
        <w:rPr>
          <w:rFonts w:ascii="Cambria" w:eastAsia="Cambria" w:hAnsi="Cambria" w:cs="Cambria"/>
          <w:sz w:val="24"/>
          <w:szCs w:val="24"/>
        </w:rPr>
      </w:pPr>
    </w:p>
    <w:p w14:paraId="3AAB8409" w14:textId="77777777" w:rsidR="00B113BF" w:rsidRDefault="00B113BF" w:rsidP="00B113BF">
      <w:pPr>
        <w:pStyle w:val="CorpsA"/>
        <w:spacing w:line="240" w:lineRule="auto"/>
        <w:rPr>
          <w:rFonts w:ascii="Cambria" w:eastAsia="Cambria" w:hAnsi="Cambria" w:cs="Cambria"/>
          <w:sz w:val="24"/>
          <w:szCs w:val="24"/>
        </w:rPr>
      </w:pPr>
    </w:p>
    <w:p w14:paraId="60F51CEB" w14:textId="77777777" w:rsidR="00B113BF" w:rsidRDefault="00B113BF" w:rsidP="00B113BF">
      <w:pPr>
        <w:pStyle w:val="CorpsA"/>
        <w:spacing w:line="240" w:lineRule="auto"/>
        <w:rPr>
          <w:rFonts w:ascii="Cambria" w:eastAsia="Cambria" w:hAnsi="Cambria" w:cs="Cambria"/>
          <w:sz w:val="24"/>
          <w:szCs w:val="24"/>
        </w:rPr>
      </w:pPr>
    </w:p>
    <w:p w14:paraId="3663406F" w14:textId="77777777" w:rsidR="00B113BF" w:rsidRDefault="00B113BF" w:rsidP="00B113BF">
      <w:pPr>
        <w:pStyle w:val="CorpsA"/>
        <w:spacing w:line="240" w:lineRule="auto"/>
        <w:rPr>
          <w:rFonts w:ascii="Cambria" w:eastAsia="Cambria" w:hAnsi="Cambria" w:cs="Cambria"/>
          <w:sz w:val="24"/>
          <w:szCs w:val="24"/>
        </w:rPr>
      </w:pPr>
    </w:p>
    <w:p w14:paraId="18ABACBB" w14:textId="77777777" w:rsidR="00B113BF" w:rsidRDefault="00B113BF" w:rsidP="00B113BF">
      <w:pPr>
        <w:pStyle w:val="CorpsA"/>
        <w:spacing w:line="240" w:lineRule="auto"/>
        <w:rPr>
          <w:rFonts w:ascii="Cambria" w:eastAsia="Cambria" w:hAnsi="Cambria" w:cs="Cambria"/>
          <w:sz w:val="24"/>
          <w:szCs w:val="24"/>
        </w:rPr>
      </w:pPr>
    </w:p>
    <w:p w14:paraId="0D0E4393" w14:textId="77777777" w:rsidR="00B113BF" w:rsidRDefault="00B113BF" w:rsidP="00B113BF">
      <w:pPr>
        <w:pStyle w:val="CorpsA"/>
        <w:spacing w:line="240" w:lineRule="auto"/>
        <w:rPr>
          <w:rFonts w:ascii="Cambria" w:eastAsia="Cambria" w:hAnsi="Cambria" w:cs="Cambria"/>
          <w:sz w:val="24"/>
          <w:szCs w:val="24"/>
        </w:rPr>
      </w:pPr>
    </w:p>
    <w:p w14:paraId="7743165F" w14:textId="77777777" w:rsidR="00B113BF" w:rsidRDefault="00B113BF" w:rsidP="00B113BF">
      <w:pPr>
        <w:pStyle w:val="CorpsA"/>
        <w:spacing w:line="240" w:lineRule="auto"/>
        <w:rPr>
          <w:rFonts w:ascii="Cambria" w:eastAsia="Cambria" w:hAnsi="Cambria" w:cs="Cambria"/>
          <w:sz w:val="24"/>
          <w:szCs w:val="24"/>
        </w:rPr>
      </w:pPr>
    </w:p>
    <w:p w14:paraId="63BE2EA6" w14:textId="77777777" w:rsidR="00B113BF" w:rsidRDefault="00B113BF" w:rsidP="00B113BF">
      <w:pPr>
        <w:pStyle w:val="CorpsA"/>
        <w:spacing w:line="240" w:lineRule="auto"/>
        <w:rPr>
          <w:rFonts w:ascii="Cambria" w:eastAsia="Cambria" w:hAnsi="Cambria" w:cs="Cambria"/>
          <w:sz w:val="24"/>
          <w:szCs w:val="24"/>
        </w:rPr>
      </w:pPr>
    </w:p>
    <w:p w14:paraId="12108520"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1"/>
        <w:gridCol w:w="723"/>
        <w:gridCol w:w="686"/>
        <w:gridCol w:w="744"/>
        <w:gridCol w:w="2686"/>
        <w:gridCol w:w="541"/>
        <w:gridCol w:w="1068"/>
        <w:gridCol w:w="1222"/>
      </w:tblGrid>
      <w:tr w:rsidR="00B113BF" w14:paraId="0089EDFD"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1ECFE8E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926BC5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CU-16</w:t>
            </w:r>
          </w:p>
        </w:tc>
        <w:tc>
          <w:tcPr>
            <w:tcW w:w="14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E130D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BEA4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6EE21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87737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C421E66"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67BBA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3C01D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personnalisé ou à domicile, cela est possible.</w:t>
            </w:r>
          </w:p>
        </w:tc>
      </w:tr>
      <w:tr w:rsidR="00B113BF" w14:paraId="4B1862F9"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F950C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FEA5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3B8E18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199C8C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2BC3AD1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6B099FC" w14:textId="095B80A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01048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2ADC31C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CD32B50" w14:textId="003A6D3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C3150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56DD7F50"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C6E3159" w14:textId="34B26FD2"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A681A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w:t>
            </w:r>
          </w:p>
        </w:tc>
      </w:tr>
      <w:tr w:rsidR="00B113BF" w14:paraId="209BEDF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A6A07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4E7B07C" w14:textId="77777777" w:rsidTr="00237690">
        <w:tblPrEx>
          <w:shd w:val="clear" w:color="auto" w:fill="CED7E7"/>
        </w:tblPrEx>
        <w:trPr>
          <w:trHeight w:val="12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904B1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40B6898" w14:textId="77777777" w:rsidR="00B113BF" w:rsidRPr="00237690" w:rsidRDefault="00B113BF" w:rsidP="00237690">
            <w:pPr>
              <w:pStyle w:val="CorpsA"/>
              <w:numPr>
                <w:ilvl w:val="0"/>
                <w:numId w:val="2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deux choix : Demander un cours personnalisé ou demander un cours à domicile »</w:t>
            </w:r>
          </w:p>
          <w:p w14:paraId="24B87EDD" w14:textId="77777777" w:rsidR="00B113BF" w:rsidRPr="00237690" w:rsidRDefault="00B113BF" w:rsidP="00237690">
            <w:pPr>
              <w:pStyle w:val="CorpsA"/>
              <w:spacing w:after="0" w:line="240" w:lineRule="auto"/>
              <w:ind w:left="360"/>
              <w:rPr>
                <w:rFonts w:ascii="Times New Roman" w:eastAsia="Arial Unicode MS" w:hAnsi="Times New Roman"/>
              </w:rPr>
            </w:pPr>
            <w:r w:rsidRPr="00237690">
              <w:rPr>
                <w:rFonts w:ascii="Cambria" w:eastAsia="Cambria" w:hAnsi="Cambria" w:cs="Cambria"/>
                <w:sz w:val="24"/>
                <w:szCs w:val="24"/>
              </w:rPr>
              <w:t>-Les deux scénarios sont décrit dans les uses case « extend »17 et 18-</w:t>
            </w:r>
          </w:p>
        </w:tc>
      </w:tr>
      <w:tr w:rsidR="00B113BF" w14:paraId="2AF72BE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76A7AD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779B607" w14:textId="77777777" w:rsidTr="00237690">
        <w:tblPrEx>
          <w:shd w:val="clear" w:color="auto" w:fill="CED7E7"/>
        </w:tblPrEx>
        <w:trPr>
          <w:trHeight w:val="607"/>
        </w:trPr>
        <w:tc>
          <w:tcPr>
            <w:tcW w:w="172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675BED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4CAC49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892E7A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6CDFD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348F759"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45CBC7" w14:textId="77777777" w:rsidR="00B113BF" w:rsidRDefault="00B113BF" w:rsidP="00B113BF">
      <w:pPr>
        <w:pStyle w:val="CorpsA"/>
        <w:widowControl w:val="0"/>
        <w:spacing w:line="240" w:lineRule="auto"/>
        <w:rPr>
          <w:rFonts w:ascii="Cambria" w:eastAsia="Cambria" w:hAnsi="Cambria" w:cs="Cambria"/>
          <w:sz w:val="24"/>
          <w:szCs w:val="24"/>
        </w:rPr>
      </w:pPr>
    </w:p>
    <w:p w14:paraId="0DA75ED9" w14:textId="77777777" w:rsidR="00B113BF" w:rsidRDefault="00B113BF" w:rsidP="00B113BF">
      <w:pPr>
        <w:pStyle w:val="CorpsA"/>
        <w:spacing w:line="240" w:lineRule="auto"/>
        <w:rPr>
          <w:rFonts w:ascii="Cambria" w:eastAsia="Cambria" w:hAnsi="Cambria" w:cs="Cambria"/>
          <w:sz w:val="24"/>
          <w:szCs w:val="24"/>
        </w:rPr>
      </w:pPr>
    </w:p>
    <w:p w14:paraId="68EE753C"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2"/>
        <w:gridCol w:w="723"/>
        <w:gridCol w:w="686"/>
        <w:gridCol w:w="744"/>
        <w:gridCol w:w="2686"/>
        <w:gridCol w:w="541"/>
        <w:gridCol w:w="1067"/>
        <w:gridCol w:w="1221"/>
      </w:tblGrid>
      <w:tr w:rsidR="00B113BF" w14:paraId="00B6E787"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F1466C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CB87E7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CU-17</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D7A9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 à domicile</w:t>
            </w:r>
          </w:p>
        </w:tc>
        <w:tc>
          <w:tcPr>
            <w:tcW w:w="32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8828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A DOMICILE</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23F01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622D0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2660033"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3DCD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99A60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avec un être humain, il peut faire une demande de cours à domicile via la plateforme.</w:t>
            </w:r>
          </w:p>
        </w:tc>
      </w:tr>
      <w:tr w:rsidR="00B113BF" w14:paraId="601DDA61"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E227F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C930B1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14CB5EE"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44FB7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06DB3F06"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EC4AFE" w14:textId="789DB49A"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205E2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4EAE862E"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40D8D84" w14:textId="3D1BDB5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6FACD9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29748A7D"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85E6882" w14:textId="11A15673"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8DBF5E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à domicile »</w:t>
            </w:r>
          </w:p>
        </w:tc>
      </w:tr>
      <w:tr w:rsidR="00B113BF" w14:paraId="2D4D1AC2"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6F197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4BE17F4" w14:textId="77777777" w:rsidTr="00237690">
        <w:tblPrEx>
          <w:shd w:val="clear" w:color="auto" w:fill="CED7E7"/>
        </w:tblPrEx>
        <w:trPr>
          <w:trHeight w:val="24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2084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370B99F"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communique au système qu’il souhaite demande un cours à domicile.</w:t>
            </w:r>
          </w:p>
          <w:p w14:paraId="668DC946"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avec les champs disponibilités (jours et horaires) et thème pour le cours.</w:t>
            </w:r>
          </w:p>
          <w:p w14:paraId="686F8255"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18E7D30B"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10981082"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appel d’un de nos employés/professeurs pour convenir d’un rdv avec l’internaute.</w:t>
            </w:r>
          </w:p>
        </w:tc>
      </w:tr>
      <w:tr w:rsidR="00B113BF" w14:paraId="3B09D15B"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BA9C5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5D76684A"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02B169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6B2CEE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35CFD8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01C0D34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8BD7B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E08457" w14:textId="77777777" w:rsidR="00B113BF" w:rsidRDefault="00B113BF" w:rsidP="00B113BF">
      <w:pPr>
        <w:pStyle w:val="CorpsA"/>
        <w:widowControl w:val="0"/>
        <w:spacing w:line="240" w:lineRule="auto"/>
        <w:rPr>
          <w:rFonts w:ascii="Cambria" w:eastAsia="Cambria" w:hAnsi="Cambria" w:cs="Cambria"/>
          <w:sz w:val="24"/>
          <w:szCs w:val="24"/>
        </w:rPr>
      </w:pPr>
    </w:p>
    <w:p w14:paraId="6541E228" w14:textId="77777777" w:rsidR="00B113BF" w:rsidRDefault="00B113BF" w:rsidP="00B113BF">
      <w:pPr>
        <w:pStyle w:val="CorpsA"/>
        <w:spacing w:line="240" w:lineRule="auto"/>
        <w:rPr>
          <w:rFonts w:ascii="Cambria" w:eastAsia="Cambria" w:hAnsi="Cambria" w:cs="Cambria"/>
          <w:sz w:val="24"/>
          <w:szCs w:val="24"/>
        </w:rPr>
      </w:pPr>
    </w:p>
    <w:p w14:paraId="2B8E0F98"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6"/>
        <w:gridCol w:w="688"/>
        <w:gridCol w:w="787"/>
        <w:gridCol w:w="857"/>
        <w:gridCol w:w="2617"/>
        <w:gridCol w:w="516"/>
        <w:gridCol w:w="1068"/>
        <w:gridCol w:w="1172"/>
      </w:tblGrid>
      <w:tr w:rsidR="00B113BF" w14:paraId="7AC1D035"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03F905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35E4DD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CU-18</w:t>
            </w:r>
          </w:p>
        </w:tc>
        <w:tc>
          <w:tcPr>
            <w:tcW w:w="164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DC5E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d’un cours personnalisé</w:t>
            </w:r>
          </w:p>
        </w:tc>
        <w:tc>
          <w:tcPr>
            <w:tcW w:w="313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82381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PERSONNALISE</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1F0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7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62949FC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00905925"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85D6F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84968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Si l’internaute souhaite un cours sur un sujet qui n’est pas abordée dans les cours déjà en ligne ou s’il veut des précisions sur un cours déjà en ligne, il peut faire une demande de cours personnalisé.  </w:t>
            </w:r>
          </w:p>
        </w:tc>
      </w:tr>
      <w:tr w:rsidR="00B113BF" w14:paraId="42C6AE00"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CB8A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6835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2CDBBF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B0DFDC8" w14:textId="056F9EB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Précondition</w:t>
            </w:r>
            <w:r w:rsidR="00B113BF" w:rsidRPr="00237690">
              <w:rPr>
                <w:rFonts w:ascii="Cambria" w:eastAsia="Cambria" w:hAnsi="Cambria" w:cs="Cambria"/>
                <w:b/>
                <w:bCs/>
                <w:sz w:val="24"/>
                <w:szCs w:val="24"/>
              </w:rPr>
              <w:t>(s)</w:t>
            </w:r>
          </w:p>
        </w:tc>
      </w:tr>
      <w:tr w:rsidR="00B113BF" w14:paraId="7023FE4B"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B00808" w14:textId="01A114E1"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3101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59BBE872"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FDF8699" w14:textId="7D24ED41"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3B5F1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4662EBE9"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8D13741" w14:textId="2B022B4F"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418A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personnalisé »</w:t>
            </w:r>
          </w:p>
        </w:tc>
      </w:tr>
      <w:tr w:rsidR="00B113BF" w14:paraId="30FD91C4"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C0117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6780875E" w14:textId="77777777" w:rsidTr="00237690">
        <w:tblPrEx>
          <w:shd w:val="clear" w:color="auto" w:fill="CED7E7"/>
        </w:tblPrEx>
        <w:trPr>
          <w:trHeight w:val="269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ACDD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5EB3D99"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communique au système qu’il souhaite  demander un cours personnalisé.</w:t>
            </w:r>
          </w:p>
          <w:p w14:paraId="7CA6C4BC"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pour qu’il puisse faire sa demande.</w:t>
            </w:r>
          </w:p>
          <w:p w14:paraId="24D65C4E"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4E9FE77D"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mail d’un des administrateurs avec le cours écrit qui répond à sa demande.</w:t>
            </w:r>
          </w:p>
        </w:tc>
      </w:tr>
      <w:tr w:rsidR="00B113BF" w14:paraId="5449CAB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8D5F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9E27E39" w14:textId="77777777" w:rsidTr="00237690">
        <w:tblPrEx>
          <w:shd w:val="clear" w:color="auto" w:fill="CED7E7"/>
        </w:tblPrEx>
        <w:trPr>
          <w:trHeight w:val="607"/>
        </w:trPr>
        <w:tc>
          <w:tcPr>
            <w:tcW w:w="168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2DF380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186AF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56F484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56"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7D86DD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1111D5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8A0254B"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4"/>
        <w:gridCol w:w="621"/>
        <w:gridCol w:w="878"/>
        <w:gridCol w:w="954"/>
        <w:gridCol w:w="2465"/>
        <w:gridCol w:w="469"/>
        <w:gridCol w:w="1030"/>
        <w:gridCol w:w="1063"/>
      </w:tblGrid>
      <w:tr w:rsidR="00B113BF" w14:paraId="548AAA0D" w14:textId="77777777" w:rsidTr="00237690">
        <w:trPr>
          <w:trHeight w:val="907"/>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2C384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1AD4C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CU-19</w:t>
            </w:r>
          </w:p>
        </w:tc>
        <w:tc>
          <w:tcPr>
            <w:tcW w:w="1832"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0624E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Contact avec un administrateur</w:t>
            </w:r>
          </w:p>
        </w:tc>
        <w:tc>
          <w:tcPr>
            <w:tcW w:w="293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65929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CONTACTER UN ADMINISTRATEUR</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589D4B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3B2FC6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F79B5C0"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AAA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BE371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envoyer un mail directement  à un administrateur.</w:t>
            </w:r>
          </w:p>
        </w:tc>
      </w:tr>
      <w:tr w:rsidR="00B113BF" w14:paraId="3C0C3259"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B3E37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CE519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D30E4C4"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AF4676F" w14:textId="1058D68F"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22CE88EF"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C50C1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6CD2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792871E1"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868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1C6467A4" w14:textId="77777777" w:rsidTr="00237690">
        <w:tblPrEx>
          <w:shd w:val="clear" w:color="auto" w:fill="CED7E7"/>
        </w:tblPrEx>
        <w:trPr>
          <w:trHeight w:val="18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FA5B66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3537C63"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communiquer directement avec les administrateurs.</w:t>
            </w:r>
          </w:p>
          <w:p w14:paraId="24D7BC2E"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de message avec deux champs : objet du message et message. </w:t>
            </w:r>
          </w:p>
          <w:p w14:paraId="035AFEDD"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écrit son message.</w:t>
            </w:r>
          </w:p>
          <w:p w14:paraId="54F02912"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transmet ce message aux administrateurs.</w:t>
            </w:r>
          </w:p>
        </w:tc>
      </w:tr>
      <w:tr w:rsidR="00B113BF" w14:paraId="4503693F"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2E8B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8B4995C" w14:textId="77777777" w:rsidTr="00237690">
        <w:tblPrEx>
          <w:shd w:val="clear" w:color="auto" w:fill="CED7E7"/>
        </w:tblPrEx>
        <w:trPr>
          <w:trHeight w:val="607"/>
        </w:trPr>
        <w:tc>
          <w:tcPr>
            <w:tcW w:w="1586"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EE980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EE58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1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69C2D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09C56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36C38B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79C8733C" w14:textId="77777777" w:rsidR="00B113BF" w:rsidRDefault="00B113BF" w:rsidP="00B113BF">
      <w:pPr>
        <w:pStyle w:val="CorpsA"/>
        <w:widowControl w:val="0"/>
        <w:spacing w:line="240" w:lineRule="auto"/>
        <w:rPr>
          <w:rFonts w:ascii="Cambria" w:eastAsia="Cambria" w:hAnsi="Cambria" w:cs="Cambria"/>
          <w:sz w:val="24"/>
          <w:szCs w:val="24"/>
        </w:rPr>
      </w:pPr>
    </w:p>
    <w:p w14:paraId="19F9ABD3" w14:textId="77777777" w:rsidR="00B113BF" w:rsidRDefault="00B113BF" w:rsidP="00B113BF">
      <w:pPr>
        <w:pStyle w:val="CorpsA"/>
        <w:spacing w:line="240" w:lineRule="auto"/>
        <w:rPr>
          <w:rFonts w:ascii="Cambria" w:eastAsia="Cambria" w:hAnsi="Cambria" w:cs="Cambria"/>
          <w:sz w:val="24"/>
          <w:szCs w:val="24"/>
        </w:rPr>
      </w:pPr>
    </w:p>
    <w:p w14:paraId="1A418E34" w14:textId="77777777" w:rsidR="00B113BF" w:rsidRDefault="00B113BF" w:rsidP="00B113BF">
      <w:pPr>
        <w:pStyle w:val="CorpsA"/>
        <w:spacing w:line="240" w:lineRule="auto"/>
        <w:rPr>
          <w:rFonts w:ascii="Cambria" w:eastAsia="Cambria" w:hAnsi="Cambria" w:cs="Cambria"/>
          <w:sz w:val="24"/>
          <w:szCs w:val="24"/>
        </w:rPr>
      </w:pPr>
    </w:p>
    <w:p w14:paraId="5FF91E7B" w14:textId="77777777" w:rsidR="00B113BF" w:rsidRDefault="00B113BF" w:rsidP="00B113BF">
      <w:pPr>
        <w:pStyle w:val="CorpsA"/>
        <w:spacing w:line="240" w:lineRule="auto"/>
        <w:rPr>
          <w:rFonts w:ascii="Cambria" w:eastAsia="Cambria" w:hAnsi="Cambria" w:cs="Cambria"/>
          <w:sz w:val="24"/>
          <w:szCs w:val="24"/>
        </w:rPr>
      </w:pPr>
    </w:p>
    <w:p w14:paraId="73133A5C" w14:textId="77777777" w:rsidR="00B113BF" w:rsidRDefault="00B113BF" w:rsidP="00B113BF">
      <w:pPr>
        <w:pStyle w:val="CorpsA"/>
        <w:spacing w:line="240" w:lineRule="auto"/>
        <w:rPr>
          <w:rFonts w:ascii="Cambria" w:eastAsia="Cambria" w:hAnsi="Cambria" w:cs="Cambria"/>
          <w:sz w:val="24"/>
          <w:szCs w:val="24"/>
        </w:rPr>
      </w:pPr>
    </w:p>
    <w:tbl>
      <w:tblPr>
        <w:tblW w:w="9952" w:type="dxa"/>
        <w:tblInd w:w="-3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1041"/>
        <w:gridCol w:w="1144"/>
        <w:gridCol w:w="624"/>
        <w:gridCol w:w="962"/>
        <w:gridCol w:w="1046"/>
        <w:gridCol w:w="2518"/>
        <w:gridCol w:w="473"/>
        <w:gridCol w:w="1067"/>
        <w:gridCol w:w="1077"/>
      </w:tblGrid>
      <w:tr w:rsidR="00B113BF" w14:paraId="428B1240" w14:textId="77777777" w:rsidTr="00237690">
        <w:trPr>
          <w:trHeight w:val="912"/>
          <w:tblHeader/>
        </w:trPr>
        <w:tc>
          <w:tcPr>
            <w:tcW w:w="1041"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43B2C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6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CAC5CC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CU-20</w:t>
            </w:r>
          </w:p>
        </w:tc>
        <w:tc>
          <w:tcPr>
            <w:tcW w:w="200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B7154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des administrateurs</w:t>
            </w:r>
          </w:p>
        </w:tc>
        <w:tc>
          <w:tcPr>
            <w:tcW w:w="2991"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5BA206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VIA UNE SESSION ADMINISTRATEUR</w:t>
            </w:r>
          </w:p>
        </w:tc>
        <w:tc>
          <w:tcPr>
            <w:tcW w:w="1067"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5079BA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7"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68EC0BB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FEB80C4" w14:textId="77777777" w:rsidTr="00237690">
        <w:tblPrEx>
          <w:shd w:val="clear" w:color="auto" w:fill="CED7E7"/>
        </w:tblPrEx>
        <w:trPr>
          <w:trHeight w:val="9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C47EA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E05C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Les administrateurs du site doivent avoir des sessions personnelles reconnues par le système pour faire des actions bien définis non faisables par les internautes. </w:t>
            </w:r>
          </w:p>
        </w:tc>
      </w:tr>
      <w:tr w:rsidR="00B113BF" w14:paraId="51F153B1"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B7CE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6E87270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17A9E0E"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32249B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3E6E50EF"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180E65F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B6A77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session administrateur reconnu par le système</w:t>
            </w:r>
          </w:p>
        </w:tc>
      </w:tr>
      <w:tr w:rsidR="00B113BF" w14:paraId="6DD03806"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2923A3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143"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57478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1F081D35"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0232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756FB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009CE70A"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55533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14:paraId="5776EB20" w14:textId="77777777" w:rsidTr="00237690">
        <w:tblPrEx>
          <w:shd w:val="clear" w:color="auto" w:fill="CED7E7"/>
        </w:tblPrEx>
        <w:trPr>
          <w:trHeight w:val="1237"/>
        </w:trPr>
        <w:tc>
          <w:tcPr>
            <w:tcW w:w="2809"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E581F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43"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35C16742"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s’identifier.</w:t>
            </w:r>
          </w:p>
          <w:p w14:paraId="57A32E2C"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communique un formulaire d’authentification.</w:t>
            </w:r>
          </w:p>
          <w:p w14:paraId="2A2F3264"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s’identifie.</w:t>
            </w:r>
          </w:p>
          <w:p w14:paraId="6FACE916"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connecte l’administrateur.</w:t>
            </w:r>
          </w:p>
        </w:tc>
      </w:tr>
      <w:tr w:rsidR="00B113BF" w:rsidRPr="00237690" w14:paraId="6D8C74EE" w14:textId="77777777" w:rsidTr="003119FB">
        <w:tblPrEx>
          <w:shd w:val="clear" w:color="auto" w:fill="CED7E7"/>
        </w:tblPrEx>
        <w:trPr>
          <w:trHeight w:val="1151"/>
        </w:trPr>
        <w:tc>
          <w:tcPr>
            <w:tcW w:w="2809"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8270777"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7143"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C5615BA" w14:textId="77777777" w:rsidR="00B113BF" w:rsidRPr="00237690" w:rsidRDefault="00B113BF" w:rsidP="00237690">
            <w:pPr>
              <w:pStyle w:val="Paragraphedeliste"/>
              <w:spacing w:after="0" w:line="240" w:lineRule="auto"/>
              <w:rPr>
                <w:rFonts w:ascii="Cambria" w:eastAsia="Cambria" w:hAnsi="Cambria" w:cs="Cambria"/>
                <w:sz w:val="24"/>
                <w:szCs w:val="24"/>
              </w:rPr>
            </w:pPr>
            <w:r w:rsidRPr="00237690">
              <w:rPr>
                <w:rFonts w:ascii="Cambria" w:eastAsia="Cambria" w:hAnsi="Cambria" w:cs="Cambria"/>
                <w:sz w:val="24"/>
                <w:szCs w:val="24"/>
              </w:rPr>
              <w:t>3a. Les informations rentrées par l’administrateur ne sont pas reconnues pas le système : le système renvoie un message d’erreur.</w:t>
            </w:r>
          </w:p>
        </w:tc>
      </w:tr>
      <w:tr w:rsidR="00B113BF" w:rsidRPr="00E01A6A" w14:paraId="767C7B9B" w14:textId="77777777" w:rsidTr="00237690">
        <w:tblPrEx>
          <w:shd w:val="clear" w:color="auto" w:fill="CED7E7"/>
        </w:tblPrEx>
        <w:trPr>
          <w:trHeight w:val="310"/>
        </w:trPr>
        <w:tc>
          <w:tcPr>
            <w:tcW w:w="9952"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406ED20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7E1FBE33" w14:textId="77777777" w:rsidTr="00237690">
        <w:tblPrEx>
          <w:shd w:val="clear" w:color="auto" w:fill="CED7E7"/>
        </w:tblPrEx>
        <w:trPr>
          <w:trHeight w:val="607"/>
        </w:trPr>
        <w:tc>
          <w:tcPr>
            <w:tcW w:w="2185"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209EEF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86"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C542E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64"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147D08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17"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BC8B6F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D0ABA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3A551821" w14:textId="77777777" w:rsidR="00B113BF" w:rsidRDefault="00B113BF" w:rsidP="00B113BF">
      <w:pPr>
        <w:pStyle w:val="CorpsA"/>
        <w:widowControl w:val="0"/>
        <w:spacing w:line="240" w:lineRule="auto"/>
        <w:rPr>
          <w:rFonts w:ascii="Cambria" w:eastAsia="Cambria" w:hAnsi="Cambria" w:cs="Cambria"/>
          <w:sz w:val="24"/>
          <w:szCs w:val="24"/>
        </w:rPr>
      </w:pPr>
    </w:p>
    <w:p w14:paraId="07E5D3E0" w14:textId="77777777" w:rsidR="003119FB" w:rsidRDefault="003119FB">
      <w:r>
        <w:br w:type="page"/>
      </w: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9"/>
        <w:gridCol w:w="700"/>
        <w:gridCol w:w="659"/>
        <w:gridCol w:w="801"/>
        <w:gridCol w:w="2507"/>
        <w:gridCol w:w="523"/>
        <w:gridCol w:w="1030"/>
        <w:gridCol w:w="1185"/>
      </w:tblGrid>
      <w:tr w:rsidR="00B113BF" w14:paraId="596235E5" w14:textId="77777777" w:rsidTr="00237690">
        <w:trPr>
          <w:trHeight w:val="612"/>
          <w:tblHeader/>
        </w:trPr>
        <w:tc>
          <w:tcPr>
            <w:tcW w:w="462"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6D8B7F41" w14:textId="7BC3216A" w:rsidR="00B113BF" w:rsidRPr="00237690" w:rsidRDefault="00B113BF" w:rsidP="00237690">
            <w:pPr>
              <w:pStyle w:val="CorpsA"/>
              <w:spacing w:before="100" w:after="119" w:line="238" w:lineRule="atLeast"/>
              <w:rPr>
                <w:rFonts w:ascii="Times New Roman" w:eastAsia="Arial Unicode MS" w:hAnsi="Times New Roman"/>
              </w:rPr>
            </w:pPr>
            <w:r w:rsidRPr="00237690">
              <w:rPr>
                <w:rFonts w:cs="Times New Roman"/>
                <w:color w:val="auto"/>
                <w:bdr w:val="none" w:sz="0" w:space="0" w:color="auto"/>
                <w:lang w:val="fr-CA" w:eastAsia="en-US"/>
              </w:rPr>
              <w:lastRenderedPageBreak/>
              <w:br w:type="page"/>
            </w:r>
            <w:r w:rsidRPr="00237690">
              <w:rPr>
                <w:rFonts w:ascii="Cambria" w:eastAsia="Cambria" w:hAnsi="Cambria" w:cs="Cambria"/>
                <w:b/>
                <w:bCs/>
                <w:sz w:val="24"/>
                <w:szCs w:val="24"/>
              </w:rPr>
              <w:t>ID</w:t>
            </w:r>
          </w:p>
        </w:tc>
        <w:tc>
          <w:tcPr>
            <w:tcW w:w="1899"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B9DD5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CU-21</w:t>
            </w:r>
          </w:p>
        </w:tc>
        <w:tc>
          <w:tcPr>
            <w:tcW w:w="146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117571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Ajout d’un cours</w:t>
            </w:r>
          </w:p>
        </w:tc>
        <w:tc>
          <w:tcPr>
            <w:tcW w:w="303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7432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AJOUTER UN COURS</w:t>
            </w:r>
          </w:p>
        </w:tc>
        <w:tc>
          <w:tcPr>
            <w:tcW w:w="1030"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FB853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5"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6D5B0F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C95F101" w14:textId="77777777" w:rsidTr="00237690">
        <w:tblPrEx>
          <w:shd w:val="clear" w:color="auto" w:fill="CED7E7"/>
        </w:tblPrEx>
        <w:trPr>
          <w:trHeight w:val="9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7BA7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37AC6B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d’écrire des cours supplémentaires</w:t>
            </w:r>
          </w:p>
        </w:tc>
      </w:tr>
      <w:tr w:rsidR="00B113BF" w14:paraId="740CFA9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4F4B996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224960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225443C8"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0F7827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5E26B9A6"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5B9068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3B5B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31936A0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0EACF48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C2E26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3FFD5799"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7F585D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705"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7C180178"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D24BE61"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75165D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1E22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cours est ajouté à la liste des cours.</w:t>
            </w:r>
          </w:p>
        </w:tc>
      </w:tr>
      <w:tr w:rsidR="00B113BF" w14:paraId="2B915675"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05A87B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d’évèn</w:t>
            </w:r>
            <w:r w:rsidRPr="00237690">
              <w:rPr>
                <w:rFonts w:ascii="Cambria" w:eastAsia="Cambria" w:hAnsi="Cambria" w:cs="Cambria"/>
                <w:b/>
                <w:bCs/>
                <w:sz w:val="24"/>
                <w:szCs w:val="24"/>
                <w:lang w:val="en-US"/>
              </w:rPr>
              <w:t>ements</w:t>
            </w:r>
          </w:p>
        </w:tc>
      </w:tr>
      <w:tr w:rsidR="00B113BF" w:rsidRPr="00237690" w14:paraId="4BA485DF" w14:textId="77777777" w:rsidTr="00237690">
        <w:tblPrEx>
          <w:shd w:val="clear" w:color="auto" w:fill="CED7E7"/>
        </w:tblPrEx>
        <w:trPr>
          <w:trHeight w:val="910"/>
        </w:trPr>
        <w:tc>
          <w:tcPr>
            <w:tcW w:w="2361"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01AE9E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5"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230DC45C"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au système de rajouter un cours.</w:t>
            </w:r>
          </w:p>
          <w:p w14:paraId="6232BA44"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cours.</w:t>
            </w:r>
          </w:p>
          <w:p w14:paraId="4F20A010"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renseigne le formulaire et le soumet au système.</w:t>
            </w:r>
          </w:p>
          <w:p w14:paraId="31A96C17"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du cours et ajoute ce nouveau cours à la liste des cours disponibles sur le site.</w:t>
            </w:r>
          </w:p>
        </w:tc>
      </w:tr>
      <w:tr w:rsidR="00B113BF" w:rsidRPr="00237690" w14:paraId="0DC33E4C" w14:textId="77777777" w:rsidTr="00237690">
        <w:tblPrEx>
          <w:shd w:val="clear" w:color="auto" w:fill="CED7E7"/>
        </w:tblPrEx>
        <w:trPr>
          <w:trHeight w:val="910"/>
        </w:trPr>
        <w:tc>
          <w:tcPr>
            <w:tcW w:w="2361"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01B09BD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5"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6F579385"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3a. L’administrateur n’a pas rempli tous les champs : aller à 2.</w:t>
            </w:r>
          </w:p>
        </w:tc>
      </w:tr>
      <w:tr w:rsidR="00B113BF" w:rsidRPr="00E01A6A" w14:paraId="3BBF217E" w14:textId="77777777" w:rsidTr="00237690">
        <w:tblPrEx>
          <w:shd w:val="clear" w:color="auto" w:fill="CED7E7"/>
        </w:tblPrEx>
        <w:trPr>
          <w:trHeight w:val="310"/>
        </w:trPr>
        <w:tc>
          <w:tcPr>
            <w:tcW w:w="9066"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1639A01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06C14593" w14:textId="77777777" w:rsidTr="00237690">
        <w:tblPrEx>
          <w:shd w:val="clear" w:color="auto" w:fill="CED7E7"/>
        </w:tblPrEx>
        <w:trPr>
          <w:trHeight w:val="607"/>
        </w:trPr>
        <w:tc>
          <w:tcPr>
            <w:tcW w:w="1661"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2E74AC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D1505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08"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3A730E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AFCFE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F96DF3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9FDE70C" w14:textId="77777777" w:rsidR="00B113BF" w:rsidRDefault="00B113BF" w:rsidP="00B113BF">
      <w:pPr>
        <w:pStyle w:val="CorpsA"/>
        <w:widowControl w:val="0"/>
        <w:spacing w:line="240" w:lineRule="auto"/>
        <w:rPr>
          <w:rFonts w:ascii="Cambria" w:eastAsia="Cambria" w:hAnsi="Cambria" w:cs="Cambria"/>
          <w:sz w:val="24"/>
          <w:szCs w:val="24"/>
        </w:rPr>
      </w:pPr>
    </w:p>
    <w:p w14:paraId="3C957553" w14:textId="77777777" w:rsidR="00B113BF" w:rsidRDefault="00B113BF" w:rsidP="00B113BF">
      <w:pPr>
        <w:pStyle w:val="CorpsA"/>
        <w:spacing w:line="240" w:lineRule="auto"/>
        <w:rPr>
          <w:rFonts w:ascii="Cambria" w:eastAsia="Cambria" w:hAnsi="Cambria" w:cs="Cambria"/>
          <w:sz w:val="24"/>
          <w:szCs w:val="24"/>
        </w:rPr>
      </w:pPr>
    </w:p>
    <w:p w14:paraId="4CC2D34F"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1"/>
        <w:gridCol w:w="712"/>
        <w:gridCol w:w="724"/>
        <w:gridCol w:w="884"/>
        <w:gridCol w:w="2557"/>
        <w:gridCol w:w="531"/>
        <w:gridCol w:w="1068"/>
        <w:gridCol w:w="1204"/>
      </w:tblGrid>
      <w:tr w:rsidR="00B113BF" w14:paraId="7B5B30B4"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931559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AD5E2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CU-22</w:t>
            </w:r>
          </w:p>
        </w:tc>
        <w:tc>
          <w:tcPr>
            <w:tcW w:w="160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A0269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d’un cours</w:t>
            </w:r>
          </w:p>
        </w:tc>
        <w:tc>
          <w:tcPr>
            <w:tcW w:w="308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9859C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5BF6C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04"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BBC8C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750FE83"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46861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379EB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de modifier un cours existant.</w:t>
            </w:r>
          </w:p>
        </w:tc>
      </w:tr>
      <w:tr w:rsidR="00B113BF" w14:paraId="0B7DE47E"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940D9E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7F560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3838952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365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3A83B337"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BF466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5DFC7E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1519E22F"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7F22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D60C9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13C909A6"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1D06E00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968"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2BCDDDF7"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08821E30"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283F2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FFF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cours est réactualisé par le système.</w:t>
            </w:r>
          </w:p>
        </w:tc>
      </w:tr>
      <w:tr w:rsidR="00B113BF" w14:paraId="05F300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2CCCD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d’évèn</w:t>
            </w:r>
            <w:r w:rsidRPr="00237690">
              <w:rPr>
                <w:rFonts w:ascii="Cambria" w:eastAsia="Cambria" w:hAnsi="Cambria" w:cs="Cambria"/>
                <w:b/>
                <w:bCs/>
                <w:sz w:val="24"/>
                <w:szCs w:val="24"/>
                <w:lang w:val="en-US"/>
              </w:rPr>
              <w:t>ements</w:t>
            </w:r>
          </w:p>
        </w:tc>
      </w:tr>
      <w:tr w:rsidR="00B113BF" w:rsidRPr="00237690" w14:paraId="4F446D37"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65EB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9B4C010"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modification un cours.</w:t>
            </w:r>
          </w:p>
          <w:p w14:paraId="7638D491"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le cours à modifier en version éditable.</w:t>
            </w:r>
          </w:p>
          <w:p w14:paraId="7D3FA5B3"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modifie les informations qu’il souhaite.</w:t>
            </w:r>
          </w:p>
          <w:p w14:paraId="0DC4BAF1"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des informations et met à jour le cours sur le site.</w:t>
            </w:r>
          </w:p>
        </w:tc>
      </w:tr>
      <w:tr w:rsidR="00B113BF" w14:paraId="2A43B980"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F1EC3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7B64ABB0" w14:textId="77777777" w:rsidTr="00237690">
        <w:tblPrEx>
          <w:shd w:val="clear" w:color="auto" w:fill="CED7E7"/>
        </w:tblPrEx>
        <w:trPr>
          <w:trHeight w:val="607"/>
        </w:trPr>
        <w:tc>
          <w:tcPr>
            <w:tcW w:w="171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3303E5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3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D3629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41"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47A5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0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39F90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601B6EA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770F648" w14:textId="77777777" w:rsidR="00B113BF" w:rsidRDefault="00B113BF" w:rsidP="00B113BF">
      <w:pPr>
        <w:pStyle w:val="CorpsA"/>
        <w:widowControl w:val="0"/>
        <w:spacing w:line="240" w:lineRule="auto"/>
        <w:rPr>
          <w:rFonts w:ascii="Cambria" w:eastAsia="Cambria" w:hAnsi="Cambria" w:cs="Cambria"/>
          <w:sz w:val="24"/>
          <w:szCs w:val="24"/>
        </w:rPr>
      </w:pPr>
    </w:p>
    <w:p w14:paraId="63A4D410" w14:textId="77777777" w:rsidR="00B113BF" w:rsidRDefault="00B113BF" w:rsidP="00B113BF">
      <w:pPr>
        <w:pStyle w:val="CorpsA"/>
        <w:rPr>
          <w:rFonts w:ascii="Cambria" w:eastAsia="Cambria" w:hAnsi="Cambria" w:cs="Cambria"/>
          <w:sz w:val="24"/>
          <w:szCs w:val="24"/>
        </w:rPr>
      </w:pPr>
    </w:p>
    <w:p w14:paraId="45685496"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1"/>
        <w:gridCol w:w="723"/>
        <w:gridCol w:w="685"/>
        <w:gridCol w:w="745"/>
        <w:gridCol w:w="2684"/>
        <w:gridCol w:w="541"/>
        <w:gridCol w:w="1067"/>
        <w:gridCol w:w="1223"/>
      </w:tblGrid>
      <w:tr w:rsidR="00B113BF" w14:paraId="0EB4EBCE" w14:textId="77777777" w:rsidTr="00237690">
        <w:trPr>
          <w:trHeight w:val="1512"/>
          <w:tblHeader/>
        </w:trPr>
        <w:tc>
          <w:tcPr>
            <w:tcW w:w="480"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E81D2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56671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CU-23</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614D3B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demandes de cours Premium</w:t>
            </w:r>
          </w:p>
        </w:tc>
        <w:tc>
          <w:tcPr>
            <w:tcW w:w="322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809DC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DEMANDES DE COURS PREMIUM</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D5A4B7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C0DF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76772EC"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4DC6F6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4F07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Lorsqu’il y a des demandes de cours Premium (à domicile ou personnalisé), les administrateurs doivent y répondre rapidement.</w:t>
            </w:r>
          </w:p>
        </w:tc>
      </w:tr>
      <w:tr w:rsidR="00B113BF" w14:paraId="607F8A4B"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B0B0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3723C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6C5EEEB6"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17E94D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C20841C"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F89A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C55A1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connecté avec un compte administrateur.</w:t>
            </w:r>
          </w:p>
        </w:tc>
      </w:tr>
      <w:tr w:rsidR="00B113BF" w14:paraId="5C3E769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7908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DF2DF2C" w14:textId="77777777" w:rsidTr="00237690">
        <w:tblPrEx>
          <w:shd w:val="clear" w:color="auto" w:fill="CED7E7"/>
        </w:tblPrEx>
        <w:trPr>
          <w:trHeight w:val="12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35926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1673D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d’accéder aux messages des internautes du site. </w:t>
            </w:r>
          </w:p>
          <w:p w14:paraId="6E6760F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fournit la liste des messages reçus.</w:t>
            </w:r>
          </w:p>
          <w:p w14:paraId="0EFEC303"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de répondre aux messages. </w:t>
            </w:r>
          </w:p>
          <w:p w14:paraId="5E8C0C4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réponse.</w:t>
            </w:r>
          </w:p>
          <w:p w14:paraId="3DBEDC0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le texte dans le champ destiné au texte.</w:t>
            </w:r>
          </w:p>
          <w:p w14:paraId="5E0AC34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la réponse à l’internaute.</w:t>
            </w:r>
          </w:p>
        </w:tc>
      </w:tr>
      <w:tr w:rsidR="00B113BF" w14:paraId="4B0569E8"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9688D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271383"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9BCB9A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82C1E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F90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0"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64AC9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C246E7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CAFB2D0" w14:textId="77777777" w:rsidR="00B113BF" w:rsidRDefault="00B113BF" w:rsidP="00B113BF">
      <w:pPr>
        <w:pStyle w:val="CorpsA"/>
        <w:widowControl w:val="0"/>
        <w:spacing w:line="240" w:lineRule="auto"/>
        <w:rPr>
          <w:rFonts w:ascii="Cambria" w:eastAsia="Cambria" w:hAnsi="Cambria" w:cs="Cambria"/>
          <w:sz w:val="24"/>
          <w:szCs w:val="24"/>
        </w:rPr>
      </w:pPr>
    </w:p>
    <w:p w14:paraId="1B6BA3B7" w14:textId="77777777" w:rsidR="00B113BF" w:rsidRDefault="00B113BF" w:rsidP="00B113BF">
      <w:pPr>
        <w:pStyle w:val="CorpsA"/>
        <w:rPr>
          <w:rFonts w:ascii="Cambria" w:eastAsia="Cambria" w:hAnsi="Cambria" w:cs="Cambria"/>
          <w:sz w:val="24"/>
          <w:szCs w:val="24"/>
        </w:rPr>
      </w:pPr>
    </w:p>
    <w:p w14:paraId="0B746845" w14:textId="77777777" w:rsidR="00B113BF" w:rsidRDefault="00B113BF" w:rsidP="00B113BF">
      <w:pPr>
        <w:pStyle w:val="CorpsA"/>
        <w:rPr>
          <w:rFonts w:ascii="Cambria" w:eastAsia="Cambria" w:hAnsi="Cambria" w:cs="Cambria"/>
          <w:sz w:val="24"/>
          <w:szCs w:val="24"/>
        </w:rPr>
      </w:pPr>
    </w:p>
    <w:p w14:paraId="0BD0C8CE" w14:textId="77777777" w:rsidR="00B113BF" w:rsidRDefault="00B113BF" w:rsidP="00B113BF">
      <w:pPr>
        <w:pStyle w:val="CorpsA"/>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93"/>
        <w:gridCol w:w="1172"/>
        <w:gridCol w:w="657"/>
        <w:gridCol w:w="862"/>
        <w:gridCol w:w="937"/>
        <w:gridCol w:w="2579"/>
        <w:gridCol w:w="496"/>
        <w:gridCol w:w="1068"/>
        <w:gridCol w:w="1125"/>
      </w:tblGrid>
      <w:tr w:rsidR="00B113BF" w14:paraId="2D9487CE" w14:textId="77777777" w:rsidTr="00237690">
        <w:trPr>
          <w:trHeight w:val="912"/>
          <w:tblHeader/>
        </w:trPr>
        <w:tc>
          <w:tcPr>
            <w:tcW w:w="493"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3B440F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2DB5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CU-24</w:t>
            </w:r>
          </w:p>
        </w:tc>
        <w:tc>
          <w:tcPr>
            <w:tcW w:w="179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8E35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commentaires des cours</w:t>
            </w:r>
          </w:p>
        </w:tc>
        <w:tc>
          <w:tcPr>
            <w:tcW w:w="30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BB8C1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COMMENTAIRES DES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9D8F9D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2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3F5F3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498640C"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62AC4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B2D4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 internaute du site laisse un commentaire dans l’espace commentaire d’un des cours, l’administrateur peut, s’il le souhaite, y répondre.</w:t>
            </w:r>
          </w:p>
        </w:tc>
      </w:tr>
      <w:tr w:rsidR="00B113BF" w14:paraId="09A1B99B"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54317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9DDB6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BB2AB23"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C5A35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70D6D9D4"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05C2F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B8463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commentaire a été posté</w:t>
            </w:r>
          </w:p>
        </w:tc>
      </w:tr>
      <w:tr w:rsidR="00B113BF" w:rsidRPr="00237690" w14:paraId="1E879FF3" w14:textId="77777777" w:rsidTr="00237690">
        <w:tblPrEx>
          <w:shd w:val="clear" w:color="auto" w:fill="CED7E7"/>
        </w:tblPrEx>
        <w:trPr>
          <w:trHeight w:val="6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D6F8A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B17E3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est sur la page du cours où le commentaire a été posté.</w:t>
            </w:r>
          </w:p>
        </w:tc>
      </w:tr>
      <w:tr w:rsidR="00B113BF" w:rsidRPr="00237690" w14:paraId="50772EB7"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40FF7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Pré-conditions 3.</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38997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s’est connecté avec sa session admin.</w:t>
            </w:r>
          </w:p>
        </w:tc>
      </w:tr>
      <w:tr w:rsidR="00B113BF" w14:paraId="7333FE97"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74814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2AF7934"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CBAE8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97E395A"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répondre à un commentaire.</w:t>
            </w:r>
          </w:p>
          <w:p w14:paraId="1A6B041E"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une barre de texte éditable.</w:t>
            </w:r>
          </w:p>
          <w:p w14:paraId="1689C53F"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son texte</w:t>
            </w:r>
          </w:p>
          <w:p w14:paraId="3E60CD44"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 commentaire et le fait apparaître sur la page. </w:t>
            </w:r>
          </w:p>
        </w:tc>
      </w:tr>
      <w:tr w:rsidR="00B113BF" w:rsidRPr="00346CDF" w14:paraId="0F805F1A"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C98F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346CDF" w14:paraId="6DFAA56B" w14:textId="77777777" w:rsidTr="00237690">
        <w:tblPrEx>
          <w:shd w:val="clear" w:color="auto" w:fill="CED7E7"/>
        </w:tblPrEx>
        <w:trPr>
          <w:trHeight w:val="607"/>
        </w:trPr>
        <w:tc>
          <w:tcPr>
            <w:tcW w:w="166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ACD295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1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BB7874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1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ACCBF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89"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BDF3B8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3A8E6E4" w14:textId="77777777" w:rsidR="00DE61A9" w:rsidRDefault="00DE61A9" w:rsidP="00DE61A9">
      <w:pPr>
        <w:pStyle w:val="Titre1"/>
        <w:rPr>
          <w:sz w:val="24"/>
          <w:szCs w:val="24"/>
        </w:rPr>
      </w:pPr>
    </w:p>
    <w:p w14:paraId="41AE9DC2" w14:textId="77777777" w:rsidR="00DE61A9" w:rsidRDefault="00DE61A9" w:rsidP="00DE61A9">
      <w:pPr>
        <w:pStyle w:val="Titre1"/>
        <w:rPr>
          <w:sz w:val="24"/>
          <w:szCs w:val="24"/>
        </w:rPr>
      </w:pPr>
    </w:p>
    <w:p w14:paraId="62E6E8A7" w14:textId="77777777" w:rsidR="00DE61A9" w:rsidRDefault="00DE61A9" w:rsidP="00DE61A9">
      <w:pPr>
        <w:rPr>
          <w:rFonts w:ascii="Cambria" w:eastAsia="Times New Roman" w:hAnsi="Cambria"/>
          <w:b/>
          <w:bCs/>
          <w:color w:val="000000"/>
          <w:sz w:val="24"/>
          <w:szCs w:val="24"/>
        </w:rPr>
      </w:pPr>
      <w:bookmarkStart w:id="194" w:name="_Toc272400450"/>
    </w:p>
    <w:p w14:paraId="4F782BF4" w14:textId="77777777" w:rsidR="00DE61A9" w:rsidRDefault="00DE61A9" w:rsidP="00DE61A9">
      <w:pPr>
        <w:rPr>
          <w:rFonts w:ascii="Cambria" w:eastAsia="Times New Roman" w:hAnsi="Cambria"/>
          <w:b/>
          <w:bCs/>
          <w:color w:val="000000"/>
          <w:sz w:val="24"/>
          <w:szCs w:val="24"/>
        </w:rPr>
      </w:pPr>
    </w:p>
    <w:p w14:paraId="503B0EF3" w14:textId="77777777" w:rsidR="00DE61A9" w:rsidRDefault="00DE61A9" w:rsidP="00DE61A9">
      <w:pPr>
        <w:pStyle w:val="Titre1"/>
      </w:pPr>
    </w:p>
    <w:p w14:paraId="04B95BEB" w14:textId="77777777" w:rsidR="00DE61A9" w:rsidRDefault="00327AF7" w:rsidP="00DE61A9">
      <w:pPr>
        <w:pStyle w:val="Titre1"/>
      </w:pPr>
      <w:bookmarkStart w:id="195" w:name="_Toc508310336"/>
      <w:bookmarkStart w:id="196" w:name="_Toc508311793"/>
      <w:r>
        <w:t>7</w:t>
      </w:r>
      <w:r w:rsidR="008040A9">
        <w:t>. Diagramme de classe</w:t>
      </w:r>
      <w:r w:rsidR="007953B4">
        <w:t xml:space="preserve"> UML</w:t>
      </w:r>
      <w:bookmarkEnd w:id="194"/>
      <w:bookmarkEnd w:id="195"/>
      <w:bookmarkEnd w:id="196"/>
    </w:p>
    <w:p w14:paraId="5607FF77" w14:textId="77777777" w:rsidR="000C3105" w:rsidRDefault="000C3105" w:rsidP="000C3105"/>
    <w:p w14:paraId="0BE061CF" w14:textId="77777777" w:rsidR="000C3105" w:rsidRDefault="000C3105" w:rsidP="000C3105">
      <w:pPr>
        <w:rPr>
          <w:b/>
        </w:rPr>
      </w:pPr>
      <w:r>
        <w:t xml:space="preserve">Diagramme de classe package </w:t>
      </w:r>
      <w:r w:rsidRPr="000C3105">
        <w:rPr>
          <w:b/>
        </w:rPr>
        <w:t>gestion des comptes</w:t>
      </w:r>
      <w:r>
        <w:rPr>
          <w:b/>
        </w:rPr>
        <w:t> :</w:t>
      </w:r>
    </w:p>
    <w:p w14:paraId="3A14F30E" w14:textId="77777777" w:rsidR="000C3105" w:rsidRDefault="000C3105" w:rsidP="000C3105"/>
    <w:p w14:paraId="50BD240C" w14:textId="77777777" w:rsidR="000C3105" w:rsidRDefault="000C3105" w:rsidP="000C3105">
      <w:r>
        <w:rPr>
          <w:noProof/>
          <w:lang w:val="fr-FR" w:eastAsia="fr-FR"/>
        </w:rPr>
        <w:drawing>
          <wp:inline distT="0" distB="0" distL="0" distR="0" wp14:anchorId="1303B7B7" wp14:editId="10ABB33C">
            <wp:extent cx="5490210" cy="46678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 des comptes.jpg"/>
                    <pic:cNvPicPr/>
                  </pic:nvPicPr>
                  <pic:blipFill>
                    <a:blip r:embed="rId19">
                      <a:extLst>
                        <a:ext uri="{28A0092B-C50C-407E-A947-70E740481C1C}">
                          <a14:useLocalDpi xmlns:a14="http://schemas.microsoft.com/office/drawing/2010/main" val="0"/>
                        </a:ext>
                      </a:extLst>
                    </a:blip>
                    <a:stretch>
                      <a:fillRect/>
                    </a:stretch>
                  </pic:blipFill>
                  <pic:spPr>
                    <a:xfrm>
                      <a:off x="0" y="0"/>
                      <a:ext cx="5490210" cy="4667885"/>
                    </a:xfrm>
                    <a:prstGeom prst="rect">
                      <a:avLst/>
                    </a:prstGeom>
                  </pic:spPr>
                </pic:pic>
              </a:graphicData>
            </a:graphic>
          </wp:inline>
        </w:drawing>
      </w:r>
    </w:p>
    <w:p w14:paraId="031CB089" w14:textId="77777777" w:rsidR="000C3105" w:rsidRPr="000C3105" w:rsidRDefault="000C3105" w:rsidP="000C3105">
      <w:pPr>
        <w:ind w:firstLine="708"/>
      </w:pPr>
    </w:p>
    <w:p w14:paraId="7EAD38E1" w14:textId="77777777" w:rsidR="000C3105" w:rsidRDefault="000C3105" w:rsidP="000C3105"/>
    <w:p w14:paraId="566C0A06" w14:textId="77777777" w:rsidR="000C3105" w:rsidRDefault="000C3105" w:rsidP="000C3105"/>
    <w:p w14:paraId="09C96385" w14:textId="77777777" w:rsidR="000C3105" w:rsidRDefault="000C3105" w:rsidP="000C3105"/>
    <w:p w14:paraId="0DFBA8E8" w14:textId="77777777" w:rsidR="000C3105" w:rsidRDefault="000C3105" w:rsidP="000C3105"/>
    <w:p w14:paraId="0A8B799E" w14:textId="77777777" w:rsidR="000C3105" w:rsidRDefault="000C3105" w:rsidP="000C3105"/>
    <w:p w14:paraId="23C551C1" w14:textId="77777777" w:rsidR="000C3105" w:rsidRDefault="000C3105" w:rsidP="000C3105"/>
    <w:p w14:paraId="63DE2B28" w14:textId="77777777" w:rsidR="000C3105" w:rsidRPr="000C3105" w:rsidRDefault="000C3105" w:rsidP="000C3105">
      <w:r w:rsidRPr="000C3105">
        <w:rPr>
          <w:noProof/>
          <w:lang w:val="fr-FR" w:eastAsia="fr-FR"/>
        </w:rPr>
        <w:drawing>
          <wp:anchor distT="0" distB="0" distL="114300" distR="114300" simplePos="0" relativeHeight="251660800" behindDoc="0" locked="0" layoutInCell="1" allowOverlap="1" wp14:anchorId="6AD220FA" wp14:editId="1A47FCBA">
            <wp:simplePos x="0" y="0"/>
            <wp:positionH relativeFrom="margin">
              <wp:posOffset>-1905</wp:posOffset>
            </wp:positionH>
            <wp:positionV relativeFrom="margin">
              <wp:posOffset>1143635</wp:posOffset>
            </wp:positionV>
            <wp:extent cx="5490210" cy="40709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 des cours.jpg"/>
                    <pic:cNvPicPr/>
                  </pic:nvPicPr>
                  <pic:blipFill>
                    <a:blip r:embed="rId20">
                      <a:extLst>
                        <a:ext uri="{28A0092B-C50C-407E-A947-70E740481C1C}">
                          <a14:useLocalDpi xmlns:a14="http://schemas.microsoft.com/office/drawing/2010/main" val="0"/>
                        </a:ext>
                      </a:extLst>
                    </a:blip>
                    <a:stretch>
                      <a:fillRect/>
                    </a:stretch>
                  </pic:blipFill>
                  <pic:spPr>
                    <a:xfrm>
                      <a:off x="0" y="0"/>
                      <a:ext cx="5490210" cy="4070985"/>
                    </a:xfrm>
                    <a:prstGeom prst="rect">
                      <a:avLst/>
                    </a:prstGeom>
                  </pic:spPr>
                </pic:pic>
              </a:graphicData>
            </a:graphic>
          </wp:anchor>
        </w:drawing>
      </w:r>
      <w:r>
        <w:t xml:space="preserve">Diagramme de classe package </w:t>
      </w:r>
      <w:r w:rsidRPr="000C3105">
        <w:rPr>
          <w:b/>
        </w:rPr>
        <w:t>Gestion des cours</w:t>
      </w:r>
      <w:r>
        <w:rPr>
          <w:b/>
        </w:rPr>
        <w:t> :</w:t>
      </w:r>
    </w:p>
    <w:p w14:paraId="5D2A99C3" w14:textId="77777777" w:rsidR="000C3105" w:rsidRDefault="000C3105" w:rsidP="00DE61A9">
      <w:pPr>
        <w:pStyle w:val="Titre1"/>
      </w:pPr>
    </w:p>
    <w:p w14:paraId="4659ADD3" w14:textId="77777777" w:rsidR="000C3105" w:rsidRDefault="00EB15E5" w:rsidP="00DE61A9">
      <w:pPr>
        <w:pStyle w:val="Titre1"/>
      </w:pPr>
      <w:r w:rsidRPr="00DE61A9">
        <w:br w:type="page"/>
      </w:r>
      <w:bookmarkStart w:id="197" w:name="_Toc508310338"/>
      <w:bookmarkStart w:id="198" w:name="_Toc508311794"/>
    </w:p>
    <w:p w14:paraId="796E4546" w14:textId="77777777" w:rsidR="000C3105" w:rsidRDefault="000C3105" w:rsidP="00DE61A9">
      <w:pPr>
        <w:pStyle w:val="Titre1"/>
      </w:pPr>
    </w:p>
    <w:p w14:paraId="16649587" w14:textId="77777777" w:rsidR="000C3105" w:rsidRDefault="000C3105" w:rsidP="000C3105"/>
    <w:p w14:paraId="2BC922B4" w14:textId="77777777" w:rsidR="000C3105" w:rsidRDefault="000C3105" w:rsidP="000C3105">
      <w:r w:rsidRPr="000C3105">
        <w:rPr>
          <w:noProof/>
          <w:lang w:val="fr-FR" w:eastAsia="fr-FR"/>
        </w:rPr>
        <w:drawing>
          <wp:anchor distT="0" distB="0" distL="114300" distR="114300" simplePos="0" relativeHeight="251661824" behindDoc="0" locked="0" layoutInCell="1" allowOverlap="1" wp14:anchorId="7521F474" wp14:editId="32AC0286">
            <wp:simplePos x="0" y="0"/>
            <wp:positionH relativeFrom="margin">
              <wp:posOffset>-73025</wp:posOffset>
            </wp:positionH>
            <wp:positionV relativeFrom="margin">
              <wp:posOffset>1257300</wp:posOffset>
            </wp:positionV>
            <wp:extent cx="5490210" cy="3574415"/>
            <wp:effectExtent l="0" t="0" r="0" b="698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 des informations et des contacts.jpg"/>
                    <pic:cNvPicPr/>
                  </pic:nvPicPr>
                  <pic:blipFill>
                    <a:blip r:embed="rId21">
                      <a:extLst>
                        <a:ext uri="{28A0092B-C50C-407E-A947-70E740481C1C}">
                          <a14:useLocalDpi xmlns:a14="http://schemas.microsoft.com/office/drawing/2010/main" val="0"/>
                        </a:ext>
                      </a:extLst>
                    </a:blip>
                    <a:stretch>
                      <a:fillRect/>
                    </a:stretch>
                  </pic:blipFill>
                  <pic:spPr>
                    <a:xfrm>
                      <a:off x="0" y="0"/>
                      <a:ext cx="5490210" cy="3574415"/>
                    </a:xfrm>
                    <a:prstGeom prst="rect">
                      <a:avLst/>
                    </a:prstGeom>
                  </pic:spPr>
                </pic:pic>
              </a:graphicData>
            </a:graphic>
          </wp:anchor>
        </w:drawing>
      </w:r>
      <w:r>
        <w:t xml:space="preserve">Diagramme de package </w:t>
      </w:r>
      <w:r w:rsidRPr="000C3105">
        <w:rPr>
          <w:b/>
        </w:rPr>
        <w:t>Gestion des informations et des contacts</w:t>
      </w:r>
      <w:r>
        <w:rPr>
          <w:b/>
        </w:rPr>
        <w:t> :</w:t>
      </w:r>
    </w:p>
    <w:p w14:paraId="5E4511E1" w14:textId="77777777" w:rsidR="000C3105" w:rsidRDefault="000C3105" w:rsidP="00DE61A9">
      <w:pPr>
        <w:pStyle w:val="Titre1"/>
      </w:pPr>
    </w:p>
    <w:p w14:paraId="1ACBD150" w14:textId="77777777" w:rsidR="00EB15E5" w:rsidRDefault="00B210D7" w:rsidP="00DE61A9">
      <w:pPr>
        <w:pStyle w:val="Titre1"/>
      </w:pPr>
      <w:r>
        <w:t>8. Maquettes</w:t>
      </w:r>
      <w:bookmarkEnd w:id="197"/>
      <w:bookmarkEnd w:id="198"/>
    </w:p>
    <w:p w14:paraId="1829A51C" w14:textId="77777777" w:rsidR="00B210D7" w:rsidRPr="00B210D7" w:rsidRDefault="00B210D7" w:rsidP="00B210D7">
      <w:pPr>
        <w:rPr>
          <w:i/>
        </w:rPr>
      </w:pPr>
    </w:p>
    <w:p w14:paraId="10AFDBBF" w14:textId="77777777" w:rsidR="00B210D7" w:rsidRPr="00B210D7" w:rsidRDefault="00B210D7" w:rsidP="00B210D7">
      <w:pPr>
        <w:rPr>
          <w:rFonts w:ascii="Cambria" w:hAnsi="Cambria"/>
          <w:i/>
          <w:sz w:val="24"/>
          <w:szCs w:val="24"/>
        </w:rPr>
      </w:pPr>
      <w:r w:rsidRPr="00B210D7">
        <w:rPr>
          <w:rFonts w:ascii="Cambria" w:hAnsi="Cambria"/>
          <w:i/>
          <w:sz w:val="24"/>
          <w:szCs w:val="24"/>
        </w:rPr>
        <w:t>Voir PDF « maquettes »</w:t>
      </w:r>
    </w:p>
    <w:p w14:paraId="458DE72F" w14:textId="77777777" w:rsidR="008040A9" w:rsidRDefault="00B210D7" w:rsidP="0067740C">
      <w:pPr>
        <w:pStyle w:val="Titre1"/>
      </w:pPr>
      <w:bookmarkStart w:id="199" w:name="_Toc272400452"/>
      <w:r>
        <w:br w:type="page"/>
      </w:r>
      <w:bookmarkStart w:id="200" w:name="_Toc508310339"/>
      <w:bookmarkStart w:id="201" w:name="_Toc508311795"/>
      <w:r w:rsidR="00EB15E5">
        <w:lastRenderedPageBreak/>
        <w:t>9</w:t>
      </w:r>
      <w:r w:rsidR="0067740C">
        <w:t>. Interfaces</w:t>
      </w:r>
      <w:bookmarkEnd w:id="199"/>
      <w:bookmarkEnd w:id="200"/>
      <w:bookmarkEnd w:id="201"/>
    </w:p>
    <w:p w14:paraId="6FEAC3C6" w14:textId="77777777" w:rsidR="0067740C" w:rsidRDefault="00EB15E5" w:rsidP="0067740C">
      <w:pPr>
        <w:pStyle w:val="Titre2"/>
      </w:pPr>
      <w:bookmarkStart w:id="202" w:name="_Toc272400453"/>
      <w:bookmarkStart w:id="203" w:name="_Toc508310340"/>
      <w:bookmarkStart w:id="204" w:name="_Toc508311796"/>
      <w:r>
        <w:t>9</w:t>
      </w:r>
      <w:r w:rsidR="0067740C" w:rsidRPr="0067740C">
        <w:t xml:space="preserve">.1 </w:t>
      </w:r>
      <w:bookmarkStart w:id="205" w:name="_Toc184998004"/>
      <w:r w:rsidR="0067740C" w:rsidRPr="0067740C">
        <w:t xml:space="preserve">Interfaces </w:t>
      </w:r>
      <w:r w:rsidR="00C34BED">
        <w:t>u</w:t>
      </w:r>
      <w:r w:rsidR="0067740C" w:rsidRPr="0067740C">
        <w:t>tilisateur</w:t>
      </w:r>
      <w:bookmarkEnd w:id="202"/>
      <w:bookmarkEnd w:id="203"/>
      <w:bookmarkEnd w:id="204"/>
      <w:bookmarkEnd w:id="205"/>
    </w:p>
    <w:p w14:paraId="1C656AA2" w14:textId="77777777" w:rsidR="000F1E8C" w:rsidRPr="000F1E8C" w:rsidRDefault="000F1E8C" w:rsidP="000F1E8C"/>
    <w:p w14:paraId="79B88B4F" w14:textId="77777777" w:rsidR="00B210D7" w:rsidRPr="0053184C" w:rsidRDefault="00B210D7" w:rsidP="00B210D7">
      <w:pPr>
        <w:spacing w:line="240" w:lineRule="auto"/>
        <w:rPr>
          <w:rFonts w:ascii="Cambria" w:hAnsi="Cambria"/>
          <w:sz w:val="24"/>
          <w:szCs w:val="24"/>
        </w:rPr>
      </w:pPr>
      <w:r w:rsidRPr="0053184C">
        <w:rPr>
          <w:rFonts w:ascii="Cambria" w:hAnsi="Cambria"/>
          <w:sz w:val="24"/>
          <w:szCs w:val="24"/>
        </w:rPr>
        <w:t>Image prototype (justInMind)  (uniquement les pages principales)</w:t>
      </w:r>
    </w:p>
    <w:p w14:paraId="37C55A53" w14:textId="77777777" w:rsidR="00B210D7" w:rsidRPr="0053184C" w:rsidRDefault="00B210D7" w:rsidP="00B210D7">
      <w:pPr>
        <w:spacing w:line="240" w:lineRule="auto"/>
        <w:rPr>
          <w:rFonts w:ascii="Cambria" w:hAnsi="Cambria"/>
          <w:sz w:val="24"/>
          <w:szCs w:val="24"/>
        </w:rPr>
      </w:pPr>
      <w:r w:rsidRPr="000F1E8C">
        <w:rPr>
          <w:rFonts w:ascii="Cambria" w:hAnsi="Cambria"/>
          <w:i/>
          <w:sz w:val="24"/>
          <w:szCs w:val="24"/>
        </w:rPr>
        <w:t>IU-1 </w:t>
      </w:r>
      <w:r w:rsidRPr="0053184C">
        <w:rPr>
          <w:rFonts w:ascii="Cambria" w:hAnsi="Cambria"/>
          <w:sz w:val="24"/>
          <w:szCs w:val="24"/>
        </w:rPr>
        <w:t>: Page HOME</w:t>
      </w:r>
    </w:p>
    <w:p w14:paraId="2926E91C" w14:textId="77777777" w:rsidR="00B210D7" w:rsidRPr="0053184C" w:rsidRDefault="00886066" w:rsidP="00B210D7">
      <w:pPr>
        <w:spacing w:line="240" w:lineRule="auto"/>
        <w:rPr>
          <w:rFonts w:ascii="Cambria" w:hAnsi="Cambria"/>
          <w:sz w:val="24"/>
          <w:szCs w:val="24"/>
        </w:rPr>
      </w:pPr>
      <w:r w:rsidRPr="000F1E8C">
        <w:rPr>
          <w:rFonts w:ascii="Cambria" w:hAnsi="Cambria"/>
          <w:i/>
          <w:sz w:val="24"/>
          <w:szCs w:val="24"/>
        </w:rPr>
        <w:t>IU-2 </w:t>
      </w:r>
      <w:r>
        <w:rPr>
          <w:rFonts w:ascii="Cambria" w:hAnsi="Cambria"/>
          <w:sz w:val="24"/>
          <w:szCs w:val="24"/>
        </w:rPr>
        <w:t>: Page liste</w:t>
      </w:r>
      <w:r w:rsidR="00B210D7" w:rsidRPr="0053184C">
        <w:rPr>
          <w:rFonts w:ascii="Cambria" w:hAnsi="Cambria"/>
          <w:sz w:val="24"/>
          <w:szCs w:val="24"/>
        </w:rPr>
        <w:t xml:space="preserve"> cours</w:t>
      </w:r>
    </w:p>
    <w:p w14:paraId="54C9B189" w14:textId="77777777" w:rsidR="00B210D7" w:rsidRDefault="00B210D7" w:rsidP="00B210D7">
      <w:pPr>
        <w:spacing w:line="240" w:lineRule="auto"/>
        <w:rPr>
          <w:rFonts w:ascii="Cambria" w:hAnsi="Cambria"/>
          <w:sz w:val="24"/>
          <w:szCs w:val="24"/>
        </w:rPr>
      </w:pPr>
      <w:r w:rsidRPr="000F1E8C">
        <w:rPr>
          <w:rFonts w:ascii="Cambria" w:hAnsi="Cambria"/>
          <w:i/>
          <w:sz w:val="24"/>
          <w:szCs w:val="24"/>
        </w:rPr>
        <w:t>IU-3 </w:t>
      </w:r>
      <w:r w:rsidRPr="0053184C">
        <w:rPr>
          <w:rFonts w:ascii="Cambria" w:hAnsi="Cambria"/>
          <w:sz w:val="24"/>
          <w:szCs w:val="24"/>
        </w:rPr>
        <w:t>: Page déroulement d’un cours</w:t>
      </w:r>
    </w:p>
    <w:p w14:paraId="58ACB0DB" w14:textId="77777777" w:rsidR="00886066" w:rsidRPr="0053184C" w:rsidRDefault="00886066" w:rsidP="00B210D7">
      <w:pPr>
        <w:spacing w:line="240" w:lineRule="auto"/>
        <w:rPr>
          <w:rFonts w:ascii="Cambria" w:hAnsi="Cambria"/>
          <w:sz w:val="24"/>
          <w:szCs w:val="24"/>
        </w:rPr>
      </w:pPr>
      <w:r w:rsidRPr="000F1E8C">
        <w:rPr>
          <w:rFonts w:ascii="Cambria" w:hAnsi="Cambria"/>
          <w:i/>
          <w:sz w:val="24"/>
          <w:szCs w:val="24"/>
        </w:rPr>
        <w:t>IU-4 </w:t>
      </w:r>
      <w:r>
        <w:rPr>
          <w:rFonts w:ascii="Cambria" w:hAnsi="Cambria"/>
          <w:sz w:val="24"/>
          <w:szCs w:val="24"/>
        </w:rPr>
        <w:t>: Page accueil cours</w:t>
      </w:r>
    </w:p>
    <w:p w14:paraId="7409A476" w14:textId="77777777" w:rsidR="00B210D7" w:rsidRDefault="00886066" w:rsidP="00B210D7">
      <w:pPr>
        <w:spacing w:line="240" w:lineRule="auto"/>
        <w:rPr>
          <w:rFonts w:ascii="Cambria" w:hAnsi="Cambria"/>
          <w:sz w:val="24"/>
          <w:szCs w:val="24"/>
        </w:rPr>
      </w:pPr>
      <w:r w:rsidRPr="000F1E8C">
        <w:rPr>
          <w:rFonts w:ascii="Cambria" w:hAnsi="Cambria"/>
          <w:i/>
          <w:sz w:val="24"/>
          <w:szCs w:val="24"/>
        </w:rPr>
        <w:t>IU-5</w:t>
      </w:r>
      <w:r w:rsidR="00B210D7" w:rsidRPr="000F1E8C">
        <w:rPr>
          <w:rFonts w:ascii="Cambria" w:hAnsi="Cambria"/>
          <w:i/>
          <w:sz w:val="24"/>
          <w:szCs w:val="24"/>
        </w:rPr>
        <w:t> </w:t>
      </w:r>
      <w:r w:rsidR="00B210D7" w:rsidRPr="0053184C">
        <w:rPr>
          <w:rFonts w:ascii="Cambria" w:hAnsi="Cambria"/>
          <w:sz w:val="24"/>
          <w:szCs w:val="24"/>
        </w:rPr>
        <w:t xml:space="preserve">: Page </w:t>
      </w:r>
      <w:r>
        <w:rPr>
          <w:rFonts w:ascii="Cambria" w:hAnsi="Cambria"/>
          <w:sz w:val="24"/>
          <w:szCs w:val="24"/>
        </w:rPr>
        <w:t>contact</w:t>
      </w:r>
    </w:p>
    <w:p w14:paraId="30F73A14" w14:textId="77777777" w:rsidR="00886066" w:rsidRDefault="00886066" w:rsidP="00B210D7">
      <w:pPr>
        <w:spacing w:line="240" w:lineRule="auto"/>
        <w:rPr>
          <w:rFonts w:ascii="Cambria" w:hAnsi="Cambria"/>
          <w:sz w:val="24"/>
          <w:szCs w:val="24"/>
        </w:rPr>
      </w:pPr>
      <w:r w:rsidRPr="000F1E8C">
        <w:rPr>
          <w:rFonts w:ascii="Cambria" w:hAnsi="Cambria"/>
          <w:i/>
          <w:sz w:val="24"/>
          <w:szCs w:val="24"/>
        </w:rPr>
        <w:t>IU-6 </w:t>
      </w:r>
      <w:r>
        <w:rPr>
          <w:rFonts w:ascii="Cambria" w:hAnsi="Cambria"/>
          <w:sz w:val="24"/>
          <w:szCs w:val="24"/>
        </w:rPr>
        <w:t>: Page mon Compte (</w:t>
      </w:r>
      <w:r w:rsidR="00B113BF">
        <w:rPr>
          <w:rFonts w:ascii="Cambria" w:hAnsi="Cambria"/>
          <w:sz w:val="24"/>
          <w:szCs w:val="24"/>
        </w:rPr>
        <w:t xml:space="preserve">cas </w:t>
      </w:r>
      <w:r>
        <w:rPr>
          <w:rFonts w:ascii="Cambria" w:hAnsi="Cambria"/>
          <w:sz w:val="24"/>
          <w:szCs w:val="24"/>
        </w:rPr>
        <w:t>premium</w:t>
      </w:r>
      <w:r w:rsidR="00B113BF">
        <w:rPr>
          <w:rFonts w:ascii="Cambria" w:hAnsi="Cambria"/>
          <w:sz w:val="24"/>
          <w:szCs w:val="24"/>
        </w:rPr>
        <w:t>)</w:t>
      </w:r>
    </w:p>
    <w:p w14:paraId="177BEACF" w14:textId="77777777" w:rsidR="00886066" w:rsidRDefault="00886066" w:rsidP="00B210D7">
      <w:pPr>
        <w:spacing w:line="240" w:lineRule="auto"/>
        <w:rPr>
          <w:rFonts w:ascii="Cambria" w:hAnsi="Cambria"/>
          <w:sz w:val="24"/>
          <w:szCs w:val="24"/>
        </w:rPr>
      </w:pPr>
    </w:p>
    <w:p w14:paraId="07EBBD00" w14:textId="77777777" w:rsidR="00886066" w:rsidRDefault="00886066" w:rsidP="00B210D7">
      <w:pPr>
        <w:spacing w:line="240" w:lineRule="auto"/>
        <w:rPr>
          <w:rFonts w:ascii="Cambria" w:hAnsi="Cambria"/>
          <w:i/>
          <w:sz w:val="24"/>
          <w:szCs w:val="24"/>
        </w:rPr>
      </w:pPr>
      <w:r w:rsidRPr="00886066">
        <w:rPr>
          <w:rFonts w:ascii="Cambria" w:hAnsi="Cambria"/>
          <w:i/>
          <w:sz w:val="24"/>
          <w:szCs w:val="24"/>
        </w:rPr>
        <w:t xml:space="preserve">Voir PDF </w:t>
      </w:r>
      <w:r w:rsidR="000F1E8C">
        <w:rPr>
          <w:rFonts w:ascii="Cambria" w:hAnsi="Cambria"/>
          <w:i/>
          <w:sz w:val="24"/>
          <w:szCs w:val="24"/>
        </w:rPr>
        <w:t>« Prototypes »</w:t>
      </w:r>
    </w:p>
    <w:p w14:paraId="79BE6C82" w14:textId="77777777" w:rsidR="00725D67" w:rsidRDefault="00725D67" w:rsidP="00B210D7">
      <w:pPr>
        <w:spacing w:line="240" w:lineRule="auto"/>
        <w:rPr>
          <w:rFonts w:ascii="Cambria" w:hAnsi="Cambria"/>
          <w:i/>
          <w:sz w:val="24"/>
          <w:szCs w:val="24"/>
        </w:rPr>
      </w:pPr>
    </w:p>
    <w:p w14:paraId="1955AA52" w14:textId="77777777" w:rsidR="00725D67" w:rsidRDefault="00725D67" w:rsidP="00237690">
      <w:pPr>
        <w:pStyle w:val="Titre2"/>
        <w:numPr>
          <w:ilvl w:val="1"/>
          <w:numId w:val="33"/>
        </w:numPr>
      </w:pPr>
      <w:r w:rsidRPr="0067740C">
        <w:t xml:space="preserve">Interfaces </w:t>
      </w:r>
      <w:r>
        <w:t>logicielles</w:t>
      </w:r>
    </w:p>
    <w:p w14:paraId="0673BF45" w14:textId="77777777" w:rsidR="00725D67" w:rsidRPr="00725D67" w:rsidRDefault="00725D67" w:rsidP="00725D67"/>
    <w:p w14:paraId="217D6561"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IL-01 </w:t>
      </w:r>
      <w:r w:rsidRPr="000F1E8C">
        <w:rPr>
          <w:rFonts w:ascii="Cambria" w:hAnsi="Cambria"/>
          <w:sz w:val="24"/>
          <w:szCs w:val="24"/>
        </w:rPr>
        <w:t>: Base de données</w:t>
      </w:r>
    </w:p>
    <w:p w14:paraId="62A6ED43"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IL-02 </w:t>
      </w:r>
      <w:r w:rsidRPr="000F1E8C">
        <w:rPr>
          <w:rFonts w:ascii="Cambria" w:hAnsi="Cambria"/>
          <w:sz w:val="24"/>
          <w:szCs w:val="24"/>
        </w:rPr>
        <w:t>: Système de paiement</w:t>
      </w:r>
    </w:p>
    <w:p w14:paraId="38E917EE"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IL-03 </w:t>
      </w:r>
      <w:r w:rsidRPr="000F1E8C">
        <w:rPr>
          <w:rFonts w:ascii="Cambria" w:hAnsi="Cambria"/>
          <w:sz w:val="24"/>
          <w:szCs w:val="24"/>
        </w:rPr>
        <w:t>: Serveur web (Apache)</w:t>
      </w:r>
    </w:p>
    <w:p w14:paraId="6147D136" w14:textId="77777777" w:rsidR="00725D67" w:rsidRDefault="00725D67" w:rsidP="00725D67"/>
    <w:p w14:paraId="1B31F6F6" w14:textId="77777777" w:rsidR="00725D67" w:rsidRDefault="00725D67" w:rsidP="00237690">
      <w:pPr>
        <w:pStyle w:val="Titre2"/>
        <w:numPr>
          <w:ilvl w:val="1"/>
          <w:numId w:val="33"/>
        </w:numPr>
      </w:pPr>
      <w:r w:rsidRPr="0067740C">
        <w:t xml:space="preserve">Interfaces </w:t>
      </w:r>
      <w:r>
        <w:t>de communications</w:t>
      </w:r>
    </w:p>
    <w:p w14:paraId="66DBF5E2" w14:textId="77777777" w:rsidR="00725D67" w:rsidRDefault="00725D67" w:rsidP="00725D67"/>
    <w:p w14:paraId="1F74D9FC" w14:textId="77777777" w:rsidR="008E2E77" w:rsidRPr="000F1E8C" w:rsidRDefault="00725D67" w:rsidP="000F1E8C">
      <w:pPr>
        <w:spacing w:line="240" w:lineRule="auto"/>
        <w:rPr>
          <w:rFonts w:ascii="Cambria" w:hAnsi="Cambria"/>
          <w:sz w:val="24"/>
          <w:szCs w:val="24"/>
        </w:rPr>
      </w:pPr>
      <w:r w:rsidRPr="000F1E8C">
        <w:rPr>
          <w:rFonts w:ascii="Cambria" w:hAnsi="Cambria"/>
          <w:i/>
          <w:sz w:val="24"/>
          <w:szCs w:val="24"/>
        </w:rPr>
        <w:t>IC-01 </w:t>
      </w:r>
      <w:r w:rsidRPr="000F1E8C">
        <w:rPr>
          <w:rFonts w:ascii="Cambria" w:hAnsi="Cambria"/>
          <w:sz w:val="24"/>
          <w:szCs w:val="24"/>
        </w:rPr>
        <w:t xml:space="preserve">: </w:t>
      </w:r>
      <w:r w:rsidR="008E2E77" w:rsidRPr="000F1E8C">
        <w:rPr>
          <w:rFonts w:ascii="Cambria" w:hAnsi="Cambria"/>
          <w:sz w:val="24"/>
          <w:szCs w:val="24"/>
        </w:rPr>
        <w:t>Internet</w:t>
      </w:r>
    </w:p>
    <w:p w14:paraId="60DB6E30" w14:textId="77777777" w:rsidR="008E2E77" w:rsidRDefault="008E2E77" w:rsidP="008E2E77">
      <w:pPr>
        <w:spacing w:line="240" w:lineRule="auto"/>
        <w:rPr>
          <w:sz w:val="28"/>
          <w:szCs w:val="28"/>
        </w:rPr>
      </w:pPr>
      <w:r>
        <w:rPr>
          <w:rFonts w:ascii="Cambria" w:eastAsia="Times New Roman" w:hAnsi="Cambria"/>
          <w:b/>
          <w:bCs/>
          <w:color w:val="000000"/>
          <w:sz w:val="28"/>
          <w:szCs w:val="28"/>
        </w:rPr>
        <w:br w:type="page"/>
      </w:r>
    </w:p>
    <w:p w14:paraId="5D1F18E1" w14:textId="77777777" w:rsidR="00DD6A36" w:rsidRDefault="00DD6A36" w:rsidP="00DD6A36">
      <w:pPr>
        <w:pStyle w:val="Titre2"/>
        <w:rPr>
          <w:sz w:val="28"/>
          <w:szCs w:val="28"/>
        </w:rPr>
      </w:pPr>
      <w:r w:rsidRPr="00DD6A36">
        <w:rPr>
          <w:sz w:val="28"/>
          <w:szCs w:val="28"/>
        </w:rPr>
        <w:lastRenderedPageBreak/>
        <w:t>10. Interactions entre les pages</w:t>
      </w:r>
    </w:p>
    <w:p w14:paraId="21F2CB51" w14:textId="77777777" w:rsidR="00617776" w:rsidRDefault="00617776" w:rsidP="00617776"/>
    <w:p w14:paraId="00100E26" w14:textId="7406817C" w:rsidR="00617776" w:rsidRPr="00617776" w:rsidRDefault="00617776" w:rsidP="00617776">
      <w:r>
        <w:t>Cf fichier : Relations_Pages.png</w:t>
      </w:r>
    </w:p>
    <w:p w14:paraId="5EBB442D" w14:textId="4958A404" w:rsidR="00886066" w:rsidRPr="00377392" w:rsidRDefault="00886066" w:rsidP="00886066">
      <w:pPr>
        <w:pStyle w:val="Titre1"/>
      </w:pPr>
      <w:bookmarkStart w:id="206" w:name="_GoBack"/>
      <w:bookmarkEnd w:id="206"/>
      <w:r>
        <w:br w:type="page"/>
      </w:r>
      <w:bookmarkStart w:id="207" w:name="_Toc508311797"/>
      <w:r w:rsidRPr="00377392">
        <w:lastRenderedPageBreak/>
        <w:t>1</w:t>
      </w:r>
      <w:r w:rsidR="00DD6A36">
        <w:t>1</w:t>
      </w:r>
      <w:r w:rsidRPr="00377392">
        <w:t>. Scénario utilisateur</w:t>
      </w:r>
      <w:bookmarkEnd w:id="207"/>
    </w:p>
    <w:p w14:paraId="513369DC" w14:textId="77777777" w:rsidR="00886066" w:rsidRPr="00377392" w:rsidRDefault="00886066" w:rsidP="00886066">
      <w:pPr>
        <w:pStyle w:val="Titre2"/>
        <w:rPr>
          <w:b w:val="0"/>
          <w:sz w:val="24"/>
          <w:szCs w:val="24"/>
          <w:lang w:eastAsia="fr-FR"/>
        </w:rPr>
      </w:pPr>
      <w:bookmarkStart w:id="208" w:name="_Toc508311798"/>
      <w:r w:rsidRPr="00377392">
        <w:rPr>
          <w:sz w:val="24"/>
          <w:szCs w:val="24"/>
          <w:lang w:eastAsia="fr-FR"/>
        </w:rPr>
        <w:t>Qui est l'utilisateur pour qui je conçois le site ? Qu'est-ce que l'utilisateur veut sur mon site</w:t>
      </w:r>
      <w:r>
        <w:rPr>
          <w:sz w:val="24"/>
          <w:szCs w:val="24"/>
        </w:rPr>
        <w:t xml:space="preserve"> </w:t>
      </w:r>
      <w:r w:rsidRPr="00377392">
        <w:rPr>
          <w:sz w:val="24"/>
          <w:szCs w:val="24"/>
          <w:lang w:eastAsia="fr-FR"/>
        </w:rPr>
        <w:t>?</w:t>
      </w:r>
      <w:r w:rsidRPr="00377392">
        <w:rPr>
          <w:b w:val="0"/>
          <w:sz w:val="24"/>
          <w:szCs w:val="24"/>
          <w:lang w:eastAsia="fr-FR"/>
        </w:rPr>
        <w:t xml:space="preserve"> Une personne ayant très peu d’expérience avec le numérique veut accéder à notre site pour avoir un cours informatique sur un sujet précis. Ce sujet est comment créer un compte sur YouTube et comment pouvoir écouter de la musique chez elle ensuite sur une enceinte. Il souhaite accéder rapidement au cours qu’il veut en arrivant sur le site. Il espère également trouver de l’aide s’il a un problème par rapport au cours donné. Cette personne est également capable de donner un peu d’argent si les cours sont vraiment bien fait.</w:t>
      </w:r>
      <w:bookmarkEnd w:id="208"/>
    </w:p>
    <w:p w14:paraId="3C70EBE6" w14:textId="77777777" w:rsidR="00886066" w:rsidRPr="00377392" w:rsidRDefault="00886066" w:rsidP="00886066">
      <w:pPr>
        <w:pStyle w:val="Titre2"/>
        <w:rPr>
          <w:b w:val="0"/>
          <w:sz w:val="24"/>
          <w:szCs w:val="24"/>
          <w:lang w:eastAsia="fr-FR"/>
        </w:rPr>
      </w:pPr>
      <w:bookmarkStart w:id="209" w:name="_Toc508311799"/>
      <w:r w:rsidRPr="00377392">
        <w:rPr>
          <w:sz w:val="24"/>
          <w:szCs w:val="24"/>
          <w:lang w:eastAsia="fr-FR"/>
        </w:rPr>
        <w:t>Comment l'utilisateur va-t-il atteindre ses objectifs</w:t>
      </w:r>
      <w:r>
        <w:rPr>
          <w:sz w:val="24"/>
          <w:szCs w:val="24"/>
        </w:rPr>
        <w:t xml:space="preserve"> </w:t>
      </w:r>
      <w:r w:rsidRPr="00377392">
        <w:rPr>
          <w:sz w:val="24"/>
          <w:szCs w:val="24"/>
          <w:lang w:eastAsia="fr-FR"/>
        </w:rPr>
        <w:t>?</w:t>
      </w:r>
      <w:r w:rsidRPr="00377392">
        <w:rPr>
          <w:b w:val="0"/>
          <w:sz w:val="24"/>
          <w:szCs w:val="24"/>
          <w:lang w:eastAsia="fr-FR"/>
        </w:rPr>
        <w:t xml:space="preserve"> Très peu familière avec le numérique, cette personne s’attend à ce que le site soit simple d’utilisation et espère trouver rapidement la réponse à son problème sans passer des heures sur Internet.</w:t>
      </w:r>
      <w:bookmarkEnd w:id="209"/>
    </w:p>
    <w:p w14:paraId="53169B43" w14:textId="77777777" w:rsidR="00886066" w:rsidRDefault="00886066" w:rsidP="00886066">
      <w:pPr>
        <w:pStyle w:val="Titre2"/>
        <w:rPr>
          <w:b w:val="0"/>
          <w:sz w:val="24"/>
          <w:szCs w:val="24"/>
          <w:lang w:eastAsia="fr-FR"/>
        </w:rPr>
      </w:pPr>
      <w:bookmarkStart w:id="210" w:name="_Toc508311800"/>
      <w:r w:rsidRPr="00377392">
        <w:rPr>
          <w:sz w:val="24"/>
          <w:szCs w:val="24"/>
          <w:lang w:eastAsia="fr-FR"/>
        </w:rPr>
        <w:t>Pourquoi cet utilisateur arrive-t-il sur mon site et pas ailleurs ?</w:t>
      </w:r>
      <w:r w:rsidRPr="00377392">
        <w:rPr>
          <w:b w:val="0"/>
          <w:sz w:val="24"/>
          <w:szCs w:val="24"/>
          <w:lang w:eastAsia="fr-FR"/>
        </w:rPr>
        <w:t xml:space="preserve"> Cette personne arrive sur notre site car une sa grand-mère lui a conseillé le site. En effet cette dernière à trouver le site relativement facile et adapter à </w:t>
      </w:r>
      <w:r w:rsidRPr="00377392">
        <w:rPr>
          <w:b w:val="0"/>
          <w:sz w:val="24"/>
          <w:szCs w:val="24"/>
        </w:rPr>
        <w:t>ses besoins</w:t>
      </w:r>
      <w:r w:rsidRPr="00377392">
        <w:rPr>
          <w:b w:val="0"/>
          <w:sz w:val="24"/>
          <w:szCs w:val="24"/>
          <w:lang w:eastAsia="fr-FR"/>
        </w:rPr>
        <w:t xml:space="preserve"> lorsqu’elle a eu besoin d’un cours sur « comment créer une adresse mail personnelle ? ». De plus, pour l’instant cette personne ne veut pas encore </w:t>
      </w:r>
      <w:r w:rsidRPr="00377392">
        <w:rPr>
          <w:b w:val="0"/>
          <w:sz w:val="24"/>
          <w:szCs w:val="24"/>
        </w:rPr>
        <w:t>engager</w:t>
      </w:r>
      <w:r w:rsidRPr="00377392">
        <w:rPr>
          <w:b w:val="0"/>
          <w:sz w:val="24"/>
          <w:szCs w:val="24"/>
          <w:lang w:eastAsia="fr-FR"/>
        </w:rPr>
        <w:t xml:space="preserve"> de l’argent pour un cours particulier c’est pourquoi elle trouve plus simple de chercher dans un premier temps sa réponse sur Internet.</w:t>
      </w:r>
      <w:bookmarkEnd w:id="210"/>
    </w:p>
    <w:p w14:paraId="254F48D6" w14:textId="77777777" w:rsidR="00886066" w:rsidRDefault="00886066" w:rsidP="00886066"/>
    <w:p w14:paraId="6DA9F801" w14:textId="77777777" w:rsidR="00886066" w:rsidRPr="00377392" w:rsidRDefault="00886066" w:rsidP="00886066">
      <w:pPr>
        <w:pStyle w:val="Titre1"/>
      </w:pPr>
      <w:r>
        <w:rPr>
          <w:lang w:eastAsia="fr-FR"/>
        </w:rPr>
        <w:br w:type="page"/>
      </w:r>
      <w:bookmarkStart w:id="211" w:name="_Toc508311801"/>
      <w:r w:rsidRPr="00377392">
        <w:rPr>
          <w:lang w:eastAsia="fr-FR"/>
        </w:rPr>
        <w:lastRenderedPageBreak/>
        <w:t>1</w:t>
      </w:r>
      <w:r w:rsidR="00DD6A36">
        <w:rPr>
          <w:lang w:eastAsia="fr-FR"/>
        </w:rPr>
        <w:t>2</w:t>
      </w:r>
      <w:r w:rsidRPr="00377392">
        <w:rPr>
          <w:lang w:eastAsia="fr-FR"/>
        </w:rPr>
        <w:t>.</w:t>
      </w:r>
      <w:r w:rsidR="00DD6A36">
        <w:t xml:space="preserve">  Person</w:t>
      </w:r>
      <w:r w:rsidRPr="00377392">
        <w:t>a</w:t>
      </w:r>
      <w:bookmarkEnd w:id="211"/>
    </w:p>
    <w:p w14:paraId="2C9C3C65" w14:textId="634FB2F4" w:rsidR="00886066" w:rsidRPr="00377392" w:rsidRDefault="00886066" w:rsidP="00886066">
      <w:pPr>
        <w:pStyle w:val="NormalWeb"/>
        <w:rPr>
          <w:rFonts w:ascii="Cambria" w:hAnsi="Cambria"/>
          <w:bCs/>
          <w:color w:val="000000"/>
        </w:rPr>
      </w:pPr>
      <w:r w:rsidRPr="00377392">
        <w:rPr>
          <w:rFonts w:ascii="Cambria" w:hAnsi="Cambria"/>
          <w:bCs/>
          <w:color w:val="000000"/>
        </w:rPr>
        <w:t xml:space="preserve">Aime apprendre de nouvelles choses, aime vivre, vit avec son temps(numérique), fait </w:t>
      </w:r>
      <w:r w:rsidR="003119FB" w:rsidRPr="00377392">
        <w:rPr>
          <w:rFonts w:ascii="Cambria" w:hAnsi="Cambria"/>
          <w:bCs/>
          <w:color w:val="000000"/>
        </w:rPr>
        <w:t>partie</w:t>
      </w:r>
      <w:r w:rsidRPr="00377392">
        <w:rPr>
          <w:rFonts w:ascii="Cambria" w:hAnsi="Cambria"/>
          <w:bCs/>
          <w:color w:val="000000"/>
        </w:rPr>
        <w:t xml:space="preserve"> d'associations (avec </w:t>
      </w:r>
      <w:r w:rsidR="003119FB" w:rsidRPr="00377392">
        <w:rPr>
          <w:rFonts w:ascii="Cambria" w:hAnsi="Cambria"/>
          <w:bCs/>
          <w:color w:val="000000"/>
        </w:rPr>
        <w:t>lesquelles</w:t>
      </w:r>
      <w:r w:rsidRPr="00377392">
        <w:rPr>
          <w:rFonts w:ascii="Cambria" w:hAnsi="Cambria"/>
          <w:bCs/>
          <w:color w:val="000000"/>
        </w:rPr>
        <w:t xml:space="preserve"> elle a besoin de communiquer numériquement) s'intéresse à la politique et à l'actualité (besoin d'information numérique)</w:t>
      </w:r>
    </w:p>
    <w:p w14:paraId="00C5B641" w14:textId="743AF145" w:rsidR="00886066" w:rsidRPr="00377392" w:rsidRDefault="00886066" w:rsidP="00886066">
      <w:pPr>
        <w:pStyle w:val="NormalWeb"/>
        <w:rPr>
          <w:rFonts w:ascii="Cambria" w:hAnsi="Cambria"/>
          <w:bCs/>
          <w:color w:val="000000"/>
        </w:rPr>
      </w:pPr>
      <w:r w:rsidRPr="00377392">
        <w:rPr>
          <w:rFonts w:ascii="Cambria" w:hAnsi="Cambria"/>
          <w:b/>
          <w:bCs/>
          <w:color w:val="000000"/>
        </w:rPr>
        <w:t>Physique :</w:t>
      </w:r>
      <w:r w:rsidRPr="00377392">
        <w:rPr>
          <w:rFonts w:ascii="Cambria" w:hAnsi="Cambria"/>
          <w:bCs/>
          <w:color w:val="000000"/>
        </w:rPr>
        <w:t xml:space="preserve"> Personne </w:t>
      </w:r>
      <w:r w:rsidR="003119FB" w:rsidRPr="00377392">
        <w:rPr>
          <w:rFonts w:ascii="Cambria" w:hAnsi="Cambria"/>
          <w:bCs/>
          <w:color w:val="000000"/>
        </w:rPr>
        <w:t>âgée</w:t>
      </w:r>
      <w:r w:rsidRPr="00377392">
        <w:rPr>
          <w:rFonts w:ascii="Cambria" w:hAnsi="Cambria"/>
          <w:bCs/>
          <w:color w:val="000000"/>
        </w:rPr>
        <w:t xml:space="preserve"> (60ans et plus), femme ou homme, a des petits enfants (avec eux ils sont déjà sensibilisés à l'informatique),</w:t>
      </w:r>
    </w:p>
    <w:p w14:paraId="3BED7AA2" w14:textId="77777777" w:rsidR="00886066" w:rsidRPr="00377392" w:rsidRDefault="00886066" w:rsidP="00886066">
      <w:pPr>
        <w:pStyle w:val="Titre2"/>
        <w:rPr>
          <w:sz w:val="24"/>
          <w:szCs w:val="24"/>
        </w:rPr>
      </w:pPr>
      <w:bookmarkStart w:id="212" w:name="_Toc508311802"/>
      <w:r w:rsidRPr="00377392">
        <w:rPr>
          <w:sz w:val="24"/>
          <w:szCs w:val="24"/>
        </w:rPr>
        <w:t>Son histoire :</w:t>
      </w:r>
      <w:bookmarkEnd w:id="212"/>
    </w:p>
    <w:p w14:paraId="20867A56"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Prénom</w:t>
      </w:r>
      <w:r w:rsidRPr="00377392">
        <w:rPr>
          <w:rFonts w:ascii="Cambria" w:hAnsi="Cambria"/>
          <w:bCs/>
          <w:color w:val="000000"/>
        </w:rPr>
        <w:t xml:space="preserve"> : Michelle, Née en France, région ?? grandit dans la ville ses parents étaient: ?? scolarisée jusqu'à l'âge de 16 ans chez les sœur. Frère et sœur : 2 frères, 3 sœurs, elle est l'aîné </w:t>
      </w:r>
    </w:p>
    <w:p w14:paraId="6210003E"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Education</w:t>
      </w:r>
      <w:r w:rsidRPr="00377392">
        <w:rPr>
          <w:rFonts w:ascii="Cambria" w:hAnsi="Cambria"/>
          <w:bCs/>
          <w:color w:val="000000"/>
        </w:rPr>
        <w:t xml:space="preserve"> : adorait les maths elle a soif de nouvelles connaissances beaucoup d'amis études jusqu'â 16 ans ???? Parcours pro: premier travail à 16 ans profession endroit où il y avait très peu de matériels numériques actuellement à la retraite </w:t>
      </w:r>
    </w:p>
    <w:p w14:paraId="1AE643E9"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Situation personnelle</w:t>
      </w:r>
      <w:r w:rsidRPr="00377392">
        <w:rPr>
          <w:rFonts w:ascii="Cambria" w:hAnsi="Cambria"/>
          <w:bCs/>
          <w:color w:val="000000"/>
        </w:rPr>
        <w:t xml:space="preserve"> : elle vit en bordure de la ville dans une maison avec son mari. bien dans sa peau, bien dans sa vie, proche de sa famille </w:t>
      </w:r>
      <w:r w:rsidR="00B113BF" w:rsidRPr="00377392">
        <w:rPr>
          <w:rFonts w:ascii="Cambria" w:hAnsi="Cambria"/>
          <w:bCs/>
          <w:color w:val="000000"/>
        </w:rPr>
        <w:t>(besoin</w:t>
      </w:r>
      <w:r w:rsidRPr="00377392">
        <w:rPr>
          <w:rFonts w:ascii="Cambria" w:hAnsi="Cambria"/>
          <w:bCs/>
          <w:color w:val="000000"/>
        </w:rPr>
        <w:t xml:space="preserve"> de communiqué par Skype, etc. peut être ? ) pas d'animaux </w:t>
      </w:r>
    </w:p>
    <w:p w14:paraId="0EC7FF04"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Situation financière</w:t>
      </w:r>
      <w:r w:rsidRPr="00377392">
        <w:rPr>
          <w:rFonts w:ascii="Cambria" w:hAnsi="Cambria"/>
          <w:bCs/>
          <w:color w:val="000000"/>
        </w:rPr>
        <w:t xml:space="preserve"> : se porte bien financièrement (achat d'ordinateur) </w:t>
      </w:r>
    </w:p>
    <w:p w14:paraId="298EE6DD"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Informations commerciales</w:t>
      </w:r>
      <w:r w:rsidRPr="00377392">
        <w:rPr>
          <w:rFonts w:ascii="Cambria" w:hAnsi="Cambria"/>
          <w:bCs/>
          <w:color w:val="000000"/>
        </w:rPr>
        <w:t xml:space="preserve"> : souhaite se former au niveau numérique sur la création d'un site Skype et de son utilisation pour communiquer avec sa famille et ses amis souhaite savoir envoyer des pièces jointes dans un mail préfère toute de même communiquer à l'ancienne (téléphone) pas totalement en confiance avec la sécurité au niveau internet (paiement + données perso)</w:t>
      </w:r>
    </w:p>
    <w:p w14:paraId="6A3B7EC7" w14:textId="77777777" w:rsidR="00886066" w:rsidRPr="00886066" w:rsidRDefault="00886066" w:rsidP="00886066"/>
    <w:p w14:paraId="077B97F9" w14:textId="77777777" w:rsidR="00886066" w:rsidRDefault="00886066" w:rsidP="00886066"/>
    <w:p w14:paraId="2B81F2B7" w14:textId="77777777" w:rsidR="00886066" w:rsidRPr="00886066" w:rsidRDefault="00886066" w:rsidP="00886066"/>
    <w:p w14:paraId="3349265B" w14:textId="77777777" w:rsidR="00886066" w:rsidRPr="000F1E8C" w:rsidRDefault="00886066" w:rsidP="000F1E8C">
      <w:pPr>
        <w:rPr>
          <w:rFonts w:ascii="Cambria" w:eastAsia="Times New Roman" w:hAnsi="Cambria"/>
          <w:color w:val="000000"/>
          <w:sz w:val="24"/>
          <w:szCs w:val="24"/>
          <w:lang w:eastAsia="fr-FR"/>
        </w:rPr>
      </w:pPr>
    </w:p>
    <w:p w14:paraId="18513CAA" w14:textId="77777777" w:rsidR="003072A4" w:rsidRPr="00B210D7" w:rsidRDefault="003072A4" w:rsidP="003072A4">
      <w:pPr>
        <w:rPr>
          <w:rFonts w:ascii="Cambria" w:eastAsia="Times New Roman" w:hAnsi="Cambria"/>
          <w:b/>
          <w:bCs/>
          <w:color w:val="000000"/>
          <w:sz w:val="26"/>
          <w:szCs w:val="26"/>
        </w:rPr>
      </w:pPr>
    </w:p>
    <w:sectPr w:rsidR="003072A4" w:rsidRPr="00B210D7" w:rsidSect="00B30F72">
      <w:headerReference w:type="default" r:id="rId22"/>
      <w:footerReference w:type="default" r:id="rId23"/>
      <w:pgSz w:w="12240" w:h="15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63171" w14:textId="77777777" w:rsidR="004B5F62" w:rsidRDefault="004B5F62" w:rsidP="00BF12FC">
      <w:pPr>
        <w:spacing w:after="0" w:line="240" w:lineRule="auto"/>
      </w:pPr>
      <w:r>
        <w:separator/>
      </w:r>
    </w:p>
  </w:endnote>
  <w:endnote w:type="continuationSeparator" w:id="0">
    <w:p w14:paraId="34BAE67F" w14:textId="77777777" w:rsidR="004B5F62" w:rsidRDefault="004B5F62" w:rsidP="00BF1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54951" w14:textId="77777777" w:rsidR="001069B8" w:rsidRPr="00A7705C" w:rsidRDefault="00EE427E" w:rsidP="00653305">
    <w:pPr>
      <w:pStyle w:val="Pieddepage"/>
      <w:tabs>
        <w:tab w:val="clear" w:pos="4320"/>
        <w:tab w:val="clear" w:pos="8640"/>
        <w:tab w:val="center" w:pos="4323"/>
        <w:tab w:val="right" w:pos="8646"/>
      </w:tabs>
      <w:rPr>
        <w:sz w:val="18"/>
      </w:rPr>
    </w:pPr>
    <w:r>
      <w:rPr>
        <w:sz w:val="18"/>
      </w:rPr>
      <w:t>Document d'architecture et de conception</w:t>
    </w:r>
    <w:r w:rsidR="00653305" w:rsidRPr="00A7705C">
      <w:rPr>
        <w:sz w:val="18"/>
      </w:rPr>
      <w:tab/>
    </w:r>
    <w:r w:rsidR="00653305" w:rsidRPr="00A7705C">
      <w:rPr>
        <w:sz w:val="18"/>
      </w:rPr>
      <w:tab/>
    </w:r>
    <w:r w:rsidR="00917029" w:rsidRPr="00A7705C">
      <w:rPr>
        <w:sz w:val="18"/>
      </w:rPr>
      <w:fldChar w:fldCharType="begin"/>
    </w:r>
    <w:r w:rsidR="001069B8" w:rsidRPr="00A7705C">
      <w:rPr>
        <w:sz w:val="18"/>
      </w:rPr>
      <w:instrText xml:space="preserve"> </w:instrText>
    </w:r>
    <w:r w:rsidR="00AD5C4F">
      <w:rPr>
        <w:sz w:val="18"/>
      </w:rPr>
      <w:instrText>PAGE</w:instrText>
    </w:r>
    <w:r w:rsidR="001069B8" w:rsidRPr="00A7705C">
      <w:rPr>
        <w:sz w:val="18"/>
      </w:rPr>
      <w:instrText xml:space="preserve">   \* MERGEFORMAT </w:instrText>
    </w:r>
    <w:r w:rsidR="00917029" w:rsidRPr="00A7705C">
      <w:rPr>
        <w:sz w:val="18"/>
      </w:rPr>
      <w:fldChar w:fldCharType="separate"/>
    </w:r>
    <w:r w:rsidR="003119FB">
      <w:rPr>
        <w:noProof/>
        <w:sz w:val="18"/>
      </w:rPr>
      <w:t>2</w:t>
    </w:r>
    <w:r w:rsidR="00917029" w:rsidRPr="00A7705C">
      <w:rPr>
        <w:noProof/>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2C2E1" w14:textId="77777777" w:rsidR="004B5F62" w:rsidRDefault="004B5F62" w:rsidP="00BF12FC">
      <w:pPr>
        <w:spacing w:after="0" w:line="240" w:lineRule="auto"/>
      </w:pPr>
      <w:r>
        <w:separator/>
      </w:r>
    </w:p>
  </w:footnote>
  <w:footnote w:type="continuationSeparator" w:id="0">
    <w:p w14:paraId="7A230DD8" w14:textId="77777777" w:rsidR="004B5F62" w:rsidRDefault="004B5F62" w:rsidP="00BF12FC">
      <w:pPr>
        <w:spacing w:after="0" w:line="240" w:lineRule="auto"/>
      </w:pPr>
      <w:r>
        <w:continuationSeparator/>
      </w:r>
    </w:p>
  </w:footnote>
  <w:footnote w:id="1">
    <w:p w14:paraId="32A8C4CB" w14:textId="77777777" w:rsidR="002C7FB7" w:rsidRPr="000E79DA" w:rsidRDefault="002C7FB7" w:rsidP="000E79DA">
      <w:pPr>
        <w:pStyle w:val="Notedebasdepage"/>
        <w:spacing w:after="0" w:line="240" w:lineRule="auto"/>
        <w:rPr>
          <w:rFonts w:ascii="Times New Roman" w:eastAsia="Arial Unicode MS" w:hAnsi="Times New Roman"/>
          <w:i/>
          <w:bdr w:val="nil"/>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Sur </w:t>
      </w:r>
      <w:r w:rsidRPr="000E79DA">
        <w:rPr>
          <w:rFonts w:ascii="Times New Roman" w:hAnsi="Times New Roman"/>
          <w:i/>
          <w:lang w:val="fr-FR"/>
        </w:rPr>
        <w:t>n’importe qu’elle page du</w:t>
      </w:r>
      <w:r w:rsidRPr="000E79DA">
        <w:rPr>
          <w:rFonts w:ascii="Times New Roman" w:eastAsia="Arial Unicode MS" w:hAnsi="Times New Roman"/>
          <w:i/>
          <w:bdr w:val="nil"/>
          <w:lang w:val="fr-FR"/>
        </w:rPr>
        <w:t xml:space="preserve"> site</w:t>
      </w:r>
    </w:p>
  </w:footnote>
  <w:footnote w:id="2">
    <w:p w14:paraId="0F92771E" w14:textId="77777777" w:rsidR="000E79DA" w:rsidRPr="000E79DA" w:rsidRDefault="000E79DA" w:rsidP="000E79DA">
      <w:pPr>
        <w:pStyle w:val="Notedebasdepage"/>
        <w:spacing w:line="240" w:lineRule="auto"/>
        <w:rPr>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Page sur laquelle l’utilisateur pourra changer ses informations personnelles (pseudo, mot de passe…)</w:t>
      </w:r>
    </w:p>
  </w:footnote>
  <w:footnote w:id="3">
    <w:p w14:paraId="00F06570"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Lorsque deux utilisateurs décident de s’identifier au même instant t.</w:t>
      </w:r>
    </w:p>
  </w:footnote>
  <w:footnote w:id="4">
    <w:p w14:paraId="21701B42" w14:textId="77777777" w:rsidR="000E79DA" w:rsidRPr="000E79DA" w:rsidRDefault="000E79DA" w:rsidP="000E79DA">
      <w:pPr>
        <w:pStyle w:val="Notedebasdepage"/>
        <w:spacing w:after="0" w:line="240" w:lineRule="auto"/>
        <w:rPr>
          <w:rFonts w:ascii="Times New Roman" w:hAnsi="Times New Roman"/>
          <w:i/>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Naviguer simplement entre les pages. Accéder aisément à l’information voulue.</w:t>
      </w:r>
    </w:p>
  </w:footnote>
  <w:footnote w:id="5">
    <w:p w14:paraId="64D274D6"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Non accessible par autrui.</w:t>
      </w:r>
    </w:p>
  </w:footnote>
  <w:footnote w:id="6">
    <w:p w14:paraId="78D9347B"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Rapide et simple d’utilisation.</w:t>
      </w:r>
    </w:p>
  </w:footnote>
  <w:footnote w:id="7">
    <w:p w14:paraId="3FBF4912"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rPr>
        <w:t>Temps de réponse du site web.</w:t>
      </w:r>
    </w:p>
  </w:footnote>
  <w:footnote w:id="8">
    <w:p w14:paraId="28631115" w14:textId="77777777" w:rsidR="000E79DA" w:rsidRPr="000E79DA" w:rsidRDefault="000E79DA" w:rsidP="000E79DA">
      <w:pPr>
        <w:pStyle w:val="Notedebasdepage"/>
        <w:spacing w:after="0" w:line="240" w:lineRule="auto"/>
        <w:rPr>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Supérieur à un certain temps rendant l’expérience utilisateur désagréable.</w:t>
      </w:r>
    </w:p>
  </w:footnote>
  <w:footnote w:id="9">
    <w:p w14:paraId="7B93086D" w14:textId="77777777"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Framework HTML/CSS</w:t>
      </w:r>
    </w:p>
  </w:footnote>
  <w:footnote w:id="10">
    <w:p w14:paraId="52B72778" w14:textId="7C237A18"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 xml:space="preserve">Framework </w:t>
      </w:r>
      <w:r w:rsidR="003119FB" w:rsidRPr="00617776">
        <w:rPr>
          <w:rFonts w:ascii="Times New Roman" w:hAnsi="Times New Roman"/>
          <w:i/>
          <w:lang w:val="en-US"/>
        </w:rPr>
        <w:t>JavaScript</w:t>
      </w:r>
    </w:p>
  </w:footnote>
  <w:footnote w:id="11">
    <w:p w14:paraId="577219C2" w14:textId="77777777"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Framework PHP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E17F0" w14:textId="77777777" w:rsidR="00BF12FC" w:rsidRDefault="00012718" w:rsidP="00653305">
    <w:pPr>
      <w:pStyle w:val="En-tte"/>
      <w:tabs>
        <w:tab w:val="clear" w:pos="4320"/>
        <w:tab w:val="clear" w:pos="8640"/>
        <w:tab w:val="center" w:pos="4323"/>
        <w:tab w:val="right" w:pos="8646"/>
      </w:tabs>
      <w:rPr>
        <w:sz w:val="18"/>
        <w:lang w:val="fr-FR"/>
      </w:rPr>
    </w:pPr>
    <w:r>
      <w:rPr>
        <w:sz w:val="18"/>
      </w:rPr>
      <w:t>Projet Web : ITStarterCourse</w:t>
    </w:r>
    <w:r w:rsidR="00653305" w:rsidRPr="009422EB">
      <w:rPr>
        <w:sz w:val="18"/>
      </w:rPr>
      <w:tab/>
    </w:r>
    <w:r>
      <w:rPr>
        <w:sz w:val="18"/>
      </w:rPr>
      <w:t>9-03-2018</w:t>
    </w:r>
    <w:r w:rsidR="00653305">
      <w:rPr>
        <w:sz w:val="18"/>
        <w:lang w:val="fr-FR"/>
      </w:rPr>
      <w:tab/>
    </w:r>
    <w:r>
      <w:rPr>
        <w:sz w:val="18"/>
        <w:lang w:val="fr-FR"/>
      </w:rPr>
      <w:t xml:space="preserve">                     HALBOURG Benjamin, DREVET Charles, LE NOUAIL Clemence </w:t>
    </w:r>
  </w:p>
  <w:p w14:paraId="4ED93C83" w14:textId="77777777" w:rsidR="00012718" w:rsidRPr="00A7705C" w:rsidRDefault="00012718" w:rsidP="00653305">
    <w:pPr>
      <w:pStyle w:val="En-tte"/>
      <w:tabs>
        <w:tab w:val="clear" w:pos="4320"/>
        <w:tab w:val="clear" w:pos="8640"/>
        <w:tab w:val="center" w:pos="4323"/>
        <w:tab w:val="right" w:pos="8646"/>
      </w:tabs>
      <w:rPr>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19B0"/>
    <w:multiLevelType w:val="hybridMultilevel"/>
    <w:tmpl w:val="336E8C5E"/>
    <w:styleLink w:val="Style30import"/>
    <w:lvl w:ilvl="0" w:tplc="6298B508">
      <w:start w:val="1"/>
      <w:numFmt w:val="decimal"/>
      <w:lvlText w:val="%1."/>
      <w:lvlJc w:val="left"/>
      <w:pPr>
        <w:ind w:left="50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96BAC6">
      <w:start w:val="1"/>
      <w:numFmt w:val="lowerLetter"/>
      <w:lvlText w:val="%2."/>
      <w:lvlJc w:val="left"/>
      <w:pPr>
        <w:ind w:left="122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93C7FA8">
      <w:start w:val="1"/>
      <w:numFmt w:val="lowerRoman"/>
      <w:lvlText w:val="%3."/>
      <w:lvlJc w:val="left"/>
      <w:pPr>
        <w:ind w:left="194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B18AAA2">
      <w:start w:val="1"/>
      <w:numFmt w:val="decimal"/>
      <w:lvlText w:val="%4."/>
      <w:lvlJc w:val="left"/>
      <w:pPr>
        <w:ind w:left="266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360E288">
      <w:start w:val="1"/>
      <w:numFmt w:val="lowerLetter"/>
      <w:lvlText w:val="%5."/>
      <w:lvlJc w:val="left"/>
      <w:pPr>
        <w:ind w:left="338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E28F984">
      <w:start w:val="1"/>
      <w:numFmt w:val="lowerRoman"/>
      <w:lvlText w:val="%6."/>
      <w:lvlJc w:val="left"/>
      <w:pPr>
        <w:ind w:left="410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FC9DD6">
      <w:start w:val="1"/>
      <w:numFmt w:val="decimal"/>
      <w:lvlText w:val="%7."/>
      <w:lvlJc w:val="left"/>
      <w:pPr>
        <w:ind w:left="482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42C6B46">
      <w:start w:val="1"/>
      <w:numFmt w:val="lowerLetter"/>
      <w:lvlText w:val="%8."/>
      <w:lvlJc w:val="left"/>
      <w:pPr>
        <w:ind w:left="554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73214D2">
      <w:start w:val="1"/>
      <w:numFmt w:val="lowerRoman"/>
      <w:lvlText w:val="%9."/>
      <w:lvlJc w:val="left"/>
      <w:pPr>
        <w:ind w:left="626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85F43C7"/>
    <w:multiLevelType w:val="hybridMultilevel"/>
    <w:tmpl w:val="CBC61E0E"/>
    <w:lvl w:ilvl="0" w:tplc="693EEF8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B8A4592">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C4DC3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7BEF65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CCA355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2B8B5A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54300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EE8CE1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1CEAEB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A6C1373"/>
    <w:multiLevelType w:val="hybridMultilevel"/>
    <w:tmpl w:val="9A72B794"/>
    <w:lvl w:ilvl="0" w:tplc="1FA67C4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284418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186F56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034960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CB0FDC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E26112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6BC6DF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AAF92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81A391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F3E6DD3"/>
    <w:multiLevelType w:val="hybridMultilevel"/>
    <w:tmpl w:val="33768C64"/>
    <w:lvl w:ilvl="0" w:tplc="5548123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ABCDE5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FD2466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79823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16825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7F82CB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544EEC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536EB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E443DE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4FD5E20"/>
    <w:multiLevelType w:val="hybridMultilevel"/>
    <w:tmpl w:val="02802A08"/>
    <w:numStyleLink w:val="Style1import"/>
  </w:abstractNum>
  <w:abstractNum w:abstractNumId="5" w15:restartNumberingAfterBreak="0">
    <w:nsid w:val="219F7A97"/>
    <w:multiLevelType w:val="hybridMultilevel"/>
    <w:tmpl w:val="A35ECFD2"/>
    <w:lvl w:ilvl="0" w:tplc="394C80F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338BE84">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1EC7A0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C52F32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6E00A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A220F0E">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BFCAE2C">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128BD6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36388A">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221F3D5A"/>
    <w:multiLevelType w:val="hybridMultilevel"/>
    <w:tmpl w:val="AAE23662"/>
    <w:lvl w:ilvl="0" w:tplc="AA22850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8967F2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6E1B2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8A6314">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E1E30C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F6E129E">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66691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8CCDB1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5F6CC7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25C22A64"/>
    <w:multiLevelType w:val="hybridMultilevel"/>
    <w:tmpl w:val="85A8F6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7C6ADF"/>
    <w:multiLevelType w:val="multilevel"/>
    <w:tmpl w:val="14C87C3C"/>
    <w:styleLink w:val="Style1import0"/>
    <w:lvl w:ilvl="0">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144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4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520" w:hanging="108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32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32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4320" w:hanging="180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04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340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37655CA5"/>
    <w:multiLevelType w:val="hybridMultilevel"/>
    <w:tmpl w:val="DBDE672E"/>
    <w:lvl w:ilvl="0" w:tplc="C3F2A09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F008490">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F6C924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D8839B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0E3F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FEA942A">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894A7D2">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5F00CB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667E9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39DE42DB"/>
    <w:multiLevelType w:val="hybridMultilevel"/>
    <w:tmpl w:val="2ACA0252"/>
    <w:lvl w:ilvl="0" w:tplc="48BA8D0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5AB660">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6CE5C6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96084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CA2AA8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006DE4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3D8D43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B4C53A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94C97C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A463EDC"/>
    <w:multiLevelType w:val="hybridMultilevel"/>
    <w:tmpl w:val="8BD4A618"/>
    <w:styleLink w:val="Style2import"/>
    <w:lvl w:ilvl="0" w:tplc="76C2838E">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508D7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038110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2BD7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6C8A7B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DF8A1A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F2A63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C0604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8B65DA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3BE153F2"/>
    <w:multiLevelType w:val="hybridMultilevel"/>
    <w:tmpl w:val="4DE266CA"/>
    <w:lvl w:ilvl="0" w:tplc="CC3A6C8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76444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86009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E2D4D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50485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E724CA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ECA8B12">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CC463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60E584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C5250DB"/>
    <w:multiLevelType w:val="hybridMultilevel"/>
    <w:tmpl w:val="68783B1A"/>
    <w:lvl w:ilvl="0" w:tplc="B80C3EB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532E36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3EE27E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664769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02F51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116E4D4">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B8299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958456E">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37816B2">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3C9E3DF8"/>
    <w:multiLevelType w:val="hybridMultilevel"/>
    <w:tmpl w:val="02802A08"/>
    <w:styleLink w:val="Style1import"/>
    <w:lvl w:ilvl="0" w:tplc="0248CE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CC9A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C6730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17E7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4037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688403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A3C061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AEC0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E2D01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42644A5A"/>
    <w:multiLevelType w:val="hybridMultilevel"/>
    <w:tmpl w:val="43FC967C"/>
    <w:lvl w:ilvl="0" w:tplc="BB3A194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1E2C99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2F8F230">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E7E930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8EF34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64A26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02154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6EE12F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FF48EB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43042E3A"/>
    <w:multiLevelType w:val="hybridMultilevel"/>
    <w:tmpl w:val="4C26B3B0"/>
    <w:lvl w:ilvl="0" w:tplc="F194529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AD01AC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DF49874">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6E995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C878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A0CA19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7ECE6DC">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8061E8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40475BC">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43276167"/>
    <w:multiLevelType w:val="hybridMultilevel"/>
    <w:tmpl w:val="F4E4979C"/>
    <w:styleLink w:val="Style3import"/>
    <w:lvl w:ilvl="0" w:tplc="EA8A563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E36C0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B32F0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2E660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0B05B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C3E16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3FE110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1DA3E4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DD479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4DB55887"/>
    <w:multiLevelType w:val="hybridMultilevel"/>
    <w:tmpl w:val="D548C0E0"/>
    <w:lvl w:ilvl="0" w:tplc="FB8CC34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B4C3104">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40A34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0EB80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0082DCA">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B4EB27A">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732C294">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97A3A3E">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0E0A77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FEA1C68"/>
    <w:multiLevelType w:val="hybridMultilevel"/>
    <w:tmpl w:val="06787CBE"/>
    <w:lvl w:ilvl="0" w:tplc="E730BBB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2A4785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0E0643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81CA58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FBAB68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448C1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046D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908B194">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7908678">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55530B18"/>
    <w:multiLevelType w:val="hybridMultilevel"/>
    <w:tmpl w:val="8B20DE6A"/>
    <w:lvl w:ilvl="0" w:tplc="310E31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3FC293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2A7AC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B8A8B9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C100FB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60AD7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2EC2F9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04D54C">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F40A85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587841B6"/>
    <w:multiLevelType w:val="hybridMultilevel"/>
    <w:tmpl w:val="264A3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8D10EC1"/>
    <w:multiLevelType w:val="hybridMultilevel"/>
    <w:tmpl w:val="46B285AC"/>
    <w:lvl w:ilvl="0" w:tplc="A7804B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4E0E2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4E10C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62F16E">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A18AA">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ABC34A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BB69A1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7C2F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0E0C55A">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5C0A399A"/>
    <w:multiLevelType w:val="hybridMultilevel"/>
    <w:tmpl w:val="1CF8B0CE"/>
    <w:lvl w:ilvl="0" w:tplc="6F6E57C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380B0A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02E2A8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37CA4E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E9A74C4">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E423934">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52E99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BE6E8F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0EAF97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63DB254E"/>
    <w:multiLevelType w:val="hybridMultilevel"/>
    <w:tmpl w:val="D46E3D36"/>
    <w:lvl w:ilvl="0" w:tplc="B5AABA0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8899A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79C894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F5642B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6E9E48">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496631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0EC31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E189DD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170012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6CAE2720"/>
    <w:multiLevelType w:val="hybridMultilevel"/>
    <w:tmpl w:val="45E02384"/>
    <w:lvl w:ilvl="0" w:tplc="EEB2DF7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62CE36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6A6D88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2CC476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0E6B89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CFAF3B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09CC9E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CFA15C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168CCE2">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D02354B"/>
    <w:multiLevelType w:val="multilevel"/>
    <w:tmpl w:val="64129A28"/>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D6F7C6D"/>
    <w:multiLevelType w:val="hybridMultilevel"/>
    <w:tmpl w:val="4D5299B6"/>
    <w:lvl w:ilvl="0" w:tplc="7494AC0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590339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4FC570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9705E9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4F66404">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69A539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58EC2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C6CBACC">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1C4D2E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70B93590"/>
    <w:multiLevelType w:val="hybridMultilevel"/>
    <w:tmpl w:val="1A823A60"/>
    <w:lvl w:ilvl="0" w:tplc="DB88967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1201C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F9CE89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A82E27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9FA2AC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5E687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6A574A">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9A062C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A30D73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7A322BA3"/>
    <w:multiLevelType w:val="hybridMultilevel"/>
    <w:tmpl w:val="A0DEE910"/>
    <w:lvl w:ilvl="0" w:tplc="9442501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5DAB89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284EE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DCADA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82154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5A2F91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44055C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CAEFD6">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EA84C8">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7C3F5809"/>
    <w:multiLevelType w:val="hybridMultilevel"/>
    <w:tmpl w:val="248EB222"/>
    <w:lvl w:ilvl="0" w:tplc="3C74BC6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CA4E5D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8706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D8D8B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364F7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590BF6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0EC5B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BCA5D3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3BC7EB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7D656040"/>
    <w:multiLevelType w:val="hybridMultilevel"/>
    <w:tmpl w:val="84E005DC"/>
    <w:lvl w:ilvl="0" w:tplc="4BAEC69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46A7F9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A10836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E4EDB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EB4F41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90E708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30C6A7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56BC5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1003F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7E3E7049"/>
    <w:multiLevelType w:val="hybridMultilevel"/>
    <w:tmpl w:val="E61A1B72"/>
    <w:lvl w:ilvl="0" w:tplc="2CE2565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E96A55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48ABC60">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07067C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3FE906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5C63FB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3CC51A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1266F8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AC67CD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7"/>
  </w:num>
  <w:num w:numId="2">
    <w:abstractNumId w:val="21"/>
  </w:num>
  <w:num w:numId="3">
    <w:abstractNumId w:val="14"/>
  </w:num>
  <w:num w:numId="4">
    <w:abstractNumId w:val="4"/>
  </w:num>
  <w:num w:numId="5">
    <w:abstractNumId w:val="8"/>
  </w:num>
  <w:num w:numId="6">
    <w:abstractNumId w:val="11"/>
  </w:num>
  <w:num w:numId="7">
    <w:abstractNumId w:val="17"/>
  </w:num>
  <w:num w:numId="8">
    <w:abstractNumId w:val="30"/>
  </w:num>
  <w:num w:numId="9">
    <w:abstractNumId w:val="28"/>
  </w:num>
  <w:num w:numId="10">
    <w:abstractNumId w:val="24"/>
  </w:num>
  <w:num w:numId="11">
    <w:abstractNumId w:val="3"/>
  </w:num>
  <w:num w:numId="12">
    <w:abstractNumId w:val="6"/>
  </w:num>
  <w:num w:numId="13">
    <w:abstractNumId w:val="5"/>
  </w:num>
  <w:num w:numId="14">
    <w:abstractNumId w:val="9"/>
  </w:num>
  <w:num w:numId="15">
    <w:abstractNumId w:val="29"/>
  </w:num>
  <w:num w:numId="16">
    <w:abstractNumId w:val="10"/>
  </w:num>
  <w:num w:numId="17">
    <w:abstractNumId w:val="20"/>
  </w:num>
  <w:num w:numId="18">
    <w:abstractNumId w:val="22"/>
  </w:num>
  <w:num w:numId="19">
    <w:abstractNumId w:val="23"/>
  </w:num>
  <w:num w:numId="20">
    <w:abstractNumId w:val="16"/>
  </w:num>
  <w:num w:numId="21">
    <w:abstractNumId w:val="2"/>
  </w:num>
  <w:num w:numId="22">
    <w:abstractNumId w:val="18"/>
  </w:num>
  <w:num w:numId="23">
    <w:abstractNumId w:val="32"/>
  </w:num>
  <w:num w:numId="24">
    <w:abstractNumId w:val="25"/>
  </w:num>
  <w:num w:numId="25">
    <w:abstractNumId w:val="15"/>
  </w:num>
  <w:num w:numId="26">
    <w:abstractNumId w:val="19"/>
  </w:num>
  <w:num w:numId="27">
    <w:abstractNumId w:val="1"/>
  </w:num>
  <w:num w:numId="28">
    <w:abstractNumId w:val="31"/>
  </w:num>
  <w:num w:numId="29">
    <w:abstractNumId w:val="12"/>
  </w:num>
  <w:num w:numId="30">
    <w:abstractNumId w:val="27"/>
  </w:num>
  <w:num w:numId="31">
    <w:abstractNumId w:val="13"/>
  </w:num>
  <w:num w:numId="32">
    <w:abstractNumId w:val="0"/>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2D1F"/>
    <w:rsid w:val="00012718"/>
    <w:rsid w:val="00023C11"/>
    <w:rsid w:val="00037B24"/>
    <w:rsid w:val="00052BD0"/>
    <w:rsid w:val="00054ABF"/>
    <w:rsid w:val="00067182"/>
    <w:rsid w:val="00083870"/>
    <w:rsid w:val="00090F40"/>
    <w:rsid w:val="000955AA"/>
    <w:rsid w:val="000B3738"/>
    <w:rsid w:val="000C0D1E"/>
    <w:rsid w:val="000C3105"/>
    <w:rsid w:val="000C35B9"/>
    <w:rsid w:val="000D0465"/>
    <w:rsid w:val="000D1434"/>
    <w:rsid w:val="000E5698"/>
    <w:rsid w:val="000E79DA"/>
    <w:rsid w:val="000F1E8C"/>
    <w:rsid w:val="001057F7"/>
    <w:rsid w:val="001069B8"/>
    <w:rsid w:val="00123778"/>
    <w:rsid w:val="001255F5"/>
    <w:rsid w:val="00141A54"/>
    <w:rsid w:val="00143671"/>
    <w:rsid w:val="00147909"/>
    <w:rsid w:val="00147A25"/>
    <w:rsid w:val="00163386"/>
    <w:rsid w:val="00182D1F"/>
    <w:rsid w:val="0019130F"/>
    <w:rsid w:val="00193E9F"/>
    <w:rsid w:val="001C028D"/>
    <w:rsid w:val="001E4CB9"/>
    <w:rsid w:val="00210111"/>
    <w:rsid w:val="00217306"/>
    <w:rsid w:val="002204BC"/>
    <w:rsid w:val="00220779"/>
    <w:rsid w:val="00220786"/>
    <w:rsid w:val="00226898"/>
    <w:rsid w:val="00234AEB"/>
    <w:rsid w:val="00237690"/>
    <w:rsid w:val="002710DA"/>
    <w:rsid w:val="00275BFD"/>
    <w:rsid w:val="002821FC"/>
    <w:rsid w:val="002826F1"/>
    <w:rsid w:val="002A108E"/>
    <w:rsid w:val="002A45F8"/>
    <w:rsid w:val="002B6881"/>
    <w:rsid w:val="002B7FC8"/>
    <w:rsid w:val="002C38F9"/>
    <w:rsid w:val="002C7FB7"/>
    <w:rsid w:val="002D3BA2"/>
    <w:rsid w:val="002E1ECA"/>
    <w:rsid w:val="002E32D0"/>
    <w:rsid w:val="003072A4"/>
    <w:rsid w:val="0031177E"/>
    <w:rsid w:val="003119FB"/>
    <w:rsid w:val="00327AF7"/>
    <w:rsid w:val="003672F2"/>
    <w:rsid w:val="00367348"/>
    <w:rsid w:val="0037635D"/>
    <w:rsid w:val="0038418E"/>
    <w:rsid w:val="0038478E"/>
    <w:rsid w:val="003A64D4"/>
    <w:rsid w:val="003A72CD"/>
    <w:rsid w:val="003C0287"/>
    <w:rsid w:val="003C3CEC"/>
    <w:rsid w:val="003D2364"/>
    <w:rsid w:val="003E46BA"/>
    <w:rsid w:val="00407273"/>
    <w:rsid w:val="00417DD7"/>
    <w:rsid w:val="00455FC1"/>
    <w:rsid w:val="00477C4C"/>
    <w:rsid w:val="004A2FB6"/>
    <w:rsid w:val="004A63A7"/>
    <w:rsid w:val="004B5F62"/>
    <w:rsid w:val="004D297F"/>
    <w:rsid w:val="004D4012"/>
    <w:rsid w:val="004D787E"/>
    <w:rsid w:val="004E55C9"/>
    <w:rsid w:val="004F1663"/>
    <w:rsid w:val="004F2F44"/>
    <w:rsid w:val="00500737"/>
    <w:rsid w:val="005120F9"/>
    <w:rsid w:val="005201AB"/>
    <w:rsid w:val="005613B8"/>
    <w:rsid w:val="0056734A"/>
    <w:rsid w:val="00580C33"/>
    <w:rsid w:val="00581F0C"/>
    <w:rsid w:val="0058420C"/>
    <w:rsid w:val="005A6607"/>
    <w:rsid w:val="005B08E6"/>
    <w:rsid w:val="005C0AED"/>
    <w:rsid w:val="005C49DF"/>
    <w:rsid w:val="005C5FFD"/>
    <w:rsid w:val="005E49FE"/>
    <w:rsid w:val="005E7316"/>
    <w:rsid w:val="006061C7"/>
    <w:rsid w:val="00617776"/>
    <w:rsid w:val="00617F44"/>
    <w:rsid w:val="006270E5"/>
    <w:rsid w:val="00634B55"/>
    <w:rsid w:val="00635592"/>
    <w:rsid w:val="0065274F"/>
    <w:rsid w:val="00653305"/>
    <w:rsid w:val="00655314"/>
    <w:rsid w:val="00655DEC"/>
    <w:rsid w:val="00671A30"/>
    <w:rsid w:val="00671CB7"/>
    <w:rsid w:val="0067740C"/>
    <w:rsid w:val="00685D87"/>
    <w:rsid w:val="00691666"/>
    <w:rsid w:val="0069170E"/>
    <w:rsid w:val="006B1429"/>
    <w:rsid w:val="006C7214"/>
    <w:rsid w:val="00703B09"/>
    <w:rsid w:val="007175E7"/>
    <w:rsid w:val="00725D67"/>
    <w:rsid w:val="00727A86"/>
    <w:rsid w:val="0073037F"/>
    <w:rsid w:val="0073209A"/>
    <w:rsid w:val="007403A6"/>
    <w:rsid w:val="00752F4C"/>
    <w:rsid w:val="0079435D"/>
    <w:rsid w:val="007953B4"/>
    <w:rsid w:val="007A5B25"/>
    <w:rsid w:val="007B1955"/>
    <w:rsid w:val="007D6228"/>
    <w:rsid w:val="008040A9"/>
    <w:rsid w:val="00814D76"/>
    <w:rsid w:val="00823048"/>
    <w:rsid w:val="00824BB0"/>
    <w:rsid w:val="0083662E"/>
    <w:rsid w:val="00841D1C"/>
    <w:rsid w:val="00854A1D"/>
    <w:rsid w:val="00855A35"/>
    <w:rsid w:val="00875CC7"/>
    <w:rsid w:val="00875FD7"/>
    <w:rsid w:val="00886066"/>
    <w:rsid w:val="00895FF2"/>
    <w:rsid w:val="008A1027"/>
    <w:rsid w:val="008B5AB0"/>
    <w:rsid w:val="008E0A91"/>
    <w:rsid w:val="008E2E77"/>
    <w:rsid w:val="008E315C"/>
    <w:rsid w:val="008E3E87"/>
    <w:rsid w:val="008F4473"/>
    <w:rsid w:val="008F672D"/>
    <w:rsid w:val="00902461"/>
    <w:rsid w:val="00917029"/>
    <w:rsid w:val="009422EB"/>
    <w:rsid w:val="00945DFA"/>
    <w:rsid w:val="0094713C"/>
    <w:rsid w:val="0095001F"/>
    <w:rsid w:val="009D123F"/>
    <w:rsid w:val="009E5BFB"/>
    <w:rsid w:val="009E6E7C"/>
    <w:rsid w:val="009F1803"/>
    <w:rsid w:val="00A017D2"/>
    <w:rsid w:val="00A022A8"/>
    <w:rsid w:val="00A57FBF"/>
    <w:rsid w:val="00A61071"/>
    <w:rsid w:val="00A7705C"/>
    <w:rsid w:val="00A9327B"/>
    <w:rsid w:val="00AA6271"/>
    <w:rsid w:val="00AC0C3A"/>
    <w:rsid w:val="00AD055F"/>
    <w:rsid w:val="00AD0DFE"/>
    <w:rsid w:val="00AD2A68"/>
    <w:rsid w:val="00AD435C"/>
    <w:rsid w:val="00AD4A2E"/>
    <w:rsid w:val="00AD5C4F"/>
    <w:rsid w:val="00AE5B92"/>
    <w:rsid w:val="00AF4173"/>
    <w:rsid w:val="00B113BF"/>
    <w:rsid w:val="00B210D7"/>
    <w:rsid w:val="00B30F72"/>
    <w:rsid w:val="00B356A8"/>
    <w:rsid w:val="00B438DA"/>
    <w:rsid w:val="00B54254"/>
    <w:rsid w:val="00B55DA8"/>
    <w:rsid w:val="00B70BCC"/>
    <w:rsid w:val="00B80DF9"/>
    <w:rsid w:val="00B91D21"/>
    <w:rsid w:val="00B9535E"/>
    <w:rsid w:val="00BA0956"/>
    <w:rsid w:val="00BA2E21"/>
    <w:rsid w:val="00BC3832"/>
    <w:rsid w:val="00BF12FC"/>
    <w:rsid w:val="00C05A55"/>
    <w:rsid w:val="00C22C63"/>
    <w:rsid w:val="00C2369E"/>
    <w:rsid w:val="00C34BED"/>
    <w:rsid w:val="00C45A7C"/>
    <w:rsid w:val="00C53B6E"/>
    <w:rsid w:val="00C618F2"/>
    <w:rsid w:val="00C6667B"/>
    <w:rsid w:val="00CA717A"/>
    <w:rsid w:val="00CB10AD"/>
    <w:rsid w:val="00CC7CBA"/>
    <w:rsid w:val="00CD38C8"/>
    <w:rsid w:val="00D0244A"/>
    <w:rsid w:val="00D309A0"/>
    <w:rsid w:val="00D326E8"/>
    <w:rsid w:val="00D43BA5"/>
    <w:rsid w:val="00D47AB5"/>
    <w:rsid w:val="00D54517"/>
    <w:rsid w:val="00D55C98"/>
    <w:rsid w:val="00D61C6B"/>
    <w:rsid w:val="00D67CF2"/>
    <w:rsid w:val="00D7274A"/>
    <w:rsid w:val="00D91593"/>
    <w:rsid w:val="00D9287D"/>
    <w:rsid w:val="00D9652F"/>
    <w:rsid w:val="00DC2B19"/>
    <w:rsid w:val="00DC5EFC"/>
    <w:rsid w:val="00DD1EF5"/>
    <w:rsid w:val="00DD6A36"/>
    <w:rsid w:val="00DE0169"/>
    <w:rsid w:val="00DE61A9"/>
    <w:rsid w:val="00DF3687"/>
    <w:rsid w:val="00E02346"/>
    <w:rsid w:val="00E02A62"/>
    <w:rsid w:val="00E11512"/>
    <w:rsid w:val="00E133CE"/>
    <w:rsid w:val="00E173C9"/>
    <w:rsid w:val="00E33C51"/>
    <w:rsid w:val="00E34AB8"/>
    <w:rsid w:val="00E41A6F"/>
    <w:rsid w:val="00E50653"/>
    <w:rsid w:val="00E62956"/>
    <w:rsid w:val="00E730DD"/>
    <w:rsid w:val="00E744A6"/>
    <w:rsid w:val="00E76F20"/>
    <w:rsid w:val="00E805CB"/>
    <w:rsid w:val="00E831B0"/>
    <w:rsid w:val="00E86266"/>
    <w:rsid w:val="00E96A49"/>
    <w:rsid w:val="00E97A73"/>
    <w:rsid w:val="00EB15E5"/>
    <w:rsid w:val="00EB2819"/>
    <w:rsid w:val="00ED123B"/>
    <w:rsid w:val="00ED2F49"/>
    <w:rsid w:val="00EE427E"/>
    <w:rsid w:val="00EF319D"/>
    <w:rsid w:val="00F24D0F"/>
    <w:rsid w:val="00F24E17"/>
    <w:rsid w:val="00F3535B"/>
    <w:rsid w:val="00F434CD"/>
    <w:rsid w:val="00F705B7"/>
    <w:rsid w:val="00F7526F"/>
    <w:rsid w:val="00F77385"/>
    <w:rsid w:val="00F82BA5"/>
    <w:rsid w:val="00F856B8"/>
    <w:rsid w:val="00F933DF"/>
    <w:rsid w:val="00F96BA6"/>
    <w:rsid w:val="00F96C94"/>
    <w:rsid w:val="00FB1B73"/>
    <w:rsid w:val="00FC258C"/>
    <w:rsid w:val="00FD1D37"/>
    <w:rsid w:val="00FD4515"/>
    <w:rsid w:val="00FE5E2C"/>
    <w:rsid w:val="00FF4EB1"/>
    <w:rsid w:val="00FF6A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FCDA4F"/>
  <w15:docId w15:val="{4CB29EF9-F9A1-AA41-8271-D1BAAD14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40A9"/>
    <w:pPr>
      <w:spacing w:after="200" w:line="276" w:lineRule="auto"/>
    </w:pPr>
    <w:rPr>
      <w:sz w:val="22"/>
      <w:szCs w:val="22"/>
      <w:lang w:val="fr-CA" w:eastAsia="en-US"/>
    </w:rPr>
  </w:style>
  <w:style w:type="paragraph" w:styleId="Titre1">
    <w:name w:val="heading 1"/>
    <w:basedOn w:val="Normal"/>
    <w:next w:val="Normal"/>
    <w:link w:val="Titre1Car"/>
    <w:qFormat/>
    <w:rsid w:val="00220786"/>
    <w:pPr>
      <w:keepNext/>
      <w:keepLines/>
      <w:spacing w:before="480" w:after="0"/>
      <w:outlineLvl w:val="0"/>
    </w:pPr>
    <w:rPr>
      <w:rFonts w:ascii="Cambria" w:eastAsia="Times New Roman" w:hAnsi="Cambria"/>
      <w:b/>
      <w:bCs/>
      <w:color w:val="000000"/>
      <w:sz w:val="28"/>
      <w:szCs w:val="28"/>
    </w:rPr>
  </w:style>
  <w:style w:type="paragraph" w:styleId="Titre2">
    <w:name w:val="heading 2"/>
    <w:basedOn w:val="Normal"/>
    <w:next w:val="Normal"/>
    <w:link w:val="Titre2Car"/>
    <w:qFormat/>
    <w:rsid w:val="007A5B25"/>
    <w:pPr>
      <w:keepNext/>
      <w:keepLines/>
      <w:spacing w:before="200" w:after="0"/>
      <w:outlineLvl w:val="1"/>
    </w:pPr>
    <w:rPr>
      <w:rFonts w:ascii="Cambria" w:eastAsia="Times New Roman" w:hAnsi="Cambria"/>
      <w:b/>
      <w:bCs/>
      <w:color w:val="000000"/>
      <w:sz w:val="26"/>
      <w:szCs w:val="26"/>
    </w:rPr>
  </w:style>
  <w:style w:type="paragraph" w:styleId="Titre3">
    <w:name w:val="heading 3"/>
    <w:basedOn w:val="Normal"/>
    <w:next w:val="Normal"/>
    <w:link w:val="Titre3Car"/>
    <w:uiPriority w:val="9"/>
    <w:qFormat/>
    <w:rsid w:val="007A5B25"/>
    <w:pPr>
      <w:keepNext/>
      <w:keepLines/>
      <w:spacing w:before="200" w:after="0"/>
      <w:outlineLvl w:val="2"/>
    </w:pPr>
    <w:rPr>
      <w:rFonts w:ascii="Cambria" w:eastAsia="Times New Roman" w:hAnsi="Cambria"/>
      <w:b/>
      <w:bCs/>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illemoyenne21">
    <w:name w:val="Grille moyenne 21"/>
    <w:link w:val="Grillemoyenne2Car"/>
    <w:uiPriority w:val="1"/>
    <w:qFormat/>
    <w:rsid w:val="00220786"/>
    <w:rPr>
      <w:rFonts w:eastAsia="Times New Roman"/>
      <w:sz w:val="22"/>
      <w:szCs w:val="22"/>
      <w:lang w:val="en-US" w:eastAsia="en-US"/>
    </w:rPr>
  </w:style>
  <w:style w:type="character" w:customStyle="1" w:styleId="Grillemoyenne2Car">
    <w:name w:val="Grille moyenne 2 Car"/>
    <w:link w:val="Grillemoyenne21"/>
    <w:uiPriority w:val="1"/>
    <w:rsid w:val="00220786"/>
    <w:rPr>
      <w:rFonts w:eastAsia="Times New Roman"/>
      <w:sz w:val="22"/>
      <w:szCs w:val="22"/>
      <w:lang w:val="en-US" w:eastAsia="en-US" w:bidi="ar-SA"/>
    </w:rPr>
  </w:style>
  <w:style w:type="paragraph" w:styleId="Textedebulles">
    <w:name w:val="Balloon Text"/>
    <w:basedOn w:val="Normal"/>
    <w:link w:val="TextedebullesCar"/>
    <w:uiPriority w:val="99"/>
    <w:semiHidden/>
    <w:unhideWhenUsed/>
    <w:rsid w:val="00220786"/>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220786"/>
    <w:rPr>
      <w:rFonts w:ascii="Tahoma" w:hAnsi="Tahoma" w:cs="Tahoma"/>
      <w:sz w:val="16"/>
      <w:szCs w:val="16"/>
    </w:rPr>
  </w:style>
  <w:style w:type="character" w:customStyle="1" w:styleId="Titre1Car">
    <w:name w:val="Titre 1 Car"/>
    <w:link w:val="Titre1"/>
    <w:uiPriority w:val="9"/>
    <w:rsid w:val="00220786"/>
    <w:rPr>
      <w:rFonts w:ascii="Cambria" w:eastAsia="Times New Roman" w:hAnsi="Cambria" w:cs="Times New Roman"/>
      <w:b/>
      <w:bCs/>
      <w:color w:val="000000"/>
      <w:sz w:val="28"/>
      <w:szCs w:val="28"/>
    </w:rPr>
  </w:style>
  <w:style w:type="table" w:styleId="Grilledutableau">
    <w:name w:val="Table Grid"/>
    <w:basedOn w:val="TableauNormal"/>
    <w:uiPriority w:val="59"/>
    <w:rsid w:val="00220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11">
    <w:name w:val="Light Shading - Accent 11"/>
    <w:basedOn w:val="TableauNormal"/>
    <w:uiPriority w:val="60"/>
    <w:rsid w:val="0022078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auGrille31">
    <w:name w:val="Tableau Grille 31"/>
    <w:basedOn w:val="Titre1"/>
    <w:next w:val="Normal"/>
    <w:uiPriority w:val="39"/>
    <w:unhideWhenUsed/>
    <w:qFormat/>
    <w:rsid w:val="00945DFA"/>
    <w:pPr>
      <w:outlineLvl w:val="9"/>
    </w:pPr>
    <w:rPr>
      <w:lang w:val="en-US"/>
    </w:rPr>
  </w:style>
  <w:style w:type="paragraph" w:styleId="TM1">
    <w:name w:val="toc 1"/>
    <w:basedOn w:val="Normal"/>
    <w:next w:val="Normal"/>
    <w:autoRedefine/>
    <w:uiPriority w:val="39"/>
    <w:unhideWhenUsed/>
    <w:rsid w:val="00945DFA"/>
    <w:pPr>
      <w:spacing w:before="120" w:after="0"/>
    </w:pPr>
    <w:rPr>
      <w:b/>
      <w:sz w:val="24"/>
      <w:szCs w:val="24"/>
    </w:rPr>
  </w:style>
  <w:style w:type="character" w:styleId="Lienhypertexte">
    <w:name w:val="Hyperlink"/>
    <w:unhideWhenUsed/>
    <w:rsid w:val="00945DFA"/>
    <w:rPr>
      <w:color w:val="5F5F5F"/>
      <w:u w:val="single"/>
    </w:rPr>
  </w:style>
  <w:style w:type="paragraph" w:styleId="En-tte">
    <w:name w:val="header"/>
    <w:basedOn w:val="Normal"/>
    <w:link w:val="En-tteCar"/>
    <w:unhideWhenUsed/>
    <w:rsid w:val="00BF12FC"/>
    <w:pPr>
      <w:tabs>
        <w:tab w:val="center" w:pos="4320"/>
        <w:tab w:val="right" w:pos="8640"/>
      </w:tabs>
      <w:spacing w:after="0" w:line="240" w:lineRule="auto"/>
    </w:pPr>
  </w:style>
  <w:style w:type="character" w:customStyle="1" w:styleId="En-tteCar">
    <w:name w:val="En-tête Car"/>
    <w:basedOn w:val="Policepardfaut"/>
    <w:link w:val="En-tte"/>
    <w:uiPriority w:val="99"/>
    <w:rsid w:val="00BF12FC"/>
  </w:style>
  <w:style w:type="paragraph" w:styleId="Pieddepage">
    <w:name w:val="footer"/>
    <w:basedOn w:val="Normal"/>
    <w:link w:val="PieddepageCar"/>
    <w:unhideWhenUsed/>
    <w:rsid w:val="00BF12F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F12FC"/>
  </w:style>
  <w:style w:type="character" w:customStyle="1" w:styleId="Grillemoyenne11">
    <w:name w:val="Grille moyenne 11"/>
    <w:uiPriority w:val="99"/>
    <w:semiHidden/>
    <w:rsid w:val="007A5B25"/>
    <w:rPr>
      <w:color w:val="808080"/>
    </w:rPr>
  </w:style>
  <w:style w:type="character" w:customStyle="1" w:styleId="Titre2Car">
    <w:name w:val="Titre 2 Car"/>
    <w:link w:val="Titre2"/>
    <w:uiPriority w:val="9"/>
    <w:rsid w:val="007A5B25"/>
    <w:rPr>
      <w:rFonts w:ascii="Cambria" w:eastAsia="Times New Roman" w:hAnsi="Cambria" w:cs="Times New Roman"/>
      <w:b/>
      <w:bCs/>
      <w:color w:val="000000"/>
      <w:sz w:val="26"/>
      <w:szCs w:val="26"/>
    </w:rPr>
  </w:style>
  <w:style w:type="paragraph" w:customStyle="1" w:styleId="Listecouleur-Accent11">
    <w:name w:val="Liste couleur - Accent 11"/>
    <w:basedOn w:val="Normal"/>
    <w:uiPriority w:val="34"/>
    <w:qFormat/>
    <w:rsid w:val="007A5B25"/>
    <w:pPr>
      <w:ind w:left="720"/>
      <w:contextualSpacing/>
    </w:pPr>
  </w:style>
  <w:style w:type="character" w:customStyle="1" w:styleId="Titre3Car">
    <w:name w:val="Titre 3 Car"/>
    <w:link w:val="Titre3"/>
    <w:uiPriority w:val="9"/>
    <w:rsid w:val="007A5B25"/>
    <w:rPr>
      <w:rFonts w:ascii="Cambria" w:eastAsia="Times New Roman" w:hAnsi="Cambria" w:cs="Times New Roman"/>
      <w:b/>
      <w:bCs/>
      <w:color w:val="000000"/>
    </w:rPr>
  </w:style>
  <w:style w:type="paragraph" w:styleId="TM2">
    <w:name w:val="toc 2"/>
    <w:basedOn w:val="Normal"/>
    <w:next w:val="Normal"/>
    <w:autoRedefine/>
    <w:uiPriority w:val="39"/>
    <w:unhideWhenUsed/>
    <w:rsid w:val="0065274F"/>
    <w:pPr>
      <w:spacing w:after="0"/>
      <w:ind w:left="220"/>
    </w:pPr>
    <w:rPr>
      <w:b/>
    </w:rPr>
  </w:style>
  <w:style w:type="character" w:customStyle="1" w:styleId="Tableausimple31">
    <w:name w:val="Tableau simple 31"/>
    <w:uiPriority w:val="19"/>
    <w:qFormat/>
    <w:rsid w:val="00C05A55"/>
    <w:rPr>
      <w:i/>
      <w:iCs/>
      <w:color w:val="808080"/>
    </w:rPr>
  </w:style>
  <w:style w:type="paragraph" w:styleId="Corpsdetexte">
    <w:name w:val="Body Text"/>
    <w:basedOn w:val="Normal"/>
    <w:link w:val="CorpsdetexteCar"/>
    <w:rsid w:val="00FE5E2C"/>
    <w:pPr>
      <w:keepLines/>
      <w:widowControl w:val="0"/>
      <w:spacing w:after="120" w:line="240" w:lineRule="atLeast"/>
      <w:ind w:left="720"/>
    </w:pPr>
    <w:rPr>
      <w:rFonts w:ascii="Times New Roman" w:eastAsia="Times New Roman" w:hAnsi="Times New Roman"/>
      <w:sz w:val="20"/>
      <w:szCs w:val="20"/>
      <w:lang w:val="en-US"/>
    </w:rPr>
  </w:style>
  <w:style w:type="character" w:customStyle="1" w:styleId="CorpsdetexteCar">
    <w:name w:val="Corps de texte Car"/>
    <w:link w:val="Corpsdetexte"/>
    <w:rsid w:val="00FE5E2C"/>
    <w:rPr>
      <w:rFonts w:ascii="Times New Roman" w:eastAsia="Times New Roman" w:hAnsi="Times New Roman" w:cs="Times New Roman"/>
      <w:sz w:val="20"/>
      <w:szCs w:val="20"/>
      <w:lang w:val="en-US"/>
    </w:rPr>
  </w:style>
  <w:style w:type="character" w:styleId="Marquedecommentaire">
    <w:name w:val="annotation reference"/>
    <w:uiPriority w:val="99"/>
    <w:semiHidden/>
    <w:unhideWhenUsed/>
    <w:rsid w:val="00C34BED"/>
    <w:rPr>
      <w:sz w:val="16"/>
      <w:szCs w:val="16"/>
    </w:rPr>
  </w:style>
  <w:style w:type="paragraph" w:styleId="Commentaire">
    <w:name w:val="annotation text"/>
    <w:basedOn w:val="Normal"/>
    <w:link w:val="CommentaireCar"/>
    <w:uiPriority w:val="99"/>
    <w:semiHidden/>
    <w:unhideWhenUsed/>
    <w:rsid w:val="00C34BED"/>
    <w:pPr>
      <w:spacing w:line="240" w:lineRule="auto"/>
    </w:pPr>
    <w:rPr>
      <w:sz w:val="20"/>
      <w:szCs w:val="20"/>
    </w:rPr>
  </w:style>
  <w:style w:type="character" w:customStyle="1" w:styleId="CommentaireCar">
    <w:name w:val="Commentaire Car"/>
    <w:link w:val="Commentaire"/>
    <w:uiPriority w:val="99"/>
    <w:semiHidden/>
    <w:rsid w:val="00C34BED"/>
    <w:rPr>
      <w:sz w:val="20"/>
      <w:szCs w:val="20"/>
    </w:rPr>
  </w:style>
  <w:style w:type="paragraph" w:styleId="Objetducommentaire">
    <w:name w:val="annotation subject"/>
    <w:basedOn w:val="Commentaire"/>
    <w:next w:val="Commentaire"/>
    <w:link w:val="ObjetducommentaireCar"/>
    <w:uiPriority w:val="99"/>
    <w:semiHidden/>
    <w:unhideWhenUsed/>
    <w:rsid w:val="00C34BED"/>
    <w:rPr>
      <w:b/>
      <w:bCs/>
    </w:rPr>
  </w:style>
  <w:style w:type="character" w:customStyle="1" w:styleId="ObjetducommentaireCar">
    <w:name w:val="Objet du commentaire Car"/>
    <w:link w:val="Objetducommentaire"/>
    <w:uiPriority w:val="99"/>
    <w:semiHidden/>
    <w:rsid w:val="00C34BED"/>
    <w:rPr>
      <w:b/>
      <w:bCs/>
      <w:sz w:val="20"/>
      <w:szCs w:val="20"/>
    </w:rPr>
  </w:style>
  <w:style w:type="paragraph" w:customStyle="1" w:styleId="Tramecouleur-Accent11">
    <w:name w:val="Trame couleur - Accent 11"/>
    <w:hidden/>
    <w:uiPriority w:val="99"/>
    <w:semiHidden/>
    <w:rsid w:val="00FF4EB1"/>
    <w:rPr>
      <w:sz w:val="22"/>
      <w:szCs w:val="22"/>
      <w:lang w:val="fr-CA" w:eastAsia="en-US"/>
    </w:rPr>
  </w:style>
  <w:style w:type="character" w:styleId="Accentuation">
    <w:name w:val="Emphasis"/>
    <w:uiPriority w:val="20"/>
    <w:qFormat/>
    <w:rsid w:val="00275BFD"/>
    <w:rPr>
      <w:i/>
      <w:iCs/>
    </w:rPr>
  </w:style>
  <w:style w:type="character" w:customStyle="1" w:styleId="Tableausimple41">
    <w:name w:val="Tableau simple 41"/>
    <w:uiPriority w:val="21"/>
    <w:qFormat/>
    <w:rsid w:val="00875FD7"/>
    <w:rPr>
      <w:b/>
      <w:bCs/>
      <w:i/>
      <w:iCs/>
      <w:color w:val="000000"/>
    </w:rPr>
  </w:style>
  <w:style w:type="paragraph" w:customStyle="1" w:styleId="western">
    <w:name w:val="western"/>
    <w:basedOn w:val="Normal"/>
    <w:rsid w:val="00DE61A9"/>
    <w:pPr>
      <w:spacing w:before="100" w:beforeAutospacing="1" w:after="119" w:line="238" w:lineRule="atLeast"/>
      <w:ind w:left="720"/>
    </w:pPr>
    <w:rPr>
      <w:rFonts w:ascii="Times New Roman" w:eastAsia="Times New Roman" w:hAnsi="Times New Roman"/>
      <w:sz w:val="20"/>
      <w:szCs w:val="20"/>
      <w:lang w:val="fr-FR" w:eastAsia="fr-FR"/>
    </w:rPr>
  </w:style>
  <w:style w:type="paragraph" w:styleId="NormalWeb">
    <w:name w:val="Normal (Web)"/>
    <w:basedOn w:val="Normal"/>
    <w:uiPriority w:val="99"/>
    <w:unhideWhenUsed/>
    <w:rsid w:val="00DE61A9"/>
    <w:pPr>
      <w:spacing w:before="100" w:beforeAutospacing="1" w:after="119" w:line="240" w:lineRule="auto"/>
    </w:pPr>
    <w:rPr>
      <w:rFonts w:ascii="Times New Roman" w:eastAsia="Times New Roman" w:hAnsi="Times New Roman"/>
      <w:sz w:val="24"/>
      <w:szCs w:val="24"/>
      <w:lang w:val="fr-FR" w:eastAsia="fr-FR"/>
    </w:rPr>
  </w:style>
  <w:style w:type="paragraph" w:styleId="TM3">
    <w:name w:val="toc 3"/>
    <w:basedOn w:val="Normal"/>
    <w:next w:val="Normal"/>
    <w:autoRedefine/>
    <w:uiPriority w:val="39"/>
    <w:semiHidden/>
    <w:unhideWhenUsed/>
    <w:rsid w:val="00B210D7"/>
    <w:pPr>
      <w:spacing w:after="0"/>
      <w:ind w:left="440"/>
    </w:pPr>
  </w:style>
  <w:style w:type="paragraph" w:styleId="TM4">
    <w:name w:val="toc 4"/>
    <w:basedOn w:val="Normal"/>
    <w:next w:val="Normal"/>
    <w:autoRedefine/>
    <w:uiPriority w:val="39"/>
    <w:semiHidden/>
    <w:unhideWhenUsed/>
    <w:rsid w:val="00B210D7"/>
    <w:pPr>
      <w:spacing w:after="0"/>
      <w:ind w:left="660"/>
    </w:pPr>
    <w:rPr>
      <w:sz w:val="20"/>
      <w:szCs w:val="20"/>
    </w:rPr>
  </w:style>
  <w:style w:type="paragraph" w:styleId="TM5">
    <w:name w:val="toc 5"/>
    <w:basedOn w:val="Normal"/>
    <w:next w:val="Normal"/>
    <w:autoRedefine/>
    <w:uiPriority w:val="39"/>
    <w:semiHidden/>
    <w:unhideWhenUsed/>
    <w:rsid w:val="00B210D7"/>
    <w:pPr>
      <w:spacing w:after="0"/>
      <w:ind w:left="880"/>
    </w:pPr>
    <w:rPr>
      <w:sz w:val="20"/>
      <w:szCs w:val="20"/>
    </w:rPr>
  </w:style>
  <w:style w:type="paragraph" w:styleId="TM6">
    <w:name w:val="toc 6"/>
    <w:basedOn w:val="Normal"/>
    <w:next w:val="Normal"/>
    <w:autoRedefine/>
    <w:uiPriority w:val="39"/>
    <w:semiHidden/>
    <w:unhideWhenUsed/>
    <w:rsid w:val="00B210D7"/>
    <w:pPr>
      <w:spacing w:after="0"/>
      <w:ind w:left="1100"/>
    </w:pPr>
    <w:rPr>
      <w:sz w:val="20"/>
      <w:szCs w:val="20"/>
    </w:rPr>
  </w:style>
  <w:style w:type="paragraph" w:styleId="TM7">
    <w:name w:val="toc 7"/>
    <w:basedOn w:val="Normal"/>
    <w:next w:val="Normal"/>
    <w:autoRedefine/>
    <w:uiPriority w:val="39"/>
    <w:semiHidden/>
    <w:unhideWhenUsed/>
    <w:rsid w:val="00B210D7"/>
    <w:pPr>
      <w:spacing w:after="0"/>
      <w:ind w:left="1320"/>
    </w:pPr>
    <w:rPr>
      <w:sz w:val="20"/>
      <w:szCs w:val="20"/>
    </w:rPr>
  </w:style>
  <w:style w:type="paragraph" w:styleId="TM8">
    <w:name w:val="toc 8"/>
    <w:basedOn w:val="Normal"/>
    <w:next w:val="Normal"/>
    <w:autoRedefine/>
    <w:uiPriority w:val="39"/>
    <w:semiHidden/>
    <w:unhideWhenUsed/>
    <w:rsid w:val="00B210D7"/>
    <w:pPr>
      <w:spacing w:after="0"/>
      <w:ind w:left="1540"/>
    </w:pPr>
    <w:rPr>
      <w:sz w:val="20"/>
      <w:szCs w:val="20"/>
    </w:rPr>
  </w:style>
  <w:style w:type="paragraph" w:styleId="TM9">
    <w:name w:val="toc 9"/>
    <w:basedOn w:val="Normal"/>
    <w:next w:val="Normal"/>
    <w:autoRedefine/>
    <w:uiPriority w:val="39"/>
    <w:semiHidden/>
    <w:unhideWhenUsed/>
    <w:rsid w:val="00B210D7"/>
    <w:pPr>
      <w:spacing w:after="0"/>
      <w:ind w:left="1760"/>
    </w:pPr>
    <w:rPr>
      <w:sz w:val="20"/>
      <w:szCs w:val="20"/>
    </w:rPr>
  </w:style>
  <w:style w:type="character" w:styleId="Lienhypertextesuivivisit">
    <w:name w:val="FollowedHyperlink"/>
    <w:uiPriority w:val="99"/>
    <w:semiHidden/>
    <w:unhideWhenUsed/>
    <w:rsid w:val="00886066"/>
    <w:rPr>
      <w:color w:val="954F72"/>
      <w:u w:val="single"/>
    </w:rPr>
  </w:style>
  <w:style w:type="paragraph" w:customStyle="1" w:styleId="Corps">
    <w:name w:val="Corps"/>
    <w:rsid w:val="00DD6A36"/>
    <w:pPr>
      <w:pBdr>
        <w:top w:val="nil"/>
        <w:left w:val="nil"/>
        <w:bottom w:val="nil"/>
        <w:right w:val="nil"/>
        <w:between w:val="nil"/>
        <w:bar w:val="nil"/>
      </w:pBdr>
    </w:pPr>
    <w:rPr>
      <w:rFonts w:ascii="Times New Roman" w:eastAsia="Arial Unicode MS" w:hAnsi="Times New Roman" w:cs="Arial Unicode MS"/>
      <w:color w:val="000000"/>
      <w:sz w:val="24"/>
      <w:szCs w:val="24"/>
      <w:u w:color="000000"/>
      <w:bdr w:val="nil"/>
    </w:rPr>
  </w:style>
  <w:style w:type="paragraph" w:styleId="Paragraphedeliste">
    <w:name w:val="List Paragraph"/>
    <w:rsid w:val="00DD6A36"/>
    <w:pPr>
      <w:pBdr>
        <w:top w:val="nil"/>
        <w:left w:val="nil"/>
        <w:bottom w:val="nil"/>
        <w:right w:val="nil"/>
        <w:between w:val="nil"/>
        <w:bar w:val="nil"/>
      </w:pBdr>
      <w:spacing w:after="200" w:line="276" w:lineRule="auto"/>
      <w:ind w:left="720"/>
    </w:pPr>
    <w:rPr>
      <w:rFonts w:cs="Calibri"/>
      <w:color w:val="000000"/>
      <w:sz w:val="22"/>
      <w:szCs w:val="22"/>
      <w:u w:color="000000"/>
      <w:bdr w:val="nil"/>
    </w:rPr>
  </w:style>
  <w:style w:type="numbering" w:customStyle="1" w:styleId="Style1import">
    <w:name w:val="Style 1 importé"/>
    <w:rsid w:val="00DD6A36"/>
    <w:pPr>
      <w:numPr>
        <w:numId w:val="3"/>
      </w:numPr>
    </w:pPr>
  </w:style>
  <w:style w:type="paragraph" w:customStyle="1" w:styleId="CorpsA">
    <w:name w:val="Corps A"/>
    <w:rsid w:val="00DD6A36"/>
    <w:pPr>
      <w:pBdr>
        <w:top w:val="nil"/>
        <w:left w:val="nil"/>
        <w:bottom w:val="nil"/>
        <w:right w:val="nil"/>
        <w:between w:val="nil"/>
        <w:bar w:val="nil"/>
      </w:pBdr>
      <w:spacing w:after="200" w:line="276" w:lineRule="auto"/>
    </w:pPr>
    <w:rPr>
      <w:rFonts w:cs="Calibri"/>
      <w:color w:val="000000"/>
      <w:sz w:val="22"/>
      <w:szCs w:val="22"/>
      <w:u w:color="000000"/>
      <w:bdr w:val="nil"/>
    </w:rPr>
  </w:style>
  <w:style w:type="table" w:customStyle="1" w:styleId="TableNormal">
    <w:name w:val="Table Normal"/>
    <w:rsid w:val="00B113BF"/>
    <w:pPr>
      <w:pBdr>
        <w:top w:val="nil"/>
        <w:left w:val="nil"/>
        <w:bottom w:val="nil"/>
        <w:right w:val="nil"/>
        <w:between w:val="nil"/>
        <w:bar w:val="nil"/>
      </w:pBdr>
    </w:pPr>
    <w:rPr>
      <w:rFonts w:ascii="Times New Roman" w:eastAsia="Arial Unicode MS" w:hAnsi="Times New Roman"/>
      <w:bdr w:val="nil"/>
    </w:rPr>
    <w:tblPr>
      <w:tblInd w:w="0" w:type="dxa"/>
      <w:tblCellMar>
        <w:top w:w="0" w:type="dxa"/>
        <w:left w:w="0" w:type="dxa"/>
        <w:bottom w:w="0" w:type="dxa"/>
        <w:right w:w="0" w:type="dxa"/>
      </w:tblCellMar>
    </w:tblPr>
  </w:style>
  <w:style w:type="numbering" w:customStyle="1" w:styleId="Style1import0">
    <w:name w:val="Style 1 importé.0"/>
    <w:rsid w:val="00B113BF"/>
    <w:pPr>
      <w:numPr>
        <w:numId w:val="5"/>
      </w:numPr>
    </w:pPr>
  </w:style>
  <w:style w:type="numbering" w:customStyle="1" w:styleId="Style2import">
    <w:name w:val="Style 2 importé"/>
    <w:rsid w:val="00B113BF"/>
    <w:pPr>
      <w:numPr>
        <w:numId w:val="6"/>
      </w:numPr>
    </w:pPr>
  </w:style>
  <w:style w:type="numbering" w:customStyle="1" w:styleId="Style3import">
    <w:name w:val="Style 3 importé"/>
    <w:rsid w:val="00B113BF"/>
    <w:pPr>
      <w:numPr>
        <w:numId w:val="7"/>
      </w:numPr>
    </w:pPr>
  </w:style>
  <w:style w:type="numbering" w:customStyle="1" w:styleId="Style30import">
    <w:name w:val="Style 30 importé"/>
    <w:rsid w:val="00B113BF"/>
    <w:pPr>
      <w:numPr>
        <w:numId w:val="32"/>
      </w:numPr>
    </w:pPr>
  </w:style>
  <w:style w:type="paragraph" w:customStyle="1" w:styleId="Pardfaut">
    <w:name w:val="Par défaut"/>
    <w:rsid w:val="00B113BF"/>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paragraph" w:styleId="Notedebasdepage">
    <w:name w:val="footnote text"/>
    <w:basedOn w:val="Normal"/>
    <w:link w:val="NotedebasdepageCar"/>
    <w:uiPriority w:val="99"/>
    <w:unhideWhenUsed/>
    <w:rsid w:val="002C7FB7"/>
    <w:rPr>
      <w:sz w:val="24"/>
      <w:szCs w:val="24"/>
    </w:rPr>
  </w:style>
  <w:style w:type="character" w:customStyle="1" w:styleId="NotedebasdepageCar">
    <w:name w:val="Note de bas de page Car"/>
    <w:link w:val="Notedebasdepage"/>
    <w:uiPriority w:val="99"/>
    <w:rsid w:val="002C7FB7"/>
    <w:rPr>
      <w:sz w:val="24"/>
      <w:szCs w:val="24"/>
      <w:lang w:val="fr-CA" w:eastAsia="en-US"/>
    </w:rPr>
  </w:style>
  <w:style w:type="character" w:styleId="Appelnotedebasdep">
    <w:name w:val="footnote reference"/>
    <w:uiPriority w:val="99"/>
    <w:unhideWhenUsed/>
    <w:rsid w:val="002C7F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962884">
      <w:bodyDiv w:val="1"/>
      <w:marLeft w:val="0"/>
      <w:marRight w:val="0"/>
      <w:marTop w:val="0"/>
      <w:marBottom w:val="0"/>
      <w:divBdr>
        <w:top w:val="none" w:sz="0" w:space="0" w:color="auto"/>
        <w:left w:val="none" w:sz="0" w:space="0" w:color="auto"/>
        <w:bottom w:val="none" w:sz="0" w:space="0" w:color="auto"/>
        <w:right w:val="none" w:sz="0" w:space="0" w:color="auto"/>
      </w:divBdr>
    </w:div>
    <w:div w:id="451438020">
      <w:bodyDiv w:val="1"/>
      <w:marLeft w:val="0"/>
      <w:marRight w:val="0"/>
      <w:marTop w:val="0"/>
      <w:marBottom w:val="0"/>
      <w:divBdr>
        <w:top w:val="none" w:sz="0" w:space="0" w:color="auto"/>
        <w:left w:val="none" w:sz="0" w:space="0" w:color="auto"/>
        <w:bottom w:val="none" w:sz="0" w:space="0" w:color="auto"/>
        <w:right w:val="none" w:sz="0" w:space="0" w:color="auto"/>
      </w:divBdr>
      <w:divsChild>
        <w:div w:id="457334448">
          <w:marLeft w:val="0"/>
          <w:marRight w:val="0"/>
          <w:marTop w:val="0"/>
          <w:marBottom w:val="0"/>
          <w:divBdr>
            <w:top w:val="none" w:sz="0" w:space="0" w:color="auto"/>
            <w:left w:val="none" w:sz="0" w:space="0" w:color="auto"/>
            <w:bottom w:val="none" w:sz="0" w:space="0" w:color="auto"/>
            <w:right w:val="none" w:sz="0" w:space="0" w:color="auto"/>
          </w:divBdr>
        </w:div>
        <w:div w:id="493378934">
          <w:marLeft w:val="0"/>
          <w:marRight w:val="0"/>
          <w:marTop w:val="0"/>
          <w:marBottom w:val="0"/>
          <w:divBdr>
            <w:top w:val="none" w:sz="0" w:space="0" w:color="auto"/>
            <w:left w:val="none" w:sz="0" w:space="0" w:color="auto"/>
            <w:bottom w:val="none" w:sz="0" w:space="0" w:color="auto"/>
            <w:right w:val="none" w:sz="0" w:space="0" w:color="auto"/>
          </w:divBdr>
        </w:div>
        <w:div w:id="867646120">
          <w:marLeft w:val="0"/>
          <w:marRight w:val="0"/>
          <w:marTop w:val="0"/>
          <w:marBottom w:val="0"/>
          <w:divBdr>
            <w:top w:val="none" w:sz="0" w:space="0" w:color="auto"/>
            <w:left w:val="none" w:sz="0" w:space="0" w:color="auto"/>
            <w:bottom w:val="none" w:sz="0" w:space="0" w:color="auto"/>
            <w:right w:val="none" w:sz="0" w:space="0" w:color="auto"/>
          </w:divBdr>
        </w:div>
        <w:div w:id="1010332284">
          <w:marLeft w:val="0"/>
          <w:marRight w:val="0"/>
          <w:marTop w:val="0"/>
          <w:marBottom w:val="0"/>
          <w:divBdr>
            <w:top w:val="none" w:sz="0" w:space="0" w:color="auto"/>
            <w:left w:val="none" w:sz="0" w:space="0" w:color="auto"/>
            <w:bottom w:val="none" w:sz="0" w:space="0" w:color="auto"/>
            <w:right w:val="none" w:sz="0" w:space="0" w:color="auto"/>
          </w:divBdr>
        </w:div>
        <w:div w:id="1241716281">
          <w:marLeft w:val="0"/>
          <w:marRight w:val="0"/>
          <w:marTop w:val="0"/>
          <w:marBottom w:val="0"/>
          <w:divBdr>
            <w:top w:val="none" w:sz="0" w:space="0" w:color="auto"/>
            <w:left w:val="none" w:sz="0" w:space="0" w:color="auto"/>
            <w:bottom w:val="none" w:sz="0" w:space="0" w:color="auto"/>
            <w:right w:val="none" w:sz="0" w:space="0" w:color="auto"/>
          </w:divBdr>
        </w:div>
      </w:divsChild>
    </w:div>
    <w:div w:id="506559073">
      <w:bodyDiv w:val="1"/>
      <w:marLeft w:val="0"/>
      <w:marRight w:val="0"/>
      <w:marTop w:val="0"/>
      <w:marBottom w:val="0"/>
      <w:divBdr>
        <w:top w:val="none" w:sz="0" w:space="0" w:color="auto"/>
        <w:left w:val="none" w:sz="0" w:space="0" w:color="auto"/>
        <w:bottom w:val="none" w:sz="0" w:space="0" w:color="auto"/>
        <w:right w:val="none" w:sz="0" w:space="0" w:color="auto"/>
      </w:divBdr>
    </w:div>
    <w:div w:id="695009988">
      <w:bodyDiv w:val="1"/>
      <w:marLeft w:val="0"/>
      <w:marRight w:val="0"/>
      <w:marTop w:val="0"/>
      <w:marBottom w:val="0"/>
      <w:divBdr>
        <w:top w:val="none" w:sz="0" w:space="0" w:color="auto"/>
        <w:left w:val="none" w:sz="0" w:space="0" w:color="auto"/>
        <w:bottom w:val="none" w:sz="0" w:space="0" w:color="auto"/>
        <w:right w:val="none" w:sz="0" w:space="0" w:color="auto"/>
      </w:divBdr>
      <w:divsChild>
        <w:div w:id="627246935">
          <w:marLeft w:val="0"/>
          <w:marRight w:val="0"/>
          <w:marTop w:val="0"/>
          <w:marBottom w:val="0"/>
          <w:divBdr>
            <w:top w:val="none" w:sz="0" w:space="0" w:color="auto"/>
            <w:left w:val="none" w:sz="0" w:space="0" w:color="auto"/>
            <w:bottom w:val="none" w:sz="0" w:space="0" w:color="auto"/>
            <w:right w:val="none" w:sz="0" w:space="0" w:color="auto"/>
          </w:divBdr>
        </w:div>
        <w:div w:id="740057514">
          <w:marLeft w:val="0"/>
          <w:marRight w:val="0"/>
          <w:marTop w:val="0"/>
          <w:marBottom w:val="0"/>
          <w:divBdr>
            <w:top w:val="none" w:sz="0" w:space="0" w:color="auto"/>
            <w:left w:val="none" w:sz="0" w:space="0" w:color="auto"/>
            <w:bottom w:val="none" w:sz="0" w:space="0" w:color="auto"/>
            <w:right w:val="none" w:sz="0" w:space="0" w:color="auto"/>
          </w:divBdr>
        </w:div>
        <w:div w:id="14316622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asybear.fr/blog/comment-creer-persona"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hyperlink" Target="https://www.google.fr/search?q=diagramme+de+classe&amp;ie=utf-8&amp;oe=utf-8&amp;client=firefox-b-ab&amp;gfe_rd=cr&amp;dcr=0&amp;ei=EaehWsK1F4ru8wfCoLXABA"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ipn.univ-paris13.fr/~gerard/uml-s2/uml-cours05.htm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https://fr.wikipedia.org/wiki/Client_(informatique)" TargetMode="External"/><Relationship Id="rId19" Type="http://schemas.openxmlformats.org/officeDocument/2006/relationships/image" Target="media/image5.jpg"/><Relationship Id="rId4" Type="http://schemas.openxmlformats.org/officeDocument/2006/relationships/styles" Target="styles.xml"/><Relationship Id="rId9" Type="http://schemas.openxmlformats.org/officeDocument/2006/relationships/hyperlink" Target="https://fr.wikipedia.org/wiki/Appareil_informatique" TargetMode="External"/><Relationship Id="rId14" Type="http://schemas.openxmlformats.org/officeDocument/2006/relationships/hyperlink" Target="https://www.testapic.com/informations-pratiques/actualites/design-conception/ameliorer-votre-experience-utilisateur-grace-aux-scenarios-utilisateurs/" TargetMode="Externa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abdalla\ownCloud\INSA\STI\Ing.%20Web\projets\Dossier_Architecture_Conception.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jj-mm-aaaa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76290B-E501-AE47-9F71-34B30CC91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Settings\aabdalla\ownCloud\INSA\STI\Ing. Web\projets\Dossier_Architecture_Conception.dotx</Template>
  <TotalTime>7</TotalTime>
  <Pages>51</Pages>
  <Words>5198</Words>
  <Characters>28594</Characters>
  <Application>Microsoft Office Word</Application>
  <DocSecurity>0</DocSecurity>
  <Lines>238</Lines>
  <Paragraphs>67</Paragraphs>
  <ScaleCrop>false</ScaleCrop>
  <HeadingPairs>
    <vt:vector size="2" baseType="variant">
      <vt:variant>
        <vt:lpstr>Titre</vt:lpstr>
      </vt:variant>
      <vt:variant>
        <vt:i4>1</vt:i4>
      </vt:variant>
    </vt:vector>
  </HeadingPairs>
  <TitlesOfParts>
    <vt:vector size="1" baseType="lpstr">
      <vt:lpstr>Titre du projet</vt:lpstr>
    </vt:vector>
  </TitlesOfParts>
  <Manager>Nom du professeur</Manager>
  <Company>Collège de Bois-de-Boulogne / Cours XYZ</Company>
  <LinksUpToDate>false</LinksUpToDate>
  <CharactersWithSpaces>33725</CharactersWithSpaces>
  <SharedDoc>false</SharedDoc>
  <HLinks>
    <vt:vector size="150" baseType="variant">
      <vt:variant>
        <vt:i4>5570659</vt:i4>
      </vt:variant>
      <vt:variant>
        <vt:i4>132</vt:i4>
      </vt:variant>
      <vt:variant>
        <vt:i4>0</vt:i4>
      </vt:variant>
      <vt:variant>
        <vt:i4>5</vt:i4>
      </vt:variant>
      <vt:variant>
        <vt:lpwstr>https://www.testapic.com/informations-pratiques/actualites/design-conception/ameliorer-votre-experience-utilisateur-grace-aux-scenarios-utilisateurs/</vt:lpwstr>
      </vt:variant>
      <vt:variant>
        <vt:lpwstr/>
      </vt:variant>
      <vt:variant>
        <vt:i4>6422568</vt:i4>
      </vt:variant>
      <vt:variant>
        <vt:i4>129</vt:i4>
      </vt:variant>
      <vt:variant>
        <vt:i4>0</vt:i4>
      </vt:variant>
      <vt:variant>
        <vt:i4>5</vt:i4>
      </vt:variant>
      <vt:variant>
        <vt:lpwstr>https://www.easybear.fr/blog/comment-creer-persona</vt:lpwstr>
      </vt:variant>
      <vt:variant>
        <vt:lpwstr/>
      </vt:variant>
      <vt:variant>
        <vt:i4>2490379</vt:i4>
      </vt:variant>
      <vt:variant>
        <vt:i4>126</vt:i4>
      </vt:variant>
      <vt:variant>
        <vt:i4>0</vt:i4>
      </vt:variant>
      <vt:variant>
        <vt:i4>5</vt:i4>
      </vt:variant>
      <vt:variant>
        <vt:lpwstr>https://www.google.fr/search?q=diagramme+de+classe&amp;ie=utf-8&amp;oe=utf-8&amp;client=firefox-b-ab&amp;gfe_rd=cr&amp;dcr=0&amp;ei=EaehWsK1F4ru8wfCoLXABA</vt:lpwstr>
      </vt:variant>
      <vt:variant>
        <vt:lpwstr/>
      </vt:variant>
      <vt:variant>
        <vt:i4>8126554</vt:i4>
      </vt:variant>
      <vt:variant>
        <vt:i4>123</vt:i4>
      </vt:variant>
      <vt:variant>
        <vt:i4>0</vt:i4>
      </vt:variant>
      <vt:variant>
        <vt:i4>5</vt:i4>
      </vt:variant>
      <vt:variant>
        <vt:lpwstr>http://lipn.univ-paris13.fr/~gerard/uml-s2/uml-cours05.html</vt:lpwstr>
      </vt:variant>
      <vt:variant>
        <vt:lpwstr/>
      </vt:variant>
      <vt:variant>
        <vt:i4>1376261</vt:i4>
      </vt:variant>
      <vt:variant>
        <vt:i4>116</vt:i4>
      </vt:variant>
      <vt:variant>
        <vt:i4>0</vt:i4>
      </vt:variant>
      <vt:variant>
        <vt:i4>5</vt:i4>
      </vt:variant>
      <vt:variant>
        <vt:lpwstr/>
      </vt:variant>
      <vt:variant>
        <vt:lpwstr>_Toc508311801</vt:lpwstr>
      </vt:variant>
      <vt:variant>
        <vt:i4>1835020</vt:i4>
      </vt:variant>
      <vt:variant>
        <vt:i4>110</vt:i4>
      </vt:variant>
      <vt:variant>
        <vt:i4>0</vt:i4>
      </vt:variant>
      <vt:variant>
        <vt:i4>5</vt:i4>
      </vt:variant>
      <vt:variant>
        <vt:lpwstr/>
      </vt:variant>
      <vt:variant>
        <vt:lpwstr>_Toc508311797</vt:lpwstr>
      </vt:variant>
      <vt:variant>
        <vt:i4>1835021</vt:i4>
      </vt:variant>
      <vt:variant>
        <vt:i4>104</vt:i4>
      </vt:variant>
      <vt:variant>
        <vt:i4>0</vt:i4>
      </vt:variant>
      <vt:variant>
        <vt:i4>5</vt:i4>
      </vt:variant>
      <vt:variant>
        <vt:lpwstr/>
      </vt:variant>
      <vt:variant>
        <vt:lpwstr>_Toc508311796</vt:lpwstr>
      </vt:variant>
      <vt:variant>
        <vt:i4>1835022</vt:i4>
      </vt:variant>
      <vt:variant>
        <vt:i4>98</vt:i4>
      </vt:variant>
      <vt:variant>
        <vt:i4>0</vt:i4>
      </vt:variant>
      <vt:variant>
        <vt:i4>5</vt:i4>
      </vt:variant>
      <vt:variant>
        <vt:lpwstr/>
      </vt:variant>
      <vt:variant>
        <vt:lpwstr>_Toc508311795</vt:lpwstr>
      </vt:variant>
      <vt:variant>
        <vt:i4>1835023</vt:i4>
      </vt:variant>
      <vt:variant>
        <vt:i4>92</vt:i4>
      </vt:variant>
      <vt:variant>
        <vt:i4>0</vt:i4>
      </vt:variant>
      <vt:variant>
        <vt:i4>5</vt:i4>
      </vt:variant>
      <vt:variant>
        <vt:lpwstr/>
      </vt:variant>
      <vt:variant>
        <vt:lpwstr>_Toc508311794</vt:lpwstr>
      </vt:variant>
      <vt:variant>
        <vt:i4>1835016</vt:i4>
      </vt:variant>
      <vt:variant>
        <vt:i4>86</vt:i4>
      </vt:variant>
      <vt:variant>
        <vt:i4>0</vt:i4>
      </vt:variant>
      <vt:variant>
        <vt:i4>5</vt:i4>
      </vt:variant>
      <vt:variant>
        <vt:lpwstr/>
      </vt:variant>
      <vt:variant>
        <vt:lpwstr>_Toc508311793</vt:lpwstr>
      </vt:variant>
      <vt:variant>
        <vt:i4>1835017</vt:i4>
      </vt:variant>
      <vt:variant>
        <vt:i4>80</vt:i4>
      </vt:variant>
      <vt:variant>
        <vt:i4>0</vt:i4>
      </vt:variant>
      <vt:variant>
        <vt:i4>5</vt:i4>
      </vt:variant>
      <vt:variant>
        <vt:lpwstr/>
      </vt:variant>
      <vt:variant>
        <vt:lpwstr>_Toc508311792</vt:lpwstr>
      </vt:variant>
      <vt:variant>
        <vt:i4>1835018</vt:i4>
      </vt:variant>
      <vt:variant>
        <vt:i4>74</vt:i4>
      </vt:variant>
      <vt:variant>
        <vt:i4>0</vt:i4>
      </vt:variant>
      <vt:variant>
        <vt:i4>5</vt:i4>
      </vt:variant>
      <vt:variant>
        <vt:lpwstr/>
      </vt:variant>
      <vt:variant>
        <vt:lpwstr>_Toc508311791</vt:lpwstr>
      </vt:variant>
      <vt:variant>
        <vt:i4>1245198</vt:i4>
      </vt:variant>
      <vt:variant>
        <vt:i4>68</vt:i4>
      </vt:variant>
      <vt:variant>
        <vt:i4>0</vt:i4>
      </vt:variant>
      <vt:variant>
        <vt:i4>5</vt:i4>
      </vt:variant>
      <vt:variant>
        <vt:lpwstr/>
      </vt:variant>
      <vt:variant>
        <vt:lpwstr>_Toc508311765</vt:lpwstr>
      </vt:variant>
      <vt:variant>
        <vt:i4>1048579</vt:i4>
      </vt:variant>
      <vt:variant>
        <vt:i4>62</vt:i4>
      </vt:variant>
      <vt:variant>
        <vt:i4>0</vt:i4>
      </vt:variant>
      <vt:variant>
        <vt:i4>5</vt:i4>
      </vt:variant>
      <vt:variant>
        <vt:lpwstr/>
      </vt:variant>
      <vt:variant>
        <vt:lpwstr>_Toc508311758</vt:lpwstr>
      </vt:variant>
      <vt:variant>
        <vt:i4>1114114</vt:i4>
      </vt:variant>
      <vt:variant>
        <vt:i4>56</vt:i4>
      </vt:variant>
      <vt:variant>
        <vt:i4>0</vt:i4>
      </vt:variant>
      <vt:variant>
        <vt:i4>5</vt:i4>
      </vt:variant>
      <vt:variant>
        <vt:lpwstr/>
      </vt:variant>
      <vt:variant>
        <vt:lpwstr>_Toc508311749</vt:lpwstr>
      </vt:variant>
      <vt:variant>
        <vt:i4>1441807</vt:i4>
      </vt:variant>
      <vt:variant>
        <vt:i4>50</vt:i4>
      </vt:variant>
      <vt:variant>
        <vt:i4>0</vt:i4>
      </vt:variant>
      <vt:variant>
        <vt:i4>5</vt:i4>
      </vt:variant>
      <vt:variant>
        <vt:lpwstr/>
      </vt:variant>
      <vt:variant>
        <vt:lpwstr>_Toc508311734</vt:lpwstr>
      </vt:variant>
      <vt:variant>
        <vt:i4>1441800</vt:i4>
      </vt:variant>
      <vt:variant>
        <vt:i4>44</vt:i4>
      </vt:variant>
      <vt:variant>
        <vt:i4>0</vt:i4>
      </vt:variant>
      <vt:variant>
        <vt:i4>5</vt:i4>
      </vt:variant>
      <vt:variant>
        <vt:lpwstr/>
      </vt:variant>
      <vt:variant>
        <vt:lpwstr>_Toc508311733</vt:lpwstr>
      </vt:variant>
      <vt:variant>
        <vt:i4>1441802</vt:i4>
      </vt:variant>
      <vt:variant>
        <vt:i4>38</vt:i4>
      </vt:variant>
      <vt:variant>
        <vt:i4>0</vt:i4>
      </vt:variant>
      <vt:variant>
        <vt:i4>5</vt:i4>
      </vt:variant>
      <vt:variant>
        <vt:lpwstr/>
      </vt:variant>
      <vt:variant>
        <vt:lpwstr>_Toc508311731</vt:lpwstr>
      </vt:variant>
      <vt:variant>
        <vt:i4>1441803</vt:i4>
      </vt:variant>
      <vt:variant>
        <vt:i4>32</vt:i4>
      </vt:variant>
      <vt:variant>
        <vt:i4>0</vt:i4>
      </vt:variant>
      <vt:variant>
        <vt:i4>5</vt:i4>
      </vt:variant>
      <vt:variant>
        <vt:lpwstr/>
      </vt:variant>
      <vt:variant>
        <vt:lpwstr>_Toc508311730</vt:lpwstr>
      </vt:variant>
      <vt:variant>
        <vt:i4>1507330</vt:i4>
      </vt:variant>
      <vt:variant>
        <vt:i4>26</vt:i4>
      </vt:variant>
      <vt:variant>
        <vt:i4>0</vt:i4>
      </vt:variant>
      <vt:variant>
        <vt:i4>5</vt:i4>
      </vt:variant>
      <vt:variant>
        <vt:lpwstr/>
      </vt:variant>
      <vt:variant>
        <vt:lpwstr>_Toc508311729</vt:lpwstr>
      </vt:variant>
      <vt:variant>
        <vt:i4>1507331</vt:i4>
      </vt:variant>
      <vt:variant>
        <vt:i4>20</vt:i4>
      </vt:variant>
      <vt:variant>
        <vt:i4>0</vt:i4>
      </vt:variant>
      <vt:variant>
        <vt:i4>5</vt:i4>
      </vt:variant>
      <vt:variant>
        <vt:lpwstr/>
      </vt:variant>
      <vt:variant>
        <vt:lpwstr>_Toc508311728</vt:lpwstr>
      </vt:variant>
      <vt:variant>
        <vt:i4>1507340</vt:i4>
      </vt:variant>
      <vt:variant>
        <vt:i4>14</vt:i4>
      </vt:variant>
      <vt:variant>
        <vt:i4>0</vt:i4>
      </vt:variant>
      <vt:variant>
        <vt:i4>5</vt:i4>
      </vt:variant>
      <vt:variant>
        <vt:lpwstr/>
      </vt:variant>
      <vt:variant>
        <vt:lpwstr>_Toc508311727</vt:lpwstr>
      </vt:variant>
      <vt:variant>
        <vt:i4>1507341</vt:i4>
      </vt:variant>
      <vt:variant>
        <vt:i4>8</vt:i4>
      </vt:variant>
      <vt:variant>
        <vt:i4>0</vt:i4>
      </vt:variant>
      <vt:variant>
        <vt:i4>5</vt:i4>
      </vt:variant>
      <vt:variant>
        <vt:lpwstr/>
      </vt:variant>
      <vt:variant>
        <vt:lpwstr>_Toc508311726</vt:lpwstr>
      </vt:variant>
      <vt:variant>
        <vt:i4>6815845</vt:i4>
      </vt:variant>
      <vt:variant>
        <vt:i4>3</vt:i4>
      </vt:variant>
      <vt:variant>
        <vt:i4>0</vt:i4>
      </vt:variant>
      <vt:variant>
        <vt:i4>5</vt:i4>
      </vt:variant>
      <vt:variant>
        <vt:lpwstr>https://fr.wikipedia.org/wiki/Client_(informatique)</vt:lpwstr>
      </vt:variant>
      <vt:variant>
        <vt:lpwstr/>
      </vt:variant>
      <vt:variant>
        <vt:i4>2687022</vt:i4>
      </vt:variant>
      <vt:variant>
        <vt:i4>0</vt:i4>
      </vt:variant>
      <vt:variant>
        <vt:i4>0</vt:i4>
      </vt:variant>
      <vt:variant>
        <vt:i4>5</vt:i4>
      </vt:variant>
      <vt:variant>
        <vt:lpwstr>https://fr.wikipedia.org/wiki/Appareil_informatique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projet</dc:title>
  <dc:subject>Document d'architecture et de conception</dc:subject>
  <dc:creator>Nom de l’étudiant/équipiers</dc:creator>
  <cp:lastModifiedBy>Charles DREVET</cp:lastModifiedBy>
  <cp:revision>3</cp:revision>
  <cp:lastPrinted>2014-03-26T00:02:00Z</cp:lastPrinted>
  <dcterms:created xsi:type="dcterms:W3CDTF">2018-03-29T14:07:00Z</dcterms:created>
  <dcterms:modified xsi:type="dcterms:W3CDTF">2018-04-08T15:42:00Z</dcterms:modified>
</cp:coreProperties>
</file>